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E87D36" w14:textId="77777777" w:rsidR="00A82246" w:rsidRPr="00F80774" w:rsidRDefault="00A82246" w:rsidP="00A82246">
      <w:pPr>
        <w:jc w:val="center"/>
        <w:rPr>
          <w:b/>
          <w:caps/>
        </w:rPr>
      </w:pPr>
      <w:r w:rsidRPr="00954A88">
        <w:rPr>
          <w:noProof/>
          <w:sz w:val="28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3918676B" wp14:editId="784455CD">
                <wp:simplePos x="0" y="0"/>
                <wp:positionH relativeFrom="column">
                  <wp:posOffset>-140335</wp:posOffset>
                </wp:positionH>
                <wp:positionV relativeFrom="paragraph">
                  <wp:posOffset>226694</wp:posOffset>
                </wp:positionV>
                <wp:extent cx="6294120" cy="0"/>
                <wp:effectExtent l="0" t="0" r="0" b="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9412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EAED37" id="Прямая соединительная линия 12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1.05pt,17.85pt" to="484.5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" strokeweight="1.5pt">
                <o:lock v:ext="edit" shapetype="f"/>
              </v:line>
            </w:pict>
          </mc:Fallback>
        </mc:AlternateContent>
      </w:r>
      <w:r w:rsidRPr="00954A88">
        <w:rPr>
          <w:b/>
          <w:sz w:val="28"/>
        </w:rPr>
        <w:t>AKKUYU NÜKLEER ANONİM ŞİRKETİ</w:t>
      </w:r>
    </w:p>
    <w:p w14:paraId="2F717364" w14:textId="77777777" w:rsidR="00A82246" w:rsidRDefault="00A82246"/>
    <w:p w14:paraId="53767A4E" w14:textId="77777777" w:rsidR="00A82246" w:rsidRDefault="00A82246"/>
    <w:tbl>
      <w:tblPr>
        <w:tblpPr w:leftFromText="180" w:rightFromText="180" w:vertAnchor="page" w:horzAnchor="margin" w:tblpY="2368"/>
        <w:tblW w:w="9498" w:type="dxa"/>
        <w:tblLook w:val="04A0" w:firstRow="1" w:lastRow="0" w:firstColumn="1" w:lastColumn="0" w:noHBand="0" w:noVBand="1"/>
      </w:tblPr>
      <w:tblGrid>
        <w:gridCol w:w="5245"/>
        <w:gridCol w:w="4253"/>
      </w:tblGrid>
      <w:tr w:rsidR="001A2AE5" w14:paraId="559B7527" w14:textId="77777777" w:rsidTr="00A82246">
        <w:tc>
          <w:tcPr>
            <w:tcW w:w="5245" w:type="dxa"/>
          </w:tcPr>
          <w:p w14:paraId="4E734EF4" w14:textId="781B2F34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bookmarkStart w:id="0" w:name="_Toc338339441"/>
          </w:p>
          <w:p w14:paraId="45EEC42B" w14:textId="77777777" w:rsidR="00A82246" w:rsidRPr="001516E7" w:rsidRDefault="00A82246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  <w:p w14:paraId="38A8D6CF" w14:textId="77777777" w:rsidR="001A2AE5" w:rsidRPr="001516E7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  <w:p w14:paraId="7E234EA0" w14:textId="1773DA57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253" w:type="dxa"/>
          </w:tcPr>
          <w:p w14:paraId="5FE21082" w14:textId="660E4117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УТВЕРЖДЕНО</w:t>
            </w:r>
          </w:p>
          <w:p w14:paraId="325A848A" w14:textId="6BBB5390" w:rsidR="001A2AE5" w:rsidRDefault="001A2AE5" w:rsidP="00A82246">
            <w:pPr>
              <w:tabs>
                <w:tab w:val="left" w:pos="2552"/>
              </w:tabs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Заместитель технического директора по ремонту</w:t>
            </w:r>
          </w:p>
        </w:tc>
      </w:tr>
      <w:tr w:rsidR="001A2AE5" w14:paraId="3EB022D6" w14:textId="77777777" w:rsidTr="00A82246">
        <w:tc>
          <w:tcPr>
            <w:tcW w:w="5245" w:type="dxa"/>
          </w:tcPr>
          <w:p w14:paraId="3E26B88A" w14:textId="77777777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253" w:type="dxa"/>
          </w:tcPr>
          <w:p w14:paraId="4A4FAC18" w14:textId="362D8878" w:rsidR="001A2AE5" w:rsidRDefault="001769EC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________________</w:t>
            </w:r>
            <w:r w:rsidR="001A2AE5" w:rsidRPr="001516E7"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Шульгин С.В.</w:t>
            </w:r>
          </w:p>
          <w:p w14:paraId="0D3CDC6D" w14:textId="0EEA3714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jc w:val="left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br/>
              <w:t xml:space="preserve"> «_____» _________</w:t>
            </w:r>
            <w:r>
              <w:rPr>
                <w:rFonts w:eastAsiaTheme="minorEastAsia"/>
                <w:sz w:val="28"/>
                <w:szCs w:val="28"/>
                <w:shd w:val="clear" w:color="auto" w:fill="FFFFFF"/>
                <w:lang w:val="en-US" w:eastAsia="en-US"/>
              </w:rPr>
              <w:t>__</w:t>
            </w:r>
            <w:r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  <w:t>____2024 г.</w:t>
            </w:r>
          </w:p>
          <w:p w14:paraId="72E10CAC" w14:textId="77777777" w:rsidR="001A2AE5" w:rsidRDefault="001A2AE5" w:rsidP="00A82246">
            <w:pPr>
              <w:tabs>
                <w:tab w:val="left" w:pos="2552"/>
              </w:tabs>
              <w:spacing w:line="240" w:lineRule="auto"/>
              <w:ind w:firstLine="0"/>
              <w:rPr>
                <w:rFonts w:eastAsiaTheme="minorEastAsia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</w:tbl>
    <w:p w14:paraId="29A127F0" w14:textId="77777777" w:rsidR="006F51AC" w:rsidRDefault="006F51AC" w:rsidP="006F51AC">
      <w:pPr>
        <w:pStyle w:val="affffe"/>
        <w:spacing w:before="960"/>
        <w:rPr>
          <w:caps w:val="0"/>
          <w:color w:val="000000"/>
          <w:sz w:val="28"/>
          <w:szCs w:val="28"/>
        </w:rPr>
      </w:pPr>
    </w:p>
    <w:p w14:paraId="3525613F" w14:textId="77777777" w:rsidR="005A551C" w:rsidRDefault="005A551C" w:rsidP="005A551C">
      <w:pPr>
        <w:pStyle w:val="affffa"/>
        <w:rPr>
          <w:sz w:val="40"/>
          <w:szCs w:val="40"/>
        </w:rPr>
      </w:pPr>
    </w:p>
    <w:p w14:paraId="4B6883C0" w14:textId="1EF78113" w:rsidR="005A551C" w:rsidRPr="005A551C" w:rsidRDefault="005A551C" w:rsidP="005A551C">
      <w:pPr>
        <w:pStyle w:val="affffa"/>
      </w:pPr>
      <w:r w:rsidRPr="001516E7">
        <w:rPr>
          <w:sz w:val="40"/>
          <w:szCs w:val="40"/>
        </w:rPr>
        <w:t xml:space="preserve">Руководство </w:t>
      </w:r>
      <w:r w:rsidR="00956402">
        <w:rPr>
          <w:sz w:val="40"/>
          <w:szCs w:val="40"/>
        </w:rPr>
        <w:t>функционального администратора</w:t>
      </w:r>
    </w:p>
    <w:p w14:paraId="51FB5EDF" w14:textId="4BA85C24" w:rsidR="00D0497F" w:rsidRPr="00E515D9" w:rsidRDefault="00971163" w:rsidP="006F51AC">
      <w:pPr>
        <w:pStyle w:val="affffa"/>
        <w:spacing w:before="360"/>
      </w:pPr>
      <w:r>
        <w:t>Информационной системы «</w:t>
      </w:r>
      <w:r w:rsidR="00364045">
        <w:t>Временное решение</w:t>
      </w:r>
      <w:r w:rsidR="005A551C">
        <w:t xml:space="preserve"> электронный журнал дефектов</w:t>
      </w:r>
      <w:r>
        <w:t>»</w:t>
      </w:r>
    </w:p>
    <w:p w14:paraId="2D8589ED" w14:textId="77777777" w:rsidR="005A551C" w:rsidRDefault="005A551C" w:rsidP="006F51AC">
      <w:pPr>
        <w:pStyle w:val="affffa"/>
        <w:spacing w:before="360"/>
        <w:rPr>
          <w:color w:val="000000"/>
          <w:sz w:val="28"/>
        </w:rPr>
      </w:pPr>
    </w:p>
    <w:p w14:paraId="6BC00981" w14:textId="072496D4" w:rsidR="006F51AC" w:rsidRDefault="006F51AC" w:rsidP="006F51AC">
      <w:pPr>
        <w:pStyle w:val="affffa"/>
        <w:spacing w:after="1560"/>
        <w:rPr>
          <w:sz w:val="40"/>
          <w:szCs w:val="40"/>
        </w:rPr>
      </w:pP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4571"/>
        <w:gridCol w:w="4785"/>
      </w:tblGrid>
      <w:tr w:rsidR="00FD5A2E" w14:paraId="0F0C764C" w14:textId="77777777" w:rsidTr="00FD5A2E">
        <w:trPr>
          <w:trHeight w:val="555"/>
        </w:trPr>
        <w:tc>
          <w:tcPr>
            <w:tcW w:w="4571" w:type="dxa"/>
            <w:vAlign w:val="center"/>
            <w:hideMark/>
          </w:tcPr>
          <w:p w14:paraId="330FFE2E" w14:textId="77777777" w:rsidR="00FD5A2E" w:rsidRDefault="00FD5A2E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0796EA41" w14:textId="77777777" w:rsidR="00FD5A2E" w:rsidRDefault="00FD5A2E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Начальник ЦИКТ</w:t>
            </w:r>
          </w:p>
          <w:p w14:paraId="43A5744A" w14:textId="77777777" w:rsidR="00FD5A2E" w:rsidRDefault="00FD5A2E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Постников Д.А.</w:t>
            </w:r>
          </w:p>
          <w:p w14:paraId="3D6B08F5" w14:textId="77777777" w:rsidR="00FD5A2E" w:rsidRDefault="00FD5A2E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«__»___________________2024 г.</w:t>
            </w:r>
          </w:p>
        </w:tc>
        <w:tc>
          <w:tcPr>
            <w:tcW w:w="4785" w:type="dxa"/>
            <w:vAlign w:val="center"/>
          </w:tcPr>
          <w:p w14:paraId="4E43832F" w14:textId="77777777" w:rsidR="00FD5A2E" w:rsidRDefault="00FD5A2E">
            <w:pPr>
              <w:ind w:firstLine="0"/>
            </w:pPr>
          </w:p>
        </w:tc>
      </w:tr>
      <w:tr w:rsidR="00FD5A2E" w14:paraId="04BCF81E" w14:textId="77777777" w:rsidTr="00FD5A2E">
        <w:trPr>
          <w:trHeight w:val="555"/>
        </w:trPr>
        <w:tc>
          <w:tcPr>
            <w:tcW w:w="4571" w:type="dxa"/>
            <w:vAlign w:val="center"/>
          </w:tcPr>
          <w:p w14:paraId="6C22FB60" w14:textId="77777777" w:rsidR="00FD5A2E" w:rsidRDefault="00FD5A2E">
            <w:pPr>
              <w:ind w:firstLine="0"/>
              <w:jc w:val="right"/>
              <w:rPr>
                <w:b/>
                <w:szCs w:val="32"/>
                <w:highlight w:val="yellow"/>
              </w:rPr>
            </w:pPr>
          </w:p>
        </w:tc>
        <w:tc>
          <w:tcPr>
            <w:tcW w:w="4785" w:type="dxa"/>
            <w:vAlign w:val="center"/>
          </w:tcPr>
          <w:p w14:paraId="151293CE" w14:textId="77777777" w:rsidR="00FD5A2E" w:rsidRDefault="00FD5A2E">
            <w:pPr>
              <w:ind w:firstLine="0"/>
              <w:rPr>
                <w:highlight w:val="yellow"/>
              </w:rPr>
            </w:pPr>
          </w:p>
        </w:tc>
      </w:tr>
      <w:tr w:rsidR="00FD5A2E" w14:paraId="18CF96EC" w14:textId="77777777" w:rsidTr="00FD5A2E">
        <w:trPr>
          <w:trHeight w:val="555"/>
        </w:trPr>
        <w:tc>
          <w:tcPr>
            <w:tcW w:w="4571" w:type="dxa"/>
            <w:vAlign w:val="center"/>
          </w:tcPr>
          <w:p w14:paraId="608745CD" w14:textId="77777777" w:rsidR="00FD5A2E" w:rsidRDefault="00FD5A2E">
            <w:pPr>
              <w:ind w:firstLine="0"/>
              <w:jc w:val="right"/>
              <w:rPr>
                <w:b/>
                <w:szCs w:val="32"/>
                <w:highlight w:val="yellow"/>
              </w:rPr>
            </w:pPr>
          </w:p>
        </w:tc>
        <w:tc>
          <w:tcPr>
            <w:tcW w:w="4785" w:type="dxa"/>
            <w:vAlign w:val="center"/>
          </w:tcPr>
          <w:p w14:paraId="408DBE70" w14:textId="77777777" w:rsidR="00FD5A2E" w:rsidRDefault="00FD5A2E">
            <w:pPr>
              <w:ind w:firstLine="0"/>
              <w:rPr>
                <w:highlight w:val="yellow"/>
              </w:rPr>
            </w:pPr>
          </w:p>
        </w:tc>
      </w:tr>
    </w:tbl>
    <w:p w14:paraId="10E62F5F" w14:textId="5E01ADB0" w:rsidR="008910EB" w:rsidRDefault="008910EB" w:rsidP="00956402">
      <w:pPr>
        <w:pStyle w:val="affffa"/>
        <w:spacing w:after="1560"/>
        <w:jc w:val="both"/>
        <w:rPr>
          <w:sz w:val="40"/>
          <w:szCs w:val="40"/>
        </w:rPr>
      </w:pPr>
    </w:p>
    <w:p w14:paraId="5477F1FC" w14:textId="77777777" w:rsidR="006F51AC" w:rsidRDefault="006F51AC" w:rsidP="006F51AC">
      <w:pPr>
        <w:pStyle w:val="1a"/>
      </w:pPr>
      <w:bookmarkStart w:id="1" w:name="_Toc152600646"/>
      <w:bookmarkStart w:id="2" w:name="_Toc148526012"/>
      <w:bookmarkStart w:id="3" w:name="_Toc157088676"/>
      <w:bookmarkStart w:id="4" w:name="_Hlk108447234"/>
      <w:bookmarkStart w:id="5" w:name="_GoBack"/>
      <w:bookmarkEnd w:id="5"/>
      <w:r>
        <w:lastRenderedPageBreak/>
        <w:t>ЛИСТ ИЗМЕНЕНИЙ</w:t>
      </w:r>
      <w:bookmarkEnd w:id="1"/>
      <w:bookmarkEnd w:id="2"/>
      <w:bookmarkEnd w:id="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0"/>
        <w:gridCol w:w="984"/>
        <w:gridCol w:w="3793"/>
        <w:gridCol w:w="3160"/>
      </w:tblGrid>
      <w:tr w:rsidR="006F51AC" w14:paraId="293A7A76" w14:textId="77777777" w:rsidTr="006F51AC">
        <w:trPr>
          <w:cantSplit/>
          <w:trHeight w:val="454"/>
          <w:tblHeader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8B3DDF" w14:textId="77777777" w:rsidR="006F51AC" w:rsidRDefault="006F51AC">
            <w:pPr>
              <w:pStyle w:val="afffff"/>
            </w:pPr>
            <w:r>
              <w:t>Дата версии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D14803" w14:textId="77777777" w:rsidR="006F51AC" w:rsidRDefault="006F51AC">
            <w:pPr>
              <w:pStyle w:val="afffff"/>
            </w:pPr>
            <w:r>
              <w:t>Номер версии</w:t>
            </w: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C4772D" w14:textId="77777777" w:rsidR="006F51AC" w:rsidRDefault="006F51AC">
            <w:pPr>
              <w:pStyle w:val="afffff"/>
            </w:pPr>
            <w:r>
              <w:t>Краткое описание изменений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1CDC40" w14:textId="77777777" w:rsidR="006F51AC" w:rsidRDefault="006F51AC">
            <w:pPr>
              <w:pStyle w:val="afffff"/>
            </w:pPr>
            <w:r>
              <w:t>Ответственный</w:t>
            </w:r>
          </w:p>
        </w:tc>
      </w:tr>
      <w:tr w:rsidR="006F51AC" w14:paraId="649A51FD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8DA68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FA3F2" w14:textId="77777777" w:rsidR="006F51AC" w:rsidRDefault="006F51AC">
            <w:pPr>
              <w:pStyle w:val="-1"/>
              <w:jc w:val="center"/>
            </w:pPr>
            <w:r>
              <w:t>1.0</w:t>
            </w: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13E6E" w14:textId="77777777" w:rsidR="006F51AC" w:rsidRDefault="006F51AC">
            <w:pPr>
              <w:pStyle w:val="-1"/>
            </w:pPr>
            <w:r>
              <w:t>Документ создан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A853" w14:textId="4B4AAED2" w:rsidR="006F51AC" w:rsidRDefault="006F51AC">
            <w:pPr>
              <w:pStyle w:val="-1"/>
            </w:pPr>
          </w:p>
        </w:tc>
      </w:tr>
      <w:tr w:rsidR="006F51AC" w14:paraId="0D146528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84EF3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9734D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9458F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E7110" w14:textId="77777777" w:rsidR="006F51AC" w:rsidRDefault="006F51AC">
            <w:pPr>
              <w:pStyle w:val="-1"/>
            </w:pPr>
          </w:p>
        </w:tc>
      </w:tr>
      <w:tr w:rsidR="006F51AC" w14:paraId="5C930604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96A0C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6493D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4A52B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2DB4" w14:textId="77777777" w:rsidR="006F51AC" w:rsidRDefault="006F51AC">
            <w:pPr>
              <w:pStyle w:val="-1"/>
            </w:pPr>
          </w:p>
        </w:tc>
      </w:tr>
      <w:tr w:rsidR="006F51AC" w14:paraId="6E13E05D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AA711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7ED6D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C358E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F62F3" w14:textId="77777777" w:rsidR="006F51AC" w:rsidRDefault="006F51AC">
            <w:pPr>
              <w:pStyle w:val="-1"/>
            </w:pPr>
          </w:p>
        </w:tc>
      </w:tr>
      <w:tr w:rsidR="006F51AC" w14:paraId="6F3E75F8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332B2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C8126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6844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3F442" w14:textId="77777777" w:rsidR="006F51AC" w:rsidRDefault="006F51AC">
            <w:pPr>
              <w:pStyle w:val="-1"/>
            </w:pPr>
          </w:p>
        </w:tc>
      </w:tr>
      <w:tr w:rsidR="006F51AC" w14:paraId="4DC09D87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9DCF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2EBA3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9319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5F97B" w14:textId="77777777" w:rsidR="006F51AC" w:rsidRDefault="006F51AC">
            <w:pPr>
              <w:pStyle w:val="-1"/>
            </w:pPr>
          </w:p>
        </w:tc>
      </w:tr>
      <w:tr w:rsidR="006F51AC" w14:paraId="55090CF0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82692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CA9C6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D8C9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E7847" w14:textId="77777777" w:rsidR="006F51AC" w:rsidRDefault="006F51AC">
            <w:pPr>
              <w:pStyle w:val="-1"/>
            </w:pPr>
          </w:p>
        </w:tc>
      </w:tr>
      <w:tr w:rsidR="006F51AC" w14:paraId="4A6DA2D5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24886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527C1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E03F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8F26" w14:textId="77777777" w:rsidR="006F51AC" w:rsidRDefault="006F51AC">
            <w:pPr>
              <w:pStyle w:val="-1"/>
            </w:pPr>
          </w:p>
        </w:tc>
      </w:tr>
      <w:tr w:rsidR="006F51AC" w14:paraId="3FD19B9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CB326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1969D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BEEC3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6DA2" w14:textId="77777777" w:rsidR="006F51AC" w:rsidRDefault="006F51AC">
            <w:pPr>
              <w:pStyle w:val="-1"/>
            </w:pPr>
          </w:p>
        </w:tc>
      </w:tr>
      <w:tr w:rsidR="006F51AC" w14:paraId="6D9BC97A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A00F6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3BDCD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5328C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ECDD" w14:textId="77777777" w:rsidR="006F51AC" w:rsidRDefault="006F51AC">
            <w:pPr>
              <w:pStyle w:val="-1"/>
            </w:pPr>
          </w:p>
        </w:tc>
      </w:tr>
      <w:tr w:rsidR="006F51AC" w14:paraId="59AE032B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D3C71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47CEA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8E9E2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16AE1" w14:textId="77777777" w:rsidR="006F51AC" w:rsidRDefault="006F51AC">
            <w:pPr>
              <w:pStyle w:val="-1"/>
            </w:pPr>
          </w:p>
        </w:tc>
      </w:tr>
      <w:tr w:rsidR="006F51AC" w14:paraId="2D04686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C62C4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59A05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2A115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98CA" w14:textId="77777777" w:rsidR="006F51AC" w:rsidRDefault="006F51AC">
            <w:pPr>
              <w:pStyle w:val="-1"/>
            </w:pPr>
          </w:p>
        </w:tc>
      </w:tr>
      <w:tr w:rsidR="006F51AC" w14:paraId="3FA66A59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539C4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D697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63626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1ABB" w14:textId="77777777" w:rsidR="006F51AC" w:rsidRDefault="006F51AC">
            <w:pPr>
              <w:pStyle w:val="-1"/>
            </w:pPr>
          </w:p>
        </w:tc>
      </w:tr>
      <w:tr w:rsidR="006F51AC" w14:paraId="7A433482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C02E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B9B79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470C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A8C40" w14:textId="77777777" w:rsidR="006F51AC" w:rsidRDefault="006F51AC">
            <w:pPr>
              <w:pStyle w:val="-1"/>
            </w:pPr>
          </w:p>
        </w:tc>
      </w:tr>
      <w:tr w:rsidR="006F51AC" w14:paraId="68C28847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26771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762F2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BB25C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219" w14:textId="77777777" w:rsidR="006F51AC" w:rsidRDefault="006F51AC">
            <w:pPr>
              <w:pStyle w:val="-1"/>
            </w:pPr>
          </w:p>
        </w:tc>
      </w:tr>
      <w:tr w:rsidR="006F51AC" w14:paraId="5D122CC6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30BC6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67B2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1FD6B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3BEF9" w14:textId="77777777" w:rsidR="006F51AC" w:rsidRDefault="006F51AC">
            <w:pPr>
              <w:pStyle w:val="-1"/>
            </w:pPr>
          </w:p>
        </w:tc>
      </w:tr>
      <w:tr w:rsidR="006F51AC" w14:paraId="378C32C3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C8B5D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B23B0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4D38F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C668" w14:textId="77777777" w:rsidR="006F51AC" w:rsidRDefault="006F51AC">
            <w:pPr>
              <w:pStyle w:val="-1"/>
            </w:pPr>
          </w:p>
        </w:tc>
      </w:tr>
      <w:tr w:rsidR="006F51AC" w14:paraId="1BA3E6B9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43869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4D842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913B9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67F72" w14:textId="77777777" w:rsidR="006F51AC" w:rsidRDefault="006F51AC">
            <w:pPr>
              <w:pStyle w:val="-1"/>
            </w:pPr>
          </w:p>
        </w:tc>
      </w:tr>
      <w:tr w:rsidR="006F51AC" w14:paraId="0AC0BE8B" w14:textId="77777777" w:rsidTr="006F51AC">
        <w:trPr>
          <w:cantSplit/>
          <w:trHeight w:val="454"/>
          <w:jc w:val="center"/>
        </w:trPr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7046C" w14:textId="77777777" w:rsidR="006F51AC" w:rsidRDefault="006F51AC">
            <w:pPr>
              <w:pStyle w:val="-1"/>
              <w:jc w:val="center"/>
            </w:pP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18C6F" w14:textId="77777777" w:rsidR="006F51AC" w:rsidRDefault="006F51AC">
            <w:pPr>
              <w:pStyle w:val="-1"/>
              <w:jc w:val="center"/>
            </w:pPr>
          </w:p>
        </w:tc>
        <w:tc>
          <w:tcPr>
            <w:tcW w:w="3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55910" w14:textId="77777777" w:rsidR="006F51AC" w:rsidRDefault="006F51AC">
            <w:pPr>
              <w:pStyle w:val="-1"/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69361" w14:textId="77777777" w:rsidR="006F51AC" w:rsidRDefault="006F51AC">
            <w:pPr>
              <w:pStyle w:val="-1"/>
            </w:pPr>
          </w:p>
        </w:tc>
      </w:tr>
    </w:tbl>
    <w:p w14:paraId="1F5A86DB" w14:textId="77777777" w:rsidR="006F51AC" w:rsidRDefault="006F51AC" w:rsidP="006F51AC">
      <w:pPr>
        <w:pStyle w:val="afffff1"/>
        <w:rPr>
          <w:lang w:eastAsia="en-US"/>
        </w:rPr>
      </w:pPr>
    </w:p>
    <w:p w14:paraId="6EF4476A" w14:textId="77777777" w:rsidR="006F51AC" w:rsidRDefault="006F51AC" w:rsidP="006F51AC">
      <w:pPr>
        <w:pStyle w:val="1a"/>
      </w:pPr>
      <w:bookmarkStart w:id="6" w:name="_Toc152600647"/>
      <w:bookmarkStart w:id="7" w:name="_Toc148526013"/>
      <w:bookmarkStart w:id="8" w:name="_Toc157088677"/>
      <w:r>
        <w:lastRenderedPageBreak/>
        <w:t>ЛИСТ СОГЛАСОВАНИЙ</w:t>
      </w:r>
      <w:bookmarkEnd w:id="4"/>
      <w:bookmarkEnd w:id="6"/>
      <w:bookmarkEnd w:id="7"/>
      <w:bookmarkEnd w:id="8"/>
    </w:p>
    <w:tbl>
      <w:tblPr>
        <w:tblW w:w="51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302"/>
        <w:gridCol w:w="2301"/>
        <w:gridCol w:w="2353"/>
        <w:gridCol w:w="1114"/>
        <w:gridCol w:w="1637"/>
      </w:tblGrid>
      <w:tr w:rsidR="00B01C16" w:rsidRPr="002671A7" w14:paraId="45888E90" w14:textId="77777777" w:rsidTr="00B01C16">
        <w:trPr>
          <w:cantSplit/>
          <w:trHeight w:val="454"/>
        </w:trPr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35CFCB" w14:textId="574A3C4E" w:rsidR="00B01C16" w:rsidRPr="002671A7" w:rsidRDefault="00B01C16" w:rsidP="00B01C16">
            <w:pPr>
              <w:pStyle w:val="-"/>
            </w:pPr>
            <w:r>
              <w:rPr>
                <w:szCs w:val="24"/>
              </w:rPr>
              <w:t>Роль на проекте</w:t>
            </w: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A111EFC" w14:textId="6521CEA6" w:rsidR="00B01C16" w:rsidRPr="00B01C16" w:rsidRDefault="00B01C16" w:rsidP="00B01C16">
            <w:pPr>
              <w:pStyle w:val="-"/>
            </w:pPr>
            <w:r>
              <w:t>Должность</w:t>
            </w:r>
          </w:p>
        </w:tc>
        <w:tc>
          <w:tcPr>
            <w:tcW w:w="1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661E83" w14:textId="77777777" w:rsidR="00B01C16" w:rsidRDefault="00B01C16" w:rsidP="00B01C16">
            <w:pPr>
              <w:pStyle w:val="-"/>
              <w:rPr>
                <w:szCs w:val="24"/>
              </w:rPr>
            </w:pPr>
            <w:r w:rsidRPr="002671A7">
              <w:rPr>
                <w:szCs w:val="24"/>
              </w:rPr>
              <w:t>Фамилия Имя </w:t>
            </w:r>
          </w:p>
          <w:p w14:paraId="14AD367F" w14:textId="77777777" w:rsidR="00B01C16" w:rsidRPr="002671A7" w:rsidRDefault="00B01C16" w:rsidP="00B01C16">
            <w:pPr>
              <w:pStyle w:val="-"/>
              <w:rPr>
                <w:szCs w:val="24"/>
              </w:rPr>
            </w:pPr>
            <w:r w:rsidRPr="002671A7">
              <w:rPr>
                <w:szCs w:val="24"/>
              </w:rPr>
              <w:t>Отчество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1074BC" w14:textId="77777777" w:rsidR="00B01C16" w:rsidRPr="002671A7" w:rsidRDefault="00B01C16" w:rsidP="00B01C16">
            <w:pPr>
              <w:pStyle w:val="-"/>
            </w:pPr>
            <w:r w:rsidRPr="002671A7">
              <w:t>Дата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5B3EE5" w14:textId="77777777" w:rsidR="00B01C16" w:rsidRPr="002671A7" w:rsidRDefault="00B01C16" w:rsidP="00B01C16">
            <w:pPr>
              <w:pStyle w:val="-"/>
            </w:pPr>
            <w:r w:rsidRPr="002671A7">
              <w:t>Подпись</w:t>
            </w:r>
          </w:p>
        </w:tc>
      </w:tr>
      <w:tr w:rsidR="00B01C16" w:rsidRPr="002671A7" w14:paraId="498DB580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372F7214" w14:textId="55F854AD" w:rsidR="00B01C16" w:rsidRPr="002671A7" w:rsidRDefault="00B01C16" w:rsidP="008241D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MS Mincho"/>
                <w:szCs w:val="28"/>
              </w:rPr>
              <w:t>Функциональный заказчик ИТ - мероприятия</w:t>
            </w:r>
          </w:p>
        </w:tc>
        <w:tc>
          <w:tcPr>
            <w:tcW w:w="1185" w:type="pct"/>
            <w:vAlign w:val="center"/>
          </w:tcPr>
          <w:p w14:paraId="055E1AE6" w14:textId="147010B7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Начальник ОУР</w:t>
            </w:r>
          </w:p>
        </w:tc>
        <w:tc>
          <w:tcPr>
            <w:tcW w:w="1212" w:type="pct"/>
            <w:vAlign w:val="center"/>
          </w:tcPr>
          <w:p w14:paraId="0FBE6391" w14:textId="3DA11DE1" w:rsidR="00B01C16" w:rsidRPr="002671A7" w:rsidRDefault="00B01C16" w:rsidP="008241D6">
            <w:pPr>
              <w:pStyle w:val="--"/>
            </w:pPr>
            <w:r>
              <w:rPr>
                <w:rFonts w:eastAsia="MS Mincho"/>
                <w:szCs w:val="28"/>
              </w:rPr>
              <w:t>Лебедев И.И.</w:t>
            </w:r>
          </w:p>
        </w:tc>
        <w:tc>
          <w:tcPr>
            <w:tcW w:w="574" w:type="pct"/>
            <w:vAlign w:val="center"/>
          </w:tcPr>
          <w:p w14:paraId="15FE6EBF" w14:textId="77777777" w:rsidR="00B01C16" w:rsidRPr="002671A7" w:rsidRDefault="00B01C16" w:rsidP="00B01C16">
            <w:pPr>
              <w:pStyle w:val="--"/>
            </w:pPr>
          </w:p>
        </w:tc>
        <w:tc>
          <w:tcPr>
            <w:tcW w:w="843" w:type="pct"/>
            <w:vAlign w:val="center"/>
          </w:tcPr>
          <w:p w14:paraId="5CEB4A49" w14:textId="77777777" w:rsidR="00B01C16" w:rsidRPr="002671A7" w:rsidRDefault="00B01C16" w:rsidP="00B01C16">
            <w:pPr>
              <w:pStyle w:val="--"/>
            </w:pPr>
          </w:p>
        </w:tc>
      </w:tr>
      <w:tr w:rsidR="00B01C16" w:rsidRPr="002671A7" w14:paraId="7A633012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309075B8" w14:textId="32D5509B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t>Руководитель ИТ - мероприятия</w:t>
            </w:r>
          </w:p>
        </w:tc>
        <w:tc>
          <w:tcPr>
            <w:tcW w:w="1185" w:type="pct"/>
            <w:vAlign w:val="center"/>
          </w:tcPr>
          <w:p w14:paraId="5C78C751" w14:textId="6F4C17C7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Главный специалист ОУР</w:t>
            </w:r>
          </w:p>
        </w:tc>
        <w:tc>
          <w:tcPr>
            <w:tcW w:w="1212" w:type="pct"/>
            <w:vAlign w:val="center"/>
          </w:tcPr>
          <w:p w14:paraId="66CBB222" w14:textId="44CE72CB" w:rsidR="00B01C16" w:rsidRPr="002671A7" w:rsidRDefault="00B01C16" w:rsidP="008241D6">
            <w:pPr>
              <w:pStyle w:val="--"/>
            </w:pPr>
            <w:r>
              <w:t>Кудряшов Н.И.</w:t>
            </w:r>
          </w:p>
        </w:tc>
        <w:tc>
          <w:tcPr>
            <w:tcW w:w="574" w:type="pct"/>
            <w:vAlign w:val="center"/>
          </w:tcPr>
          <w:p w14:paraId="2F7DACD3" w14:textId="77777777" w:rsidR="00B01C16" w:rsidRPr="002671A7" w:rsidRDefault="00B01C16" w:rsidP="00B01C16">
            <w:pPr>
              <w:pStyle w:val="--"/>
            </w:pPr>
          </w:p>
        </w:tc>
        <w:tc>
          <w:tcPr>
            <w:tcW w:w="843" w:type="pct"/>
            <w:vAlign w:val="center"/>
          </w:tcPr>
          <w:p w14:paraId="035BF8C4" w14:textId="77777777" w:rsidR="00B01C16" w:rsidRPr="002671A7" w:rsidRDefault="00B01C16" w:rsidP="00B01C16">
            <w:pPr>
              <w:pStyle w:val="--"/>
            </w:pPr>
          </w:p>
        </w:tc>
      </w:tr>
      <w:tr w:rsidR="00B01C16" w:rsidRPr="002671A7" w14:paraId="31B02CF8" w14:textId="77777777" w:rsidTr="00B01C16">
        <w:trPr>
          <w:cantSplit/>
          <w:trHeight w:val="454"/>
        </w:trPr>
        <w:tc>
          <w:tcPr>
            <w:tcW w:w="1186" w:type="pct"/>
            <w:vAlign w:val="center"/>
          </w:tcPr>
          <w:p w14:paraId="09581F05" w14:textId="536C21D4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MS Mincho"/>
                <w:szCs w:val="28"/>
              </w:rPr>
              <w:t>Главный разработчик ИТ - мероприятия</w:t>
            </w:r>
          </w:p>
        </w:tc>
        <w:tc>
          <w:tcPr>
            <w:tcW w:w="1185" w:type="pct"/>
            <w:vAlign w:val="center"/>
          </w:tcPr>
          <w:p w14:paraId="4A381D92" w14:textId="2495E770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Главный специалист ЦИКТ</w:t>
            </w:r>
          </w:p>
        </w:tc>
        <w:tc>
          <w:tcPr>
            <w:tcW w:w="1212" w:type="pct"/>
            <w:vAlign w:val="center"/>
          </w:tcPr>
          <w:p w14:paraId="765B4F56" w14:textId="765AA79E" w:rsidR="00B01C16" w:rsidRPr="002671A7" w:rsidRDefault="00B01C16" w:rsidP="008241D6">
            <w:pPr>
              <w:pStyle w:val="--"/>
            </w:pPr>
            <w:r>
              <w:rPr>
                <w:rFonts w:eastAsia="MS Mincho"/>
                <w:szCs w:val="28"/>
              </w:rPr>
              <w:t>Федоров А.В.</w:t>
            </w:r>
          </w:p>
        </w:tc>
        <w:tc>
          <w:tcPr>
            <w:tcW w:w="574" w:type="pct"/>
            <w:vAlign w:val="center"/>
          </w:tcPr>
          <w:p w14:paraId="27FF8F1A" w14:textId="77777777" w:rsidR="00B01C16" w:rsidRPr="002671A7" w:rsidRDefault="00B01C16" w:rsidP="00B01C16">
            <w:pPr>
              <w:pStyle w:val="--"/>
            </w:pPr>
          </w:p>
        </w:tc>
        <w:tc>
          <w:tcPr>
            <w:tcW w:w="843" w:type="pct"/>
            <w:vAlign w:val="center"/>
          </w:tcPr>
          <w:p w14:paraId="1221B1D6" w14:textId="77777777" w:rsidR="00B01C16" w:rsidRPr="002671A7" w:rsidRDefault="00B01C16" w:rsidP="00B01C16">
            <w:pPr>
              <w:pStyle w:val="--"/>
            </w:pPr>
          </w:p>
        </w:tc>
      </w:tr>
      <w:tr w:rsidR="00B01C16" w:rsidRPr="002671A7" w14:paraId="4FDA46DB" w14:textId="77777777" w:rsidTr="00BC7D99">
        <w:trPr>
          <w:cantSplit/>
          <w:trHeight w:val="454"/>
        </w:trPr>
        <w:tc>
          <w:tcPr>
            <w:tcW w:w="1186" w:type="pct"/>
            <w:vAlign w:val="center"/>
          </w:tcPr>
          <w:p w14:paraId="756ABE0B" w14:textId="7FB35337" w:rsidR="00B01C16" w:rsidRPr="002671A7" w:rsidRDefault="00B01C16" w:rsidP="00FA28E8">
            <w:pPr>
              <w:pStyle w:val="--"/>
              <w:rPr>
                <w:rFonts w:eastAsia="Times New Roman"/>
                <w:szCs w:val="28"/>
              </w:rPr>
            </w:pPr>
            <w:r>
              <w:t>Администратор и аналитик ИТ - мероприятия</w:t>
            </w:r>
          </w:p>
        </w:tc>
        <w:tc>
          <w:tcPr>
            <w:tcW w:w="1185" w:type="pct"/>
            <w:vAlign w:val="center"/>
          </w:tcPr>
          <w:p w14:paraId="4EB9F1D8" w14:textId="39972FB1" w:rsidR="00B01C16" w:rsidRPr="002671A7" w:rsidRDefault="00B01C16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Начальник участка ЦИКТ</w:t>
            </w:r>
          </w:p>
        </w:tc>
        <w:tc>
          <w:tcPr>
            <w:tcW w:w="1212" w:type="pct"/>
            <w:vAlign w:val="center"/>
          </w:tcPr>
          <w:p w14:paraId="1A6D2F16" w14:textId="34CCD6C7" w:rsidR="00B01C16" w:rsidRPr="002671A7" w:rsidRDefault="00B01C16" w:rsidP="008241D6">
            <w:pPr>
              <w:pStyle w:val="--"/>
            </w:pPr>
            <w:r>
              <w:t>Егошина В.Л.</w:t>
            </w:r>
          </w:p>
        </w:tc>
        <w:tc>
          <w:tcPr>
            <w:tcW w:w="574" w:type="pct"/>
            <w:vAlign w:val="center"/>
          </w:tcPr>
          <w:p w14:paraId="69B40D25" w14:textId="77777777" w:rsidR="00B01C16" w:rsidRPr="002671A7" w:rsidRDefault="00B01C16" w:rsidP="00B01C16">
            <w:pPr>
              <w:pStyle w:val="--"/>
            </w:pPr>
          </w:p>
        </w:tc>
        <w:tc>
          <w:tcPr>
            <w:tcW w:w="843" w:type="pct"/>
            <w:vAlign w:val="center"/>
          </w:tcPr>
          <w:p w14:paraId="3B694073" w14:textId="77777777" w:rsidR="00B01C16" w:rsidRPr="002671A7" w:rsidRDefault="00B01C16" w:rsidP="00B01C16">
            <w:pPr>
              <w:pStyle w:val="--"/>
            </w:pPr>
          </w:p>
        </w:tc>
      </w:tr>
      <w:tr w:rsidR="00CC588F" w:rsidRPr="002671A7" w14:paraId="56666010" w14:textId="77777777" w:rsidTr="00BC7D99">
        <w:trPr>
          <w:cantSplit/>
          <w:trHeight w:val="454"/>
        </w:trPr>
        <w:tc>
          <w:tcPr>
            <w:tcW w:w="1186" w:type="pct"/>
            <w:vAlign w:val="center"/>
          </w:tcPr>
          <w:p w14:paraId="6ADB4C9F" w14:textId="44582ACF" w:rsidR="00CC588F" w:rsidRDefault="00CC588F" w:rsidP="00FA28E8">
            <w:pPr>
              <w:pStyle w:val="--"/>
            </w:pPr>
            <w:r>
              <w:t>Разработчик документа</w:t>
            </w:r>
          </w:p>
        </w:tc>
        <w:tc>
          <w:tcPr>
            <w:tcW w:w="1185" w:type="pct"/>
            <w:vAlign w:val="center"/>
          </w:tcPr>
          <w:p w14:paraId="7A175D3B" w14:textId="66906305" w:rsidR="00CC588F" w:rsidRDefault="00CC588F" w:rsidP="00B01C16">
            <w:pPr>
              <w:pStyle w:val="--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Специалист-программист 1 категории</w:t>
            </w:r>
          </w:p>
        </w:tc>
        <w:tc>
          <w:tcPr>
            <w:tcW w:w="1212" w:type="pct"/>
            <w:vAlign w:val="center"/>
          </w:tcPr>
          <w:p w14:paraId="6D6088CE" w14:textId="09B5BFB2" w:rsidR="00CC588F" w:rsidRDefault="00CC588F" w:rsidP="008241D6">
            <w:pPr>
              <w:pStyle w:val="--"/>
            </w:pPr>
            <w:r>
              <w:t>Петров Т.С.</w:t>
            </w:r>
          </w:p>
        </w:tc>
        <w:tc>
          <w:tcPr>
            <w:tcW w:w="574" w:type="pct"/>
            <w:vAlign w:val="center"/>
          </w:tcPr>
          <w:p w14:paraId="2B6D4817" w14:textId="77777777" w:rsidR="00CC588F" w:rsidRPr="002671A7" w:rsidRDefault="00CC588F" w:rsidP="00B01C16">
            <w:pPr>
              <w:pStyle w:val="--"/>
            </w:pPr>
          </w:p>
        </w:tc>
        <w:tc>
          <w:tcPr>
            <w:tcW w:w="843" w:type="pct"/>
            <w:vAlign w:val="center"/>
          </w:tcPr>
          <w:p w14:paraId="1A735A92" w14:textId="77777777" w:rsidR="00CC588F" w:rsidRPr="002671A7" w:rsidRDefault="00CC588F" w:rsidP="00B01C16">
            <w:pPr>
              <w:pStyle w:val="--"/>
            </w:pPr>
          </w:p>
        </w:tc>
      </w:tr>
    </w:tbl>
    <w:p w14:paraId="2BB4A0A5" w14:textId="77777777" w:rsidR="006F51AC" w:rsidRDefault="006F51AC" w:rsidP="006F51AC">
      <w:pPr>
        <w:tabs>
          <w:tab w:val="left" w:pos="4470"/>
        </w:tabs>
      </w:pPr>
      <w:r>
        <w:tab/>
      </w:r>
    </w:p>
    <w:p w14:paraId="4B83A3AC" w14:textId="77777777" w:rsidR="006F51AC" w:rsidRDefault="006F51AC" w:rsidP="006F51AC"/>
    <w:p w14:paraId="142ACD23" w14:textId="77777777" w:rsidR="006F51AC" w:rsidRDefault="006F51AC" w:rsidP="006F51AC"/>
    <w:p w14:paraId="38B2E92C" w14:textId="77777777" w:rsidR="00A854A2" w:rsidRDefault="00A854A2" w:rsidP="006F51AC"/>
    <w:p w14:paraId="42A7FD7F" w14:textId="77777777" w:rsidR="00A854A2" w:rsidRDefault="00A854A2" w:rsidP="006F51AC"/>
    <w:p w14:paraId="41B4DA09" w14:textId="77777777" w:rsidR="00A854A2" w:rsidRDefault="00A854A2" w:rsidP="006F51AC"/>
    <w:p w14:paraId="521D707F" w14:textId="77777777" w:rsidR="00A854A2" w:rsidRDefault="00A854A2" w:rsidP="006F51AC"/>
    <w:p w14:paraId="4E71A130" w14:textId="77777777" w:rsidR="00A854A2" w:rsidRDefault="00A854A2" w:rsidP="006F51AC"/>
    <w:p w14:paraId="78417B3C" w14:textId="77777777" w:rsidR="00A854A2" w:rsidRPr="00933282" w:rsidRDefault="00A854A2" w:rsidP="006F51AC">
      <w:pPr>
        <w:rPr>
          <w:lang w:val="en-US"/>
        </w:rPr>
      </w:pPr>
    </w:p>
    <w:p w14:paraId="0321B3F9" w14:textId="77777777" w:rsidR="00A854A2" w:rsidRDefault="00A854A2" w:rsidP="006F51AC"/>
    <w:p w14:paraId="54B957E3" w14:textId="77777777" w:rsidR="00E83D83" w:rsidRDefault="00E83D83" w:rsidP="00CF15C8">
      <w:pPr>
        <w:pStyle w:val="ab"/>
        <w:spacing w:line="240" w:lineRule="auto"/>
        <w:rPr>
          <w:sz w:val="28"/>
        </w:rPr>
      </w:pPr>
    </w:p>
    <w:p w14:paraId="38E5AC2D" w14:textId="54FC77F5" w:rsidR="00531EA8" w:rsidRDefault="00531EA8" w:rsidP="00531EA8"/>
    <w:p w14:paraId="4CAC208B" w14:textId="2CB2DDC8" w:rsidR="00B01C16" w:rsidRDefault="00B01C16" w:rsidP="00531EA8"/>
    <w:p w14:paraId="2928C8D7" w14:textId="77777777" w:rsidR="00EC45C8" w:rsidRDefault="00EC45C8" w:rsidP="00CF15C8">
      <w:pPr>
        <w:pStyle w:val="ab"/>
        <w:spacing w:line="240" w:lineRule="auto"/>
        <w:rPr>
          <w:sz w:val="28"/>
        </w:rPr>
      </w:pPr>
    </w:p>
    <w:p w14:paraId="6283D3C3" w14:textId="77777777" w:rsidR="00EC45C8" w:rsidRDefault="00EC45C8" w:rsidP="00CF15C8">
      <w:pPr>
        <w:pStyle w:val="ab"/>
        <w:spacing w:line="240" w:lineRule="auto"/>
        <w:rPr>
          <w:sz w:val="28"/>
        </w:rPr>
      </w:pPr>
    </w:p>
    <w:p w14:paraId="4F0794D2" w14:textId="77777777" w:rsidR="00EC45C8" w:rsidRDefault="00EC45C8" w:rsidP="00CF15C8">
      <w:pPr>
        <w:pStyle w:val="ab"/>
        <w:spacing w:line="240" w:lineRule="auto"/>
        <w:rPr>
          <w:sz w:val="28"/>
        </w:rPr>
      </w:pPr>
    </w:p>
    <w:p w14:paraId="0CBA9580" w14:textId="77777777" w:rsidR="00EC45C8" w:rsidRDefault="00EC45C8" w:rsidP="00CF15C8">
      <w:pPr>
        <w:pStyle w:val="ab"/>
        <w:spacing w:line="240" w:lineRule="auto"/>
        <w:rPr>
          <w:sz w:val="28"/>
        </w:rPr>
      </w:pPr>
    </w:p>
    <w:p w14:paraId="1B408B67" w14:textId="5AB3A3E3" w:rsidR="00EC45C8" w:rsidRDefault="00EC45C8" w:rsidP="00971163">
      <w:pPr>
        <w:pStyle w:val="ab"/>
        <w:spacing w:line="240" w:lineRule="auto"/>
        <w:jc w:val="both"/>
        <w:rPr>
          <w:sz w:val="28"/>
        </w:rPr>
      </w:pPr>
    </w:p>
    <w:p w14:paraId="38A31707" w14:textId="422111DC" w:rsidR="00B01C16" w:rsidRDefault="00B01C16" w:rsidP="00971163">
      <w:pPr>
        <w:pStyle w:val="ab"/>
        <w:spacing w:line="240" w:lineRule="auto"/>
        <w:jc w:val="both"/>
        <w:rPr>
          <w:sz w:val="28"/>
        </w:rPr>
      </w:pPr>
    </w:p>
    <w:p w14:paraId="09B70E5A" w14:textId="77777777" w:rsidR="00B01C16" w:rsidRDefault="00B01C16" w:rsidP="00971163">
      <w:pPr>
        <w:pStyle w:val="ab"/>
        <w:spacing w:line="240" w:lineRule="auto"/>
        <w:jc w:val="both"/>
        <w:rPr>
          <w:sz w:val="28"/>
        </w:rPr>
      </w:pPr>
    </w:p>
    <w:p w14:paraId="495BC226" w14:textId="358AB536" w:rsidR="0023071D" w:rsidRPr="00D003F8" w:rsidRDefault="00CA3B58" w:rsidP="00CF15C8">
      <w:pPr>
        <w:pStyle w:val="ab"/>
        <w:spacing w:line="240" w:lineRule="auto"/>
        <w:rPr>
          <w:sz w:val="28"/>
        </w:rPr>
      </w:pPr>
      <w:r w:rsidRPr="00D003F8">
        <w:rPr>
          <w:sz w:val="28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46653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7C30E" w14:textId="6B898E0C" w:rsidR="00DA0D7C" w:rsidRDefault="00DA0D7C">
          <w:pPr>
            <w:pStyle w:val="affff9"/>
          </w:pPr>
        </w:p>
        <w:p w14:paraId="042FFBEA" w14:textId="46628806" w:rsidR="00055891" w:rsidRPr="001C7F15" w:rsidRDefault="00DA0D7C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C7F15">
            <w:fldChar w:fldCharType="begin"/>
          </w:r>
          <w:r w:rsidRPr="001C7F15">
            <w:instrText xml:space="preserve"> TOC \o "1-3" \h \z \u </w:instrText>
          </w:r>
          <w:r w:rsidRPr="001C7F15">
            <w:fldChar w:fldCharType="separate"/>
          </w:r>
          <w:hyperlink w:anchor="_Toc157088676" w:history="1">
            <w:r w:rsidR="00055891" w:rsidRPr="001C7F15">
              <w:rPr>
                <w:rStyle w:val="af0"/>
                <w:noProof/>
              </w:rPr>
              <w:t>ЛИСТ ИЗМЕНЕНИЙ</w:t>
            </w:r>
            <w:r w:rsidR="00055891" w:rsidRPr="001C7F15">
              <w:rPr>
                <w:noProof/>
                <w:webHidden/>
              </w:rPr>
              <w:tab/>
            </w:r>
          </w:hyperlink>
          <w:r w:rsidR="00D342AC">
            <w:rPr>
              <w:noProof/>
            </w:rPr>
            <w:t>2</w:t>
          </w:r>
        </w:p>
        <w:p w14:paraId="3FDFEDF0" w14:textId="5D513559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677" w:history="1">
            <w:r w:rsidR="00055891" w:rsidRPr="001C7F15">
              <w:rPr>
                <w:rStyle w:val="af0"/>
                <w:noProof/>
              </w:rPr>
              <w:t>ЛИСТ СОГЛАСОВАНИЙ</w:t>
            </w:r>
            <w:r w:rsidR="00055891" w:rsidRPr="001C7F15">
              <w:rPr>
                <w:noProof/>
                <w:webHidden/>
              </w:rPr>
              <w:tab/>
            </w:r>
            <w:r w:rsidR="00055891" w:rsidRPr="001C7F15">
              <w:rPr>
                <w:noProof/>
                <w:webHidden/>
              </w:rPr>
              <w:fldChar w:fldCharType="begin"/>
            </w:r>
            <w:r w:rsidR="00055891" w:rsidRPr="001C7F15">
              <w:rPr>
                <w:noProof/>
                <w:webHidden/>
              </w:rPr>
              <w:instrText xml:space="preserve"> PAGEREF _Toc157088677 \h </w:instrText>
            </w:r>
            <w:r w:rsidR="00055891" w:rsidRPr="001C7F15">
              <w:rPr>
                <w:noProof/>
                <w:webHidden/>
              </w:rPr>
            </w:r>
            <w:r w:rsidR="00055891" w:rsidRPr="001C7F15">
              <w:rPr>
                <w:noProof/>
                <w:webHidden/>
              </w:rPr>
              <w:fldChar w:fldCharType="separate"/>
            </w:r>
            <w:r w:rsidR="00236946">
              <w:rPr>
                <w:noProof/>
                <w:webHidden/>
              </w:rPr>
              <w:t>3</w:t>
            </w:r>
            <w:r w:rsidR="00055891" w:rsidRPr="001C7F15">
              <w:rPr>
                <w:noProof/>
                <w:webHidden/>
              </w:rPr>
              <w:fldChar w:fldCharType="end"/>
            </w:r>
          </w:hyperlink>
        </w:p>
        <w:p w14:paraId="0CB7F74B" w14:textId="1820FB8B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678" w:history="1">
            <w:r w:rsidR="00055891" w:rsidRPr="001C7F15">
              <w:rPr>
                <w:rStyle w:val="af0"/>
                <w:noProof/>
              </w:rPr>
              <w:t>Термины и Сокращения</w:t>
            </w:r>
            <w:r w:rsidR="00055891" w:rsidRPr="001C7F15">
              <w:rPr>
                <w:noProof/>
                <w:webHidden/>
              </w:rPr>
              <w:tab/>
            </w:r>
            <w:r w:rsidR="00ED1345" w:rsidRPr="001C7F15">
              <w:rPr>
                <w:noProof/>
                <w:webHidden/>
              </w:rPr>
              <w:t>5</w:t>
            </w:r>
          </w:hyperlink>
        </w:p>
        <w:p w14:paraId="0896A954" w14:textId="0EDDE265" w:rsidR="00055891" w:rsidRPr="001C7F15" w:rsidRDefault="00FD5A2E">
          <w:pPr>
            <w:pStyle w:val="21"/>
            <w:rPr>
              <w:rFonts w:asciiTheme="minorHAnsi" w:eastAsiaTheme="minorEastAsia" w:hAnsiTheme="minorHAnsi" w:cstheme="minorBidi"/>
              <w:b/>
              <w:bCs w:val="0"/>
              <w:noProof/>
              <w:sz w:val="22"/>
              <w:szCs w:val="22"/>
            </w:rPr>
          </w:pPr>
          <w:hyperlink w:anchor="_Toc157088679" w:history="1">
            <w:r w:rsidR="00055891" w:rsidRPr="001C7F15">
              <w:rPr>
                <w:rStyle w:val="af0"/>
                <w:b/>
                <w:noProof/>
              </w:rPr>
              <w:t>Перечень используемых сокращений</w:t>
            </w:r>
            <w:r w:rsidR="00055891" w:rsidRPr="001C7F15">
              <w:rPr>
                <w:b/>
                <w:noProof/>
                <w:webHidden/>
              </w:rPr>
              <w:tab/>
            </w:r>
            <w:r w:rsidR="00ED1345" w:rsidRPr="001C7F15">
              <w:rPr>
                <w:b/>
                <w:noProof/>
                <w:webHidden/>
              </w:rPr>
              <w:t>5</w:t>
            </w:r>
          </w:hyperlink>
        </w:p>
        <w:p w14:paraId="16EAAE05" w14:textId="132F61B7" w:rsidR="00055891" w:rsidRPr="001C7F15" w:rsidRDefault="00FD5A2E">
          <w:pPr>
            <w:pStyle w:val="21"/>
            <w:rPr>
              <w:rFonts w:asciiTheme="minorHAnsi" w:eastAsiaTheme="minorEastAsia" w:hAnsiTheme="minorHAnsi" w:cstheme="minorBidi"/>
              <w:b/>
              <w:bCs w:val="0"/>
              <w:noProof/>
              <w:sz w:val="22"/>
              <w:szCs w:val="22"/>
            </w:rPr>
          </w:pPr>
          <w:hyperlink w:anchor="_Toc157088680" w:history="1">
            <w:r w:rsidR="00055891" w:rsidRPr="001C7F15">
              <w:rPr>
                <w:rStyle w:val="af0"/>
                <w:b/>
                <w:noProof/>
              </w:rPr>
              <w:t>Перечень используемых терминов</w:t>
            </w:r>
            <w:r w:rsidR="00055891" w:rsidRPr="001C7F15">
              <w:rPr>
                <w:b/>
                <w:noProof/>
                <w:webHidden/>
              </w:rPr>
              <w:tab/>
            </w:r>
            <w:r w:rsidR="00ED1345" w:rsidRPr="001C7F15">
              <w:rPr>
                <w:b/>
                <w:noProof/>
                <w:webHidden/>
              </w:rPr>
              <w:t>5</w:t>
            </w:r>
          </w:hyperlink>
        </w:p>
        <w:p w14:paraId="4422B9A0" w14:textId="0ADF3B06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681" w:history="1">
            <w:r w:rsidR="00487B29">
              <w:rPr>
                <w:rStyle w:val="af0"/>
                <w:noProof/>
              </w:rPr>
              <w:t>Назначение и область применения</w:t>
            </w:r>
            <w:r w:rsidR="00055891" w:rsidRPr="001C7F15">
              <w:rPr>
                <w:noProof/>
                <w:webHidden/>
              </w:rPr>
              <w:tab/>
            </w:r>
            <w:r w:rsidR="00734434">
              <w:rPr>
                <w:noProof/>
                <w:webHidden/>
              </w:rPr>
              <w:t>7</w:t>
            </w:r>
          </w:hyperlink>
        </w:p>
        <w:p w14:paraId="033817BB" w14:textId="4178380C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682" w:history="1"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B8494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 </w:t>
            </w:r>
            <w:r w:rsidR="00B84944" w:rsidRPr="00B8494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Описание роли «</w:t>
            </w:r>
            <w:r w:rsidR="00B8494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Администратор</w:t>
            </w:r>
            <w:r w:rsidR="00B84944" w:rsidRPr="00B8494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»</w:t>
            </w:r>
            <w:r w:rsidR="00055891" w:rsidRPr="001C7F15">
              <w:rPr>
                <w:noProof/>
                <w:webHidden/>
              </w:rPr>
              <w:tab/>
            </w:r>
            <w:r w:rsidR="00734434">
              <w:rPr>
                <w:noProof/>
                <w:webHidden/>
              </w:rPr>
              <w:t>8</w:t>
            </w:r>
          </w:hyperlink>
        </w:p>
        <w:p w14:paraId="0A6B491C" w14:textId="4AAEB73F" w:rsidR="00E8459A" w:rsidRPr="00E8459A" w:rsidRDefault="00FD5A2E" w:rsidP="00E8459A">
          <w:pPr>
            <w:pStyle w:val="13"/>
            <w:rPr>
              <w:noProof/>
            </w:rPr>
          </w:pPr>
          <w:hyperlink w:anchor="_Toc157088690" w:history="1"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Общие принципы работы с ВР «ЭЖД»</w:t>
            </w:r>
            <w:r w:rsidR="00055891" w:rsidRPr="001C7F15">
              <w:rPr>
                <w:noProof/>
                <w:webHidden/>
              </w:rPr>
              <w:tab/>
            </w:r>
          </w:hyperlink>
          <w:r w:rsidR="00BF4651">
            <w:rPr>
              <w:noProof/>
            </w:rPr>
            <w:t>9</w:t>
          </w:r>
        </w:p>
        <w:p w14:paraId="09F15858" w14:textId="72D98D1D" w:rsidR="00E8459A" w:rsidRPr="00E8459A" w:rsidRDefault="00FD5A2E" w:rsidP="00E8459A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01" w:history="1">
            <w:r w:rsidR="00E8459A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E8459A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Описание ролей в системе ВР «ЭЖД»</w:t>
            </w:r>
            <w:r w:rsidR="00E8459A" w:rsidRPr="001C7F15">
              <w:rPr>
                <w:noProof/>
                <w:webHidden/>
              </w:rPr>
              <w:tab/>
            </w:r>
            <w:r w:rsidR="00BF4651">
              <w:rPr>
                <w:noProof/>
                <w:webHidden/>
              </w:rPr>
              <w:t>11</w:t>
            </w:r>
          </w:hyperlink>
        </w:p>
        <w:p w14:paraId="3CFC0564" w14:textId="13999029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01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Главное окно</w:t>
            </w:r>
            <w:r w:rsidR="00055891" w:rsidRPr="001C7F15">
              <w:rPr>
                <w:noProof/>
                <w:webHidden/>
              </w:rPr>
              <w:tab/>
            </w:r>
            <w:r w:rsidR="00BF4651">
              <w:rPr>
                <w:noProof/>
                <w:webHidden/>
              </w:rPr>
              <w:t>14</w:t>
            </w:r>
          </w:hyperlink>
        </w:p>
        <w:p w14:paraId="2CFD6C24" w14:textId="5AB9D615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22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Регистрация дефекта</w:t>
            </w:r>
            <w:r w:rsidR="00055891" w:rsidRPr="001C7F15">
              <w:rPr>
                <w:noProof/>
                <w:webHidden/>
              </w:rPr>
              <w:tab/>
            </w:r>
            <w:r w:rsidR="00BF4651">
              <w:rPr>
                <w:noProof/>
                <w:webHidden/>
              </w:rPr>
              <w:t>18</w:t>
            </w:r>
          </w:hyperlink>
        </w:p>
        <w:p w14:paraId="23EB8FDE" w14:textId="75CA4FD9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24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Подтверждение дефекта</w:t>
            </w:r>
            <w:r w:rsidR="00055891" w:rsidRPr="001C7F15">
              <w:rPr>
                <w:noProof/>
                <w:webHidden/>
              </w:rPr>
              <w:tab/>
            </w:r>
            <w:r w:rsidR="00BF4651">
              <w:rPr>
                <w:noProof/>
                <w:webHidden/>
              </w:rPr>
              <w:t>20</w:t>
            </w:r>
          </w:hyperlink>
        </w:p>
        <w:p w14:paraId="1F06BD18" w14:textId="7F77A983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38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Принятие дефекта</w:t>
            </w:r>
            <w:r w:rsidR="00055891" w:rsidRPr="001C7F15">
              <w:rPr>
                <w:noProof/>
                <w:webHidden/>
              </w:rPr>
              <w:tab/>
            </w:r>
            <w:r w:rsidR="00234059">
              <w:rPr>
                <w:noProof/>
                <w:webHidden/>
              </w:rPr>
              <w:t>22</w:t>
            </w:r>
          </w:hyperlink>
        </w:p>
        <w:p w14:paraId="64DD4751" w14:textId="2D394B0C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64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Исполнение дефекта</w:t>
            </w:r>
            <w:r w:rsidR="00055891" w:rsidRPr="001C7F15">
              <w:rPr>
                <w:noProof/>
                <w:webHidden/>
              </w:rPr>
              <w:tab/>
            </w:r>
            <w:r w:rsidR="00234059">
              <w:rPr>
                <w:noProof/>
                <w:webHidden/>
              </w:rPr>
              <w:t>24</w:t>
            </w:r>
          </w:hyperlink>
        </w:p>
        <w:p w14:paraId="08E1A98B" w14:textId="22BFF54F" w:rsidR="00055891" w:rsidRPr="001C7F15" w:rsidRDefault="00FD5A2E" w:rsidP="003022D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785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Завершение работ</w:t>
            </w:r>
            <w:r w:rsidR="00055891" w:rsidRPr="001C7F15">
              <w:rPr>
                <w:noProof/>
                <w:webHidden/>
              </w:rPr>
              <w:tab/>
            </w:r>
            <w:r w:rsidR="003022D3" w:rsidRPr="001C7F15">
              <w:rPr>
                <w:noProof/>
                <w:webHidden/>
              </w:rPr>
              <w:t>2</w:t>
            </w:r>
          </w:hyperlink>
          <w:r w:rsidR="00C83272">
            <w:rPr>
              <w:noProof/>
            </w:rPr>
            <w:t>6</w:t>
          </w:r>
        </w:p>
        <w:p w14:paraId="40A3DEAC" w14:textId="46554003" w:rsidR="00055891" w:rsidRDefault="00FD5A2E" w:rsidP="003022D3">
          <w:pPr>
            <w:pStyle w:val="13"/>
            <w:rPr>
              <w:noProof/>
            </w:rPr>
          </w:pPr>
          <w:hyperlink w:anchor="_Toc157088793" w:history="1"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</w:t>
            </w:r>
            <w:r w:rsidR="00055891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055891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t>Проверка устранения</w:t>
            </w:r>
            <w:r w:rsidR="00055891" w:rsidRPr="001C7F15">
              <w:rPr>
                <w:noProof/>
                <w:webHidden/>
              </w:rPr>
              <w:tab/>
            </w:r>
            <w:r w:rsidR="009A6B60">
              <w:rPr>
                <w:noProof/>
                <w:webHidden/>
              </w:rPr>
              <w:t>2</w:t>
            </w:r>
          </w:hyperlink>
          <w:r w:rsidR="004A56EE">
            <w:rPr>
              <w:noProof/>
            </w:rPr>
            <w:t>8</w:t>
          </w:r>
        </w:p>
        <w:p w14:paraId="2F607798" w14:textId="7E034675" w:rsidR="006566EB" w:rsidRPr="001C7F15" w:rsidRDefault="00FD5A2E" w:rsidP="006566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7088802" w:history="1">
            <w:r w:rsidR="006566EB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E8459A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566EB" w:rsidRPr="001C7F15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6566EB" w:rsidRPr="001C7F15">
              <w:rPr>
                <w:rStyle w:val="af0"/>
                <w:noProof/>
              </w:rPr>
              <w:t xml:space="preserve"> </w:t>
            </w:r>
            <w:r w:rsidR="00B84944" w:rsidRPr="00B84944">
              <w:rPr>
                <w:rStyle w:val="af0"/>
                <w:noProof/>
              </w:rPr>
              <w:t>Закрытие дефекта</w:t>
            </w:r>
            <w:r w:rsidR="006566EB" w:rsidRPr="001C7F15">
              <w:rPr>
                <w:noProof/>
                <w:webHidden/>
              </w:rPr>
              <w:tab/>
            </w:r>
          </w:hyperlink>
          <w:r w:rsidR="004A56EE">
            <w:rPr>
              <w:noProof/>
            </w:rPr>
            <w:t>30</w:t>
          </w:r>
        </w:p>
        <w:p w14:paraId="6E72EB6A" w14:textId="7CDD236B" w:rsidR="00DA0D7C" w:rsidRDefault="00DA0D7C">
          <w:r w:rsidRPr="001C7F15">
            <w:rPr>
              <w:b/>
              <w:bCs/>
            </w:rPr>
            <w:fldChar w:fldCharType="end"/>
          </w:r>
        </w:p>
      </w:sdtContent>
    </w:sdt>
    <w:p w14:paraId="3543BC46" w14:textId="1983F3AC" w:rsidR="006A454E" w:rsidRPr="006C41CA" w:rsidRDefault="006A454E" w:rsidP="003022D3">
      <w:pPr>
        <w:pStyle w:val="13"/>
        <w:rPr>
          <w:lang w:val="en-US"/>
        </w:rPr>
      </w:pPr>
      <w:r>
        <w:br w:type="page"/>
      </w:r>
    </w:p>
    <w:p w14:paraId="224905BA" w14:textId="69BEE04A" w:rsidR="0035136E" w:rsidRDefault="0035136E" w:rsidP="00F0279C">
      <w:pPr>
        <w:pStyle w:val="10"/>
        <w:numPr>
          <w:ilvl w:val="0"/>
          <w:numId w:val="0"/>
        </w:numPr>
        <w:ind w:left="431" w:hanging="431"/>
      </w:pPr>
      <w:bookmarkStart w:id="9" w:name="_Toc151563641"/>
      <w:bookmarkStart w:id="10" w:name="_Toc157088678"/>
      <w:r w:rsidRPr="003F5E4B">
        <w:lastRenderedPageBreak/>
        <w:t>Т</w:t>
      </w:r>
      <w:r w:rsidR="00E17AB5">
        <w:t>ермины</w:t>
      </w:r>
      <w:r w:rsidRPr="003F5E4B">
        <w:t xml:space="preserve"> </w:t>
      </w:r>
      <w:r w:rsidR="00E17AB5">
        <w:t>и</w:t>
      </w:r>
      <w:r w:rsidRPr="003F5E4B">
        <w:t xml:space="preserve"> </w:t>
      </w:r>
      <w:r>
        <w:t>Сокращения</w:t>
      </w:r>
      <w:bookmarkEnd w:id="9"/>
      <w:bookmarkEnd w:id="10"/>
    </w:p>
    <w:p w14:paraId="6B98733E" w14:textId="1877A6AD" w:rsidR="00D42088" w:rsidRDefault="00D42088" w:rsidP="00F0279C">
      <w:pPr>
        <w:pStyle w:val="20"/>
        <w:numPr>
          <w:ilvl w:val="0"/>
          <w:numId w:val="0"/>
        </w:numPr>
        <w:ind w:left="578" w:hanging="578"/>
      </w:pPr>
      <w:bookmarkStart w:id="11" w:name="_Toc151563642"/>
      <w:bookmarkStart w:id="12" w:name="_Toc157088679"/>
      <w:r>
        <w:t>Перечень используемых сокращений</w:t>
      </w:r>
      <w:bookmarkEnd w:id="11"/>
      <w:bookmarkEnd w:id="12"/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696"/>
        <w:gridCol w:w="7791"/>
      </w:tblGrid>
      <w:tr w:rsidR="00A11E7C" w14:paraId="2EA7FB78" w14:textId="77777777" w:rsidTr="00A11E7C">
        <w:trPr>
          <w:cantSplit/>
          <w:tblHeader/>
        </w:trPr>
        <w:tc>
          <w:tcPr>
            <w:tcW w:w="1696" w:type="dxa"/>
          </w:tcPr>
          <w:p w14:paraId="298CC619" w14:textId="1A0DE9D4" w:rsidR="00A11E7C" w:rsidRDefault="00A11E7C" w:rsidP="00A11E7C">
            <w:pPr>
              <w:keepNext/>
              <w:ind w:firstLine="0"/>
              <w:jc w:val="center"/>
            </w:pPr>
            <w:r>
              <w:t>Сокращение</w:t>
            </w:r>
          </w:p>
        </w:tc>
        <w:tc>
          <w:tcPr>
            <w:tcW w:w="7791" w:type="dxa"/>
          </w:tcPr>
          <w:p w14:paraId="1898880C" w14:textId="63E8DE87" w:rsidR="00A11E7C" w:rsidRDefault="00A11E7C" w:rsidP="00A11E7C">
            <w:pPr>
              <w:keepNext/>
              <w:ind w:firstLine="0"/>
              <w:jc w:val="center"/>
            </w:pPr>
            <w:r>
              <w:t>Значение</w:t>
            </w:r>
          </w:p>
        </w:tc>
      </w:tr>
      <w:tr w:rsidR="00AD4213" w14:paraId="517106B4" w14:textId="77777777" w:rsidTr="00A11E7C">
        <w:trPr>
          <w:cantSplit/>
          <w:tblHeader/>
        </w:trPr>
        <w:tc>
          <w:tcPr>
            <w:tcW w:w="1696" w:type="dxa"/>
          </w:tcPr>
          <w:p w14:paraId="7485E8F6" w14:textId="7FDF9334" w:rsidR="00AD4213" w:rsidRDefault="00AD4213" w:rsidP="00AD4213">
            <w:pPr>
              <w:keepNext/>
              <w:ind w:firstLine="0"/>
              <w:jc w:val="left"/>
            </w:pPr>
            <w:r w:rsidRPr="00883464">
              <w:t>АЭС</w:t>
            </w:r>
          </w:p>
        </w:tc>
        <w:tc>
          <w:tcPr>
            <w:tcW w:w="7791" w:type="dxa"/>
          </w:tcPr>
          <w:p w14:paraId="50471157" w14:textId="2A6B5030" w:rsidR="00AD4213" w:rsidRDefault="00AD4213" w:rsidP="00AD4213">
            <w:pPr>
              <w:keepNext/>
              <w:ind w:firstLine="0"/>
              <w:jc w:val="left"/>
            </w:pPr>
            <w:r>
              <w:t>Атомная электростанция</w:t>
            </w:r>
          </w:p>
        </w:tc>
      </w:tr>
      <w:tr w:rsidR="00036827" w14:paraId="7B4ED1F1" w14:textId="77777777" w:rsidTr="00A11E7C">
        <w:tc>
          <w:tcPr>
            <w:tcW w:w="1696" w:type="dxa"/>
          </w:tcPr>
          <w:p w14:paraId="3BCA5BAE" w14:textId="68AD3FFD" w:rsidR="00036827" w:rsidRPr="00625A05" w:rsidRDefault="00036827" w:rsidP="00036827">
            <w:pPr>
              <w:ind w:firstLine="0"/>
            </w:pPr>
            <w:r w:rsidRPr="00625A05">
              <w:t>ВР «ЭЖД»</w:t>
            </w:r>
          </w:p>
        </w:tc>
        <w:tc>
          <w:tcPr>
            <w:tcW w:w="7791" w:type="dxa"/>
          </w:tcPr>
          <w:p w14:paraId="5D2BFB26" w14:textId="5E24C4BE" w:rsidR="00036827" w:rsidRPr="00625A05" w:rsidRDefault="00036827" w:rsidP="00625A05">
            <w:pPr>
              <w:ind w:firstLine="0"/>
            </w:pPr>
            <w:r w:rsidRPr="00625A05">
              <w:t xml:space="preserve">Временное решение </w:t>
            </w:r>
            <w:r w:rsidRPr="00625A05">
              <w:rPr>
                <w:lang w:eastAsia="en-GB"/>
              </w:rPr>
              <w:t>«</w:t>
            </w:r>
            <w:r w:rsidR="00625A05">
              <w:rPr>
                <w:lang w:eastAsia="en-GB"/>
              </w:rPr>
              <w:t>Электронный журнал дефектов</w:t>
            </w:r>
            <w:r w:rsidR="00625A05" w:rsidRPr="00625A05">
              <w:t>»</w:t>
            </w:r>
          </w:p>
        </w:tc>
      </w:tr>
      <w:tr w:rsidR="00036827" w14:paraId="06FC1226" w14:textId="77777777" w:rsidTr="00A11E7C">
        <w:tc>
          <w:tcPr>
            <w:tcW w:w="1696" w:type="dxa"/>
          </w:tcPr>
          <w:p w14:paraId="3460088F" w14:textId="214640B2" w:rsidR="00036827" w:rsidRPr="00625A05" w:rsidRDefault="00036827" w:rsidP="00036827">
            <w:pPr>
              <w:ind w:firstLine="0"/>
            </w:pPr>
            <w:r w:rsidRPr="00625A05">
              <w:t>Компания</w:t>
            </w:r>
          </w:p>
        </w:tc>
        <w:tc>
          <w:tcPr>
            <w:tcW w:w="7791" w:type="dxa"/>
          </w:tcPr>
          <w:p w14:paraId="6335188F" w14:textId="1F2CB293" w:rsidR="00036827" w:rsidRPr="00625A05" w:rsidRDefault="00036827" w:rsidP="00036827">
            <w:pPr>
              <w:ind w:firstLine="0"/>
            </w:pPr>
            <w:r w:rsidRPr="00625A05">
              <w:t>AKKUYU NÜKLEER ANONİM ŞİRKETİ</w:t>
            </w:r>
          </w:p>
        </w:tc>
      </w:tr>
      <w:tr w:rsidR="00036827" w14:paraId="146E068D" w14:textId="77777777" w:rsidTr="00A11E7C">
        <w:tc>
          <w:tcPr>
            <w:tcW w:w="1696" w:type="dxa"/>
          </w:tcPr>
          <w:p w14:paraId="05101DBD" w14:textId="10CB76F0" w:rsidR="00036827" w:rsidRPr="00625A05" w:rsidRDefault="00036827" w:rsidP="00036827">
            <w:pPr>
              <w:ind w:firstLine="0"/>
            </w:pPr>
            <w:r w:rsidRPr="00625A05">
              <w:t>Система</w:t>
            </w:r>
          </w:p>
        </w:tc>
        <w:tc>
          <w:tcPr>
            <w:tcW w:w="7791" w:type="dxa"/>
          </w:tcPr>
          <w:p w14:paraId="56519FD8" w14:textId="689E9E3E" w:rsidR="00036827" w:rsidRPr="00625A05" w:rsidRDefault="00036827" w:rsidP="00036827">
            <w:pPr>
              <w:ind w:firstLine="0"/>
            </w:pPr>
            <w:r w:rsidRPr="00625A05">
              <w:t>ВР «ЭЖД»</w:t>
            </w:r>
          </w:p>
        </w:tc>
      </w:tr>
      <w:tr w:rsidR="00036827" w14:paraId="2D31B2E8" w14:textId="77777777" w:rsidTr="00A11E7C">
        <w:tc>
          <w:tcPr>
            <w:tcW w:w="1696" w:type="dxa"/>
          </w:tcPr>
          <w:p w14:paraId="2A91C89F" w14:textId="28298E30" w:rsidR="00036827" w:rsidRPr="00625A05" w:rsidRDefault="00036827" w:rsidP="00036827">
            <w:pPr>
              <w:ind w:firstLine="0"/>
            </w:pPr>
            <w:r w:rsidRPr="00625A05">
              <w:rPr>
                <w:sz w:val="22"/>
                <w:lang w:val="tr-TR"/>
              </w:rPr>
              <w:t>MS AD</w:t>
            </w:r>
          </w:p>
        </w:tc>
        <w:tc>
          <w:tcPr>
            <w:tcW w:w="7791" w:type="dxa"/>
          </w:tcPr>
          <w:p w14:paraId="35CA4E7C" w14:textId="02ACE5BC" w:rsidR="00036827" w:rsidRPr="00625A05" w:rsidRDefault="004B1193" w:rsidP="00036827">
            <w:pPr>
              <w:ind w:firstLine="0"/>
            </w:pPr>
            <w:r>
              <w:rPr>
                <w:shd w:val="clear" w:color="auto" w:fill="FFFFFF"/>
                <w:lang w:val="en-US"/>
              </w:rPr>
              <w:t>Microsoft</w:t>
            </w:r>
            <w:r w:rsidR="00036827" w:rsidRPr="00625A05">
              <w:rPr>
                <w:shd w:val="clear" w:color="auto" w:fill="FFFFFF"/>
              </w:rPr>
              <w:t xml:space="preserve"> </w:t>
            </w:r>
            <w:proofErr w:type="spellStart"/>
            <w:r w:rsidR="00036827" w:rsidRPr="00625A05">
              <w:rPr>
                <w:shd w:val="clear" w:color="auto" w:fill="FFFFFF"/>
              </w:rPr>
              <w:t>Active</w:t>
            </w:r>
            <w:proofErr w:type="spellEnd"/>
            <w:r w:rsidR="00036827" w:rsidRPr="00625A05">
              <w:rPr>
                <w:shd w:val="clear" w:color="auto" w:fill="FFFFFF"/>
              </w:rPr>
              <w:t xml:space="preserve"> </w:t>
            </w:r>
            <w:proofErr w:type="spellStart"/>
            <w:r w:rsidR="00036827" w:rsidRPr="00625A05">
              <w:rPr>
                <w:shd w:val="clear" w:color="auto" w:fill="FFFFFF"/>
              </w:rPr>
              <w:t>Directory</w:t>
            </w:r>
            <w:proofErr w:type="spellEnd"/>
          </w:p>
        </w:tc>
      </w:tr>
      <w:tr w:rsidR="00036827" w14:paraId="60DAA9CB" w14:textId="77777777" w:rsidTr="00A11E7C">
        <w:tc>
          <w:tcPr>
            <w:tcW w:w="1696" w:type="dxa"/>
          </w:tcPr>
          <w:p w14:paraId="1CBE9BCE" w14:textId="2A41256A" w:rsidR="00036827" w:rsidRPr="00625A05" w:rsidRDefault="00FC419B" w:rsidP="00036827">
            <w:pPr>
              <w:ind w:firstLine="0"/>
            </w:pPr>
            <w:r w:rsidRPr="00625A05">
              <w:t>ППР</w:t>
            </w:r>
          </w:p>
        </w:tc>
        <w:tc>
          <w:tcPr>
            <w:tcW w:w="7791" w:type="dxa"/>
          </w:tcPr>
          <w:p w14:paraId="576BE26F" w14:textId="01A3FFA8" w:rsidR="00036827" w:rsidRPr="00625A05" w:rsidRDefault="004B1193" w:rsidP="00036827">
            <w:pPr>
              <w:ind w:firstLine="0"/>
              <w:rPr>
                <w:rFonts w:asciiTheme="majorHAnsi" w:hAnsiTheme="majorHAnsi" w:cstheme="majorHAnsi"/>
              </w:rPr>
            </w:pPr>
            <w:r>
              <w:t>П</w:t>
            </w:r>
            <w:r w:rsidR="00341A05" w:rsidRPr="004B1193">
              <w:t>ланово-предупредительный ремонт</w:t>
            </w:r>
          </w:p>
        </w:tc>
      </w:tr>
      <w:tr w:rsidR="00036827" w14:paraId="411108D0" w14:textId="77777777" w:rsidTr="00A11E7C">
        <w:tc>
          <w:tcPr>
            <w:tcW w:w="1696" w:type="dxa"/>
          </w:tcPr>
          <w:p w14:paraId="5E288604" w14:textId="7F171F30" w:rsidR="00036827" w:rsidRPr="00625A05" w:rsidRDefault="001D2B04" w:rsidP="00036827">
            <w:pPr>
              <w:ind w:firstLine="0"/>
            </w:pPr>
            <w:r w:rsidRPr="00625A05">
              <w:t>ПНР</w:t>
            </w:r>
          </w:p>
        </w:tc>
        <w:tc>
          <w:tcPr>
            <w:tcW w:w="7791" w:type="dxa"/>
          </w:tcPr>
          <w:p w14:paraId="53AA2317" w14:textId="6848698F" w:rsidR="00036827" w:rsidRPr="00625A05" w:rsidRDefault="00DA75C0" w:rsidP="00036827">
            <w:pPr>
              <w:ind w:firstLine="0"/>
              <w:rPr>
                <w:rFonts w:asciiTheme="majorHAnsi" w:hAnsiTheme="majorHAnsi" w:cstheme="majorHAnsi"/>
              </w:rPr>
            </w:pPr>
            <w:r w:rsidRPr="00625A05">
              <w:rPr>
                <w:rFonts w:asciiTheme="majorHAnsi" w:hAnsiTheme="majorHAnsi" w:cstheme="majorHAnsi"/>
                <w:bCs/>
                <w:color w:val="000000"/>
                <w:shd w:val="clear" w:color="auto" w:fill="FFFFFF"/>
              </w:rPr>
              <w:t>Пусконаладочные работы</w:t>
            </w:r>
          </w:p>
        </w:tc>
      </w:tr>
      <w:tr w:rsidR="00DA75C0" w14:paraId="2A14E13B" w14:textId="77777777" w:rsidTr="00A11E7C">
        <w:tc>
          <w:tcPr>
            <w:tcW w:w="1696" w:type="dxa"/>
          </w:tcPr>
          <w:p w14:paraId="5077C8F4" w14:textId="773349AC" w:rsidR="00DA75C0" w:rsidRPr="00625A05" w:rsidRDefault="00DA75C0" w:rsidP="00DA75C0">
            <w:pPr>
              <w:ind w:firstLine="0"/>
            </w:pPr>
            <w:r w:rsidRPr="00625A05">
              <w:rPr>
                <w:lang w:val="en-US"/>
              </w:rPr>
              <w:t>KKS</w:t>
            </w:r>
          </w:p>
        </w:tc>
        <w:tc>
          <w:tcPr>
            <w:tcW w:w="7791" w:type="dxa"/>
          </w:tcPr>
          <w:p w14:paraId="0CC93340" w14:textId="77777777" w:rsidR="00DA75C0" w:rsidRPr="00625A05" w:rsidRDefault="00DA75C0" w:rsidP="00DA75C0">
            <w:pPr>
              <w:keepNext/>
              <w:spacing w:line="240" w:lineRule="auto"/>
              <w:ind w:firstLine="0"/>
              <w:jc w:val="left"/>
            </w:pPr>
            <w:proofErr w:type="spellStart"/>
            <w:r w:rsidRPr="00625A05">
              <w:t>Kraftwerk</w:t>
            </w:r>
            <w:proofErr w:type="spellEnd"/>
            <w:r w:rsidRPr="00625A05">
              <w:t xml:space="preserve"> </w:t>
            </w:r>
            <w:proofErr w:type="spellStart"/>
            <w:r w:rsidRPr="00625A05">
              <w:t>Kennzeichen</w:t>
            </w:r>
            <w:proofErr w:type="spellEnd"/>
            <w:r w:rsidRPr="00625A05">
              <w:t xml:space="preserve"> </w:t>
            </w:r>
            <w:proofErr w:type="spellStart"/>
            <w:r w:rsidRPr="00625A05">
              <w:t>System</w:t>
            </w:r>
            <w:proofErr w:type="spellEnd"/>
            <w:r w:rsidRPr="00625A05">
              <w:t xml:space="preserve"> - система кодирования для</w:t>
            </w:r>
          </w:p>
          <w:p w14:paraId="1E652A4F" w14:textId="43D559F0" w:rsidR="00DA75C0" w:rsidRPr="00625A05" w:rsidRDefault="004B1193" w:rsidP="00DA75C0">
            <w:pPr>
              <w:ind w:firstLine="0"/>
            </w:pPr>
            <w:r>
              <w:t>э</w:t>
            </w:r>
            <w:r w:rsidR="00DA75C0" w:rsidRPr="00625A05">
              <w:t>лектростанций</w:t>
            </w:r>
          </w:p>
        </w:tc>
      </w:tr>
      <w:tr w:rsidR="00CC0CEF" w14:paraId="07E9F195" w14:textId="77777777" w:rsidTr="00A11E7C">
        <w:tc>
          <w:tcPr>
            <w:tcW w:w="1696" w:type="dxa"/>
          </w:tcPr>
          <w:p w14:paraId="4E56F4C6" w14:textId="2959BE32" w:rsidR="00CC0CEF" w:rsidRPr="00F22D09" w:rsidRDefault="00CC0CEF" w:rsidP="00DA75C0">
            <w:pPr>
              <w:ind w:firstLine="0"/>
            </w:pPr>
            <w:r>
              <w:t>ТОиР</w:t>
            </w:r>
          </w:p>
        </w:tc>
        <w:tc>
          <w:tcPr>
            <w:tcW w:w="7791" w:type="dxa"/>
          </w:tcPr>
          <w:p w14:paraId="78F91D67" w14:textId="476B286E" w:rsidR="00CC0CEF" w:rsidRPr="00625A05" w:rsidRDefault="004B119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Т</w:t>
            </w:r>
            <w:r w:rsidR="00341A05" w:rsidRPr="00E8770C">
              <w:rPr>
                <w:lang w:eastAsia="ar-SA"/>
              </w:rPr>
              <w:t>ехническое обслуживание и ремонт</w:t>
            </w:r>
          </w:p>
        </w:tc>
      </w:tr>
      <w:tr w:rsidR="00CC0CEF" w14:paraId="61BF4077" w14:textId="77777777" w:rsidTr="00A11E7C">
        <w:tc>
          <w:tcPr>
            <w:tcW w:w="1696" w:type="dxa"/>
          </w:tcPr>
          <w:p w14:paraId="4C0BA549" w14:textId="052B92D9" w:rsidR="00CC0CEF" w:rsidRDefault="00CC0CEF" w:rsidP="00DA75C0">
            <w:pPr>
              <w:ind w:firstLine="0"/>
            </w:pPr>
            <w:proofErr w:type="spellStart"/>
            <w:r>
              <w:t>ЗиС</w:t>
            </w:r>
            <w:proofErr w:type="spellEnd"/>
          </w:p>
        </w:tc>
        <w:tc>
          <w:tcPr>
            <w:tcW w:w="7791" w:type="dxa"/>
          </w:tcPr>
          <w:p w14:paraId="75D0AE65" w14:textId="0BA5B274" w:rsidR="00CC0CEF" w:rsidRPr="00625A05" w:rsidRDefault="004B119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З</w:t>
            </w:r>
            <w:r w:rsidR="00341A05" w:rsidRPr="00E8770C">
              <w:rPr>
                <w:lang w:eastAsia="ar-SA"/>
              </w:rPr>
              <w:t>дания и сооружения</w:t>
            </w:r>
          </w:p>
        </w:tc>
      </w:tr>
      <w:tr w:rsidR="00CC0CEF" w14:paraId="562B9011" w14:textId="77777777" w:rsidTr="00A11E7C">
        <w:tc>
          <w:tcPr>
            <w:tcW w:w="1696" w:type="dxa"/>
          </w:tcPr>
          <w:p w14:paraId="5E35A49E" w14:textId="6A298AEC" w:rsidR="00CC0CEF" w:rsidRDefault="00CC0CEF" w:rsidP="00DA75C0">
            <w:pPr>
              <w:ind w:firstLine="0"/>
            </w:pPr>
            <w:r>
              <w:t>ЭВМ</w:t>
            </w:r>
          </w:p>
        </w:tc>
        <w:tc>
          <w:tcPr>
            <w:tcW w:w="7791" w:type="dxa"/>
          </w:tcPr>
          <w:p w14:paraId="4AF939CF" w14:textId="42CA3443" w:rsidR="00CC0CEF" w:rsidRPr="00625A05" w:rsidRDefault="00F22D09" w:rsidP="00DA75C0">
            <w:pPr>
              <w:keepNext/>
              <w:spacing w:line="240" w:lineRule="auto"/>
              <w:ind w:firstLine="0"/>
              <w:jc w:val="left"/>
            </w:pPr>
            <w:r>
              <w:t>Электронная вычислительная машина</w:t>
            </w:r>
          </w:p>
        </w:tc>
      </w:tr>
      <w:tr w:rsidR="00CC0CEF" w14:paraId="40AEAC7A" w14:textId="77777777" w:rsidTr="00A11E7C">
        <w:tc>
          <w:tcPr>
            <w:tcW w:w="1696" w:type="dxa"/>
          </w:tcPr>
          <w:p w14:paraId="1C171AF1" w14:textId="0488E7A2" w:rsidR="00CC0CEF" w:rsidRDefault="00CC0CEF" w:rsidP="00DA75C0">
            <w:pPr>
              <w:ind w:firstLine="0"/>
            </w:pPr>
            <w:r>
              <w:t>СТУ</w:t>
            </w:r>
          </w:p>
        </w:tc>
        <w:tc>
          <w:tcPr>
            <w:tcW w:w="7791" w:type="dxa"/>
          </w:tcPr>
          <w:p w14:paraId="3D715AA1" w14:textId="548AF145" w:rsidR="00CC0CEF" w:rsidRPr="00625A05" w:rsidRDefault="004B119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С</w:t>
            </w:r>
            <w:r w:rsidR="00341A05" w:rsidRPr="00E8770C">
              <w:rPr>
                <w:lang w:eastAsia="ar-SA"/>
              </w:rPr>
              <w:t>лужба технологического управления</w:t>
            </w:r>
          </w:p>
        </w:tc>
      </w:tr>
      <w:tr w:rsidR="00CC0CEF" w14:paraId="0DAF86DD" w14:textId="77777777" w:rsidTr="00A11E7C">
        <w:tc>
          <w:tcPr>
            <w:tcW w:w="1696" w:type="dxa"/>
          </w:tcPr>
          <w:p w14:paraId="4A6FAC9C" w14:textId="49A2435B" w:rsidR="00CC0CEF" w:rsidRDefault="00CC0CEF" w:rsidP="00DA75C0">
            <w:pPr>
              <w:ind w:firstLine="0"/>
            </w:pPr>
            <w:proofErr w:type="spellStart"/>
            <w:r>
              <w:t>УКТиПБ</w:t>
            </w:r>
            <w:proofErr w:type="spellEnd"/>
          </w:p>
        </w:tc>
        <w:tc>
          <w:tcPr>
            <w:tcW w:w="7791" w:type="dxa"/>
          </w:tcPr>
          <w:p w14:paraId="393DAA00" w14:textId="32794BA7" w:rsidR="00CC0CEF" w:rsidRPr="00625A05" w:rsidRDefault="00074AD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У</w:t>
            </w:r>
            <w:r w:rsidR="00341A05" w:rsidRPr="00E8770C">
              <w:rPr>
                <w:lang w:eastAsia="ar-SA"/>
              </w:rPr>
              <w:t>правление контроля технической и промышленной безопасности</w:t>
            </w:r>
          </w:p>
        </w:tc>
      </w:tr>
      <w:tr w:rsidR="00CC0CEF" w14:paraId="0C554BA4" w14:textId="77777777" w:rsidTr="00A11E7C">
        <w:tc>
          <w:tcPr>
            <w:tcW w:w="1696" w:type="dxa"/>
          </w:tcPr>
          <w:p w14:paraId="39BBB3D4" w14:textId="29DC9786" w:rsidR="00CC0CEF" w:rsidRDefault="00341A05" w:rsidP="00DA75C0">
            <w:pPr>
              <w:ind w:firstLine="0"/>
            </w:pPr>
            <w:r>
              <w:t>ОППР</w:t>
            </w:r>
          </w:p>
        </w:tc>
        <w:tc>
          <w:tcPr>
            <w:tcW w:w="7791" w:type="dxa"/>
          </w:tcPr>
          <w:p w14:paraId="70EE984A" w14:textId="38CDA111" w:rsidR="00CC0CEF" w:rsidRPr="00625A05" w:rsidRDefault="00074AD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О</w:t>
            </w:r>
            <w:r w:rsidR="00341A05" w:rsidRPr="00E8770C">
              <w:rPr>
                <w:lang w:eastAsia="ar-SA"/>
              </w:rPr>
              <w:t>тдел подготовки и проведения ремонта</w:t>
            </w:r>
          </w:p>
        </w:tc>
      </w:tr>
      <w:tr w:rsidR="00341A05" w14:paraId="06413D6F" w14:textId="77777777" w:rsidTr="00A11E7C">
        <w:tc>
          <w:tcPr>
            <w:tcW w:w="1696" w:type="dxa"/>
          </w:tcPr>
          <w:p w14:paraId="251BFA6A" w14:textId="1B1BC404" w:rsidR="00341A05" w:rsidRDefault="00341A05" w:rsidP="00DA75C0">
            <w:pPr>
              <w:ind w:firstLine="0"/>
            </w:pPr>
            <w:r>
              <w:t>ОУР</w:t>
            </w:r>
          </w:p>
        </w:tc>
        <w:tc>
          <w:tcPr>
            <w:tcW w:w="7791" w:type="dxa"/>
          </w:tcPr>
          <w:p w14:paraId="3D627C24" w14:textId="7497B1B2" w:rsidR="00341A05" w:rsidRPr="00625A05" w:rsidRDefault="00074AD3" w:rsidP="00DA75C0">
            <w:pPr>
              <w:keepNext/>
              <w:spacing w:line="240" w:lineRule="auto"/>
              <w:ind w:firstLine="0"/>
              <w:jc w:val="left"/>
            </w:pPr>
            <w:r>
              <w:rPr>
                <w:lang w:eastAsia="ar-SA"/>
              </w:rPr>
              <w:t>О</w:t>
            </w:r>
            <w:r w:rsidR="00341A05" w:rsidRPr="00E8770C">
              <w:rPr>
                <w:lang w:eastAsia="ar-SA"/>
              </w:rPr>
              <w:t>тдел управления ремонтом</w:t>
            </w:r>
          </w:p>
        </w:tc>
      </w:tr>
      <w:tr w:rsidR="00341A05" w14:paraId="13705104" w14:textId="77777777" w:rsidTr="00A11E7C">
        <w:tc>
          <w:tcPr>
            <w:tcW w:w="1696" w:type="dxa"/>
          </w:tcPr>
          <w:p w14:paraId="3A0BFE7D" w14:textId="5D402BEB" w:rsidR="00341A05" w:rsidRDefault="00341A05" w:rsidP="00DA75C0">
            <w:pPr>
              <w:ind w:firstLine="0"/>
            </w:pPr>
            <w:proofErr w:type="spellStart"/>
            <w:r w:rsidRPr="008A53F6">
              <w:t>ОИОЭиРН</w:t>
            </w:r>
            <w:proofErr w:type="spellEnd"/>
          </w:p>
        </w:tc>
        <w:tc>
          <w:tcPr>
            <w:tcW w:w="7791" w:type="dxa"/>
          </w:tcPr>
          <w:p w14:paraId="792ECCB6" w14:textId="208DF76D" w:rsidR="00341A05" w:rsidRPr="00625A05" w:rsidRDefault="00F22D09" w:rsidP="00DA75C0">
            <w:pPr>
              <w:keepNext/>
              <w:spacing w:line="240" w:lineRule="auto"/>
              <w:ind w:firstLine="0"/>
              <w:jc w:val="left"/>
            </w:pPr>
            <w:r>
              <w:t>Отдел использования опыта эксплуатации и расследования нарушений</w:t>
            </w:r>
          </w:p>
        </w:tc>
      </w:tr>
      <w:tr w:rsidR="00341A05" w14:paraId="213FEA7A" w14:textId="77777777" w:rsidTr="00A11E7C">
        <w:tc>
          <w:tcPr>
            <w:tcW w:w="1696" w:type="dxa"/>
          </w:tcPr>
          <w:p w14:paraId="7820C0F6" w14:textId="6FBD798A" w:rsidR="00341A05" w:rsidRPr="008A53F6" w:rsidRDefault="00341A05" w:rsidP="00DA75C0">
            <w:pPr>
              <w:ind w:firstLine="0"/>
            </w:pPr>
            <w:r>
              <w:t>ЦИКТ</w:t>
            </w:r>
          </w:p>
        </w:tc>
        <w:tc>
          <w:tcPr>
            <w:tcW w:w="7791" w:type="dxa"/>
          </w:tcPr>
          <w:p w14:paraId="1B97951B" w14:textId="5D3AFA9D" w:rsidR="00341A05" w:rsidRPr="00625A05" w:rsidRDefault="00074AD3" w:rsidP="00074AD3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center" w:pos="5173"/>
                <w:tab w:val="left" w:pos="5604"/>
              </w:tabs>
              <w:suppressAutoHyphens/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Ц</w:t>
            </w:r>
            <w:r w:rsidR="00341A05" w:rsidRPr="00E8770C">
              <w:rPr>
                <w:lang w:eastAsia="ar-SA"/>
              </w:rPr>
              <w:t>ех информационно-ко</w:t>
            </w:r>
            <w:r>
              <w:rPr>
                <w:lang w:eastAsia="ar-SA"/>
              </w:rPr>
              <w:t>ммуникационных</w:t>
            </w:r>
            <w:r w:rsidR="00341A05" w:rsidRPr="00E8770C">
              <w:rPr>
                <w:lang w:eastAsia="ar-SA"/>
              </w:rPr>
              <w:t xml:space="preserve"> технологий</w:t>
            </w:r>
          </w:p>
        </w:tc>
      </w:tr>
      <w:tr w:rsidR="00341A05" w14:paraId="10CD5994" w14:textId="77777777" w:rsidTr="00A11E7C">
        <w:tc>
          <w:tcPr>
            <w:tcW w:w="1696" w:type="dxa"/>
          </w:tcPr>
          <w:p w14:paraId="6BB5EF86" w14:textId="6EF7875B" w:rsidR="00341A05" w:rsidRDefault="00341A05" w:rsidP="00DA75C0">
            <w:pPr>
              <w:ind w:firstLine="0"/>
            </w:pPr>
            <w:r>
              <w:t>УИТ</w:t>
            </w:r>
          </w:p>
        </w:tc>
        <w:tc>
          <w:tcPr>
            <w:tcW w:w="7791" w:type="dxa"/>
          </w:tcPr>
          <w:p w14:paraId="3DB2D620" w14:textId="72EAF244" w:rsidR="00341A05" w:rsidRPr="00625A05" w:rsidRDefault="00FC7DCD" w:rsidP="00F22D0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center" w:pos="5173"/>
                <w:tab w:val="left" w:pos="5604"/>
              </w:tabs>
              <w:suppressAutoHyphens/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У</w:t>
            </w:r>
            <w:r w:rsidR="00341A05" w:rsidRPr="00E8770C">
              <w:rPr>
                <w:lang w:eastAsia="ar-SA"/>
              </w:rPr>
              <w:t>правление информационных технологий</w:t>
            </w:r>
          </w:p>
        </w:tc>
      </w:tr>
    </w:tbl>
    <w:p w14:paraId="0F10B5FB" w14:textId="11665312" w:rsidR="00D42088" w:rsidRPr="00D42088" w:rsidRDefault="00D42088" w:rsidP="00F0279C">
      <w:pPr>
        <w:pStyle w:val="20"/>
        <w:numPr>
          <w:ilvl w:val="0"/>
          <w:numId w:val="0"/>
        </w:numPr>
        <w:ind w:left="578" w:hanging="578"/>
      </w:pPr>
      <w:bookmarkStart w:id="13" w:name="_Toc151563643"/>
      <w:bookmarkStart w:id="14" w:name="_Toc157088680"/>
      <w:r>
        <w:t>Перечень используемых терминов</w:t>
      </w:r>
      <w:bookmarkEnd w:id="13"/>
      <w:bookmarkEnd w:id="14"/>
    </w:p>
    <w:p w14:paraId="666D7594" w14:textId="56AFF62D" w:rsidR="0035136E" w:rsidRPr="003F5E4B" w:rsidRDefault="0035136E" w:rsidP="00F0279C">
      <w:pPr>
        <w:rPr>
          <w:bCs/>
        </w:rPr>
      </w:pPr>
      <w:r>
        <w:rPr>
          <w:bCs/>
        </w:rPr>
        <w:t xml:space="preserve">В данном документе применяются следующие </w:t>
      </w:r>
      <w:r w:rsidR="00322143">
        <w:rPr>
          <w:bCs/>
        </w:rPr>
        <w:t>термины</w:t>
      </w:r>
      <w:r w:rsidRPr="003F5E4B">
        <w:rPr>
          <w:bCs/>
        </w:rPr>
        <w:t>:</w:t>
      </w:r>
    </w:p>
    <w:p w14:paraId="46B7A51F" w14:textId="376E3EF5" w:rsidR="0035136E" w:rsidRPr="00EF05DC" w:rsidRDefault="0035136E" w:rsidP="00F0279C">
      <w:pPr>
        <w:rPr>
          <w:bCs/>
        </w:rPr>
      </w:pPr>
      <w:r w:rsidRPr="00EF05DC">
        <w:rPr>
          <w:b/>
          <w:bCs/>
        </w:rPr>
        <w:t xml:space="preserve">Документация </w:t>
      </w:r>
      <w:r w:rsidRPr="00EF05DC">
        <w:rPr>
          <w:bCs/>
        </w:rPr>
        <w:t xml:space="preserve">– документы, поставляемые вместе с </w:t>
      </w:r>
      <w:r w:rsidR="00482228" w:rsidRPr="00EF05DC">
        <w:t>ВР «ЭЖД»</w:t>
      </w:r>
      <w:r w:rsidRPr="00EF05DC">
        <w:rPr>
          <w:bCs/>
        </w:rPr>
        <w:t xml:space="preserve">, описывающие функциональные, технические и (или) эксплуатационные характеристики </w:t>
      </w:r>
      <w:r w:rsidR="00482228" w:rsidRPr="00EF05DC">
        <w:t>ВР «ЭЖД»</w:t>
      </w:r>
      <w:r w:rsidRPr="00EF05DC">
        <w:rPr>
          <w:bCs/>
        </w:rPr>
        <w:t>.</w:t>
      </w:r>
    </w:p>
    <w:p w14:paraId="19F5C13B" w14:textId="14B4106A" w:rsidR="0035136E" w:rsidRPr="00EF05DC" w:rsidRDefault="0035136E" w:rsidP="00F0279C">
      <w:pPr>
        <w:rPr>
          <w:bCs/>
        </w:rPr>
      </w:pPr>
      <w:r w:rsidRPr="00EF05DC">
        <w:rPr>
          <w:b/>
          <w:bCs/>
        </w:rPr>
        <w:t>Пользователь</w:t>
      </w:r>
      <w:r w:rsidRPr="00EF05DC">
        <w:rPr>
          <w:bCs/>
        </w:rPr>
        <w:t xml:space="preserve"> – работник</w:t>
      </w:r>
      <w:r w:rsidR="00977FCD" w:rsidRPr="00EF05DC">
        <w:rPr>
          <w:bCs/>
        </w:rPr>
        <w:t xml:space="preserve"> </w:t>
      </w:r>
      <w:r w:rsidR="00482228" w:rsidRPr="00EF05DC">
        <w:t>Компании</w:t>
      </w:r>
      <w:r w:rsidR="00A80598">
        <w:rPr>
          <w:bCs/>
        </w:rPr>
        <w:t>, который на р</w:t>
      </w:r>
      <w:r w:rsidRPr="00EF05DC">
        <w:rPr>
          <w:bCs/>
        </w:rPr>
        <w:t xml:space="preserve">абочем месте использует </w:t>
      </w:r>
      <w:r w:rsidR="00482228" w:rsidRPr="00EF05DC">
        <w:t>ВР «ЭЖД»</w:t>
      </w:r>
      <w:r w:rsidRPr="00EF05DC">
        <w:rPr>
          <w:bCs/>
        </w:rPr>
        <w:t>.</w:t>
      </w:r>
    </w:p>
    <w:p w14:paraId="6548CBD3" w14:textId="742B676C" w:rsidR="0035136E" w:rsidRDefault="0035136E" w:rsidP="00531EA8">
      <w:pPr>
        <w:rPr>
          <w:bCs/>
        </w:rPr>
      </w:pPr>
      <w:r w:rsidRPr="00EF05DC">
        <w:rPr>
          <w:b/>
          <w:bCs/>
        </w:rPr>
        <w:t>Рабочее место</w:t>
      </w:r>
      <w:r w:rsidRPr="00EF05DC">
        <w:rPr>
          <w:bCs/>
        </w:rPr>
        <w:t xml:space="preserve"> – компьютерно</w:t>
      </w:r>
      <w:r w:rsidR="00A80598">
        <w:rPr>
          <w:bCs/>
        </w:rPr>
        <w:t xml:space="preserve">е оборудование (ЭВМ, </w:t>
      </w:r>
      <w:r w:rsidRPr="00EF05DC">
        <w:rPr>
          <w:bCs/>
        </w:rPr>
        <w:t xml:space="preserve">персональный компьютер), на котором осуществляется или будет осуществляться использование </w:t>
      </w:r>
      <w:r w:rsidR="00482228" w:rsidRPr="00EF05DC">
        <w:t>ВР «ЭЖД»</w:t>
      </w:r>
      <w:r w:rsidRPr="00EF05DC">
        <w:rPr>
          <w:bCs/>
        </w:rPr>
        <w:t xml:space="preserve">, доступ к которому персонифицирован и регламентирован нормативными актами </w:t>
      </w:r>
      <w:r w:rsidR="00977FCD" w:rsidRPr="00EF05DC">
        <w:rPr>
          <w:bCs/>
        </w:rPr>
        <w:t>Ко</w:t>
      </w:r>
      <w:r w:rsidR="00482228" w:rsidRPr="00EF05DC">
        <w:rPr>
          <w:bCs/>
        </w:rPr>
        <w:t>мпании</w:t>
      </w:r>
      <w:r w:rsidRPr="00EF05DC">
        <w:rPr>
          <w:bCs/>
        </w:rPr>
        <w:t xml:space="preserve">, </w:t>
      </w:r>
      <w:r w:rsidRPr="00EF05DC">
        <w:rPr>
          <w:bCs/>
        </w:rPr>
        <w:lastRenderedPageBreak/>
        <w:t>определяющими меры по защите информации от несанкционированного доступа и копирования.</w:t>
      </w:r>
    </w:p>
    <w:p w14:paraId="4485CDAC" w14:textId="1959AEDC" w:rsidR="00E515D9" w:rsidRPr="00EF05DC" w:rsidRDefault="00E515D9" w:rsidP="00E515D9">
      <w:pPr>
        <w:rPr>
          <w:bCs/>
        </w:rPr>
      </w:pPr>
      <w:r>
        <w:rPr>
          <w:b/>
          <w:bCs/>
        </w:rPr>
        <w:t>Функциональный администратор</w:t>
      </w:r>
      <w:r w:rsidRPr="00EF05DC">
        <w:rPr>
          <w:bCs/>
        </w:rPr>
        <w:t xml:space="preserve"> – </w:t>
      </w:r>
      <w:r>
        <w:rPr>
          <w:bCs/>
        </w:rPr>
        <w:t>специалист</w:t>
      </w:r>
      <w:r w:rsidRPr="00EF05DC">
        <w:rPr>
          <w:bCs/>
        </w:rPr>
        <w:t xml:space="preserve"> </w:t>
      </w:r>
      <w:r w:rsidRPr="00EF05DC">
        <w:t>Компании</w:t>
      </w:r>
      <w:r>
        <w:rPr>
          <w:bCs/>
        </w:rPr>
        <w:t>, который занимается поддержкой</w:t>
      </w:r>
      <w:r w:rsidRPr="00EF05DC">
        <w:rPr>
          <w:bCs/>
        </w:rPr>
        <w:t xml:space="preserve"> </w:t>
      </w:r>
      <w:r w:rsidRPr="00EF05DC">
        <w:t>ВР «ЭЖД»</w:t>
      </w:r>
      <w:r w:rsidRPr="00EF05DC">
        <w:rPr>
          <w:bCs/>
        </w:rPr>
        <w:t>.</w:t>
      </w:r>
    </w:p>
    <w:p w14:paraId="402B927F" w14:textId="77777777" w:rsidR="00E515D9" w:rsidRPr="003F5E4B" w:rsidRDefault="00E515D9" w:rsidP="00531EA8">
      <w:pPr>
        <w:rPr>
          <w:bCs/>
        </w:rPr>
      </w:pPr>
    </w:p>
    <w:p w14:paraId="20F0A0E4" w14:textId="547A6273" w:rsidR="000404E9" w:rsidRDefault="00CB0FF6" w:rsidP="00992011">
      <w:pPr>
        <w:pStyle w:val="10"/>
        <w:pageBreakBefore/>
        <w:numPr>
          <w:ilvl w:val="0"/>
          <w:numId w:val="0"/>
        </w:numPr>
        <w:ind w:left="431" w:hanging="431"/>
      </w:pPr>
      <w:r>
        <w:lastRenderedPageBreak/>
        <w:t>назначение и область применения</w:t>
      </w:r>
    </w:p>
    <w:p w14:paraId="1CA86EEE" w14:textId="6CA081DC" w:rsidR="00A577CC" w:rsidRDefault="00A577CC" w:rsidP="00A577CC">
      <w:pPr>
        <w:spacing w:line="360" w:lineRule="auto"/>
        <w:ind w:firstLine="709"/>
      </w:pPr>
      <w:r w:rsidRPr="00625A05">
        <w:t>ВР «ЭЖД»</w:t>
      </w:r>
      <w:r w:rsidRPr="00305270">
        <w:t xml:space="preserve"> предназначена для </w:t>
      </w:r>
      <w:r>
        <w:t>обеспечения</w:t>
      </w:r>
      <w:r w:rsidRPr="005B0BE6">
        <w:t xml:space="preserve"> наличия работоспособной системы управления дефектами обо</w:t>
      </w:r>
      <w:r>
        <w:t xml:space="preserve">рудования до начала </w:t>
      </w:r>
      <w:proofErr w:type="spellStart"/>
      <w:r>
        <w:t>подэтапа</w:t>
      </w:r>
      <w:proofErr w:type="spellEnd"/>
      <w:r>
        <w:t xml:space="preserve"> А-3, накопления</w:t>
      </w:r>
      <w:r w:rsidRPr="005B0BE6">
        <w:t xml:space="preserve"> базы дефектов по оборудованию до ввода в эксплуатацию ЦС </w:t>
      </w:r>
      <w:proofErr w:type="spellStart"/>
      <w:r w:rsidRPr="005B0BE6">
        <w:t>ТОиР</w:t>
      </w:r>
      <w:proofErr w:type="spellEnd"/>
      <w:r>
        <w:t>.</w:t>
      </w:r>
    </w:p>
    <w:p w14:paraId="7313A6A8" w14:textId="04ED3F77" w:rsidR="000404E9" w:rsidRDefault="00CB0FF6" w:rsidP="00A577CC">
      <w:pPr>
        <w:spacing w:line="360" w:lineRule="auto"/>
        <w:ind w:firstLine="709"/>
      </w:pPr>
      <w:r>
        <w:t>Целью</w:t>
      </w:r>
      <w:r w:rsidR="000404E9">
        <w:t xml:space="preserve"> настоящего</w:t>
      </w:r>
      <w:r>
        <w:t xml:space="preserve"> </w:t>
      </w:r>
      <w:r w:rsidR="000404E9">
        <w:t>руководства</w:t>
      </w:r>
      <w:r>
        <w:t xml:space="preserve"> является определение действий функциональных администраторов </w:t>
      </w:r>
      <w:r w:rsidR="000404E9" w:rsidRPr="00625A05">
        <w:t>ВР «ЭЖД»</w:t>
      </w:r>
      <w:r w:rsidR="00D219C6">
        <w:t xml:space="preserve"> при работе с дефектами и разрешении проблем на различных этапах </w:t>
      </w:r>
      <w:r w:rsidR="00992011">
        <w:t xml:space="preserve">ведения </w:t>
      </w:r>
      <w:r w:rsidR="00D219C6">
        <w:t>дефектов.</w:t>
      </w:r>
    </w:p>
    <w:p w14:paraId="46387695" w14:textId="71950AB9" w:rsidR="00C56BA1" w:rsidRDefault="00C56BA1" w:rsidP="00A577CC">
      <w:pPr>
        <w:spacing w:line="360" w:lineRule="auto"/>
        <w:ind w:firstLine="709"/>
      </w:pPr>
      <w:r>
        <w:t>Руководство</w:t>
      </w:r>
      <w:r w:rsidRPr="00EF05DC">
        <w:t xml:space="preserve"> содержит </w:t>
      </w:r>
      <w:r>
        <w:t>о</w:t>
      </w:r>
      <w:r w:rsidRPr="00EF05DC">
        <w:t>писани</w:t>
      </w:r>
      <w:r>
        <w:t>е</w:t>
      </w:r>
      <w:r w:rsidRPr="00EF05DC">
        <w:t xml:space="preserve"> функций</w:t>
      </w:r>
      <w:r w:rsidRPr="00B53F32">
        <w:t xml:space="preserve"> </w:t>
      </w:r>
      <w:r>
        <w:t xml:space="preserve">и их </w:t>
      </w:r>
      <w:r w:rsidRPr="00B53F32">
        <w:t>интерфейса</w:t>
      </w:r>
      <w:r w:rsidRPr="00EF05DC">
        <w:t>,</w:t>
      </w:r>
      <w:r>
        <w:t xml:space="preserve"> </w:t>
      </w:r>
      <w:r w:rsidRPr="00EF05DC">
        <w:t xml:space="preserve">которые используют </w:t>
      </w:r>
      <w:r>
        <w:t>функциональные администраторы</w:t>
      </w:r>
      <w:r w:rsidRPr="00EF05DC">
        <w:t xml:space="preserve"> системы ВР «ЭЖД» при </w:t>
      </w:r>
      <w:r>
        <w:t>работе с дефектами.</w:t>
      </w:r>
      <w:r w:rsidRPr="00EF05DC">
        <w:t xml:space="preserve"> </w:t>
      </w:r>
    </w:p>
    <w:p w14:paraId="4295323B" w14:textId="77777777" w:rsidR="000404E9" w:rsidRDefault="000404E9" w:rsidP="00971163"/>
    <w:p w14:paraId="7C61F4B7" w14:textId="0B535570" w:rsidR="00971163" w:rsidRDefault="00971163" w:rsidP="00971163"/>
    <w:p w14:paraId="1701512D" w14:textId="713D2A10" w:rsidR="00971163" w:rsidRDefault="00971163" w:rsidP="00971163"/>
    <w:p w14:paraId="52839129" w14:textId="603D52C1" w:rsidR="00971163" w:rsidRDefault="00971163" w:rsidP="00971163"/>
    <w:p w14:paraId="2B9C9A98" w14:textId="1C467386" w:rsidR="00971163" w:rsidRDefault="00971163" w:rsidP="00971163"/>
    <w:p w14:paraId="55CA8A6F" w14:textId="64B8394B" w:rsidR="00971163" w:rsidRDefault="00971163" w:rsidP="00971163"/>
    <w:p w14:paraId="0A7AD501" w14:textId="0FD4F441" w:rsidR="00971163" w:rsidRDefault="00971163" w:rsidP="00971163"/>
    <w:p w14:paraId="77AB10D1" w14:textId="3D1314AB" w:rsidR="00971163" w:rsidRDefault="00971163" w:rsidP="00971163"/>
    <w:p w14:paraId="200CCB99" w14:textId="6CC130E3" w:rsidR="00971163" w:rsidRDefault="00971163" w:rsidP="00971163"/>
    <w:p w14:paraId="4A7D59B1" w14:textId="0FCC0010" w:rsidR="00971163" w:rsidRDefault="00971163" w:rsidP="00971163"/>
    <w:p w14:paraId="202B11CC" w14:textId="54297BAB" w:rsidR="00971163" w:rsidRDefault="00971163" w:rsidP="00971163"/>
    <w:p w14:paraId="567A2F1A" w14:textId="0C9117DB" w:rsidR="00971163" w:rsidRDefault="00971163" w:rsidP="00971163"/>
    <w:p w14:paraId="354CEB46" w14:textId="362E6C08" w:rsidR="00971163" w:rsidRDefault="00971163" w:rsidP="00971163"/>
    <w:p w14:paraId="2DF33591" w14:textId="7A372BC3" w:rsidR="00971163" w:rsidRDefault="00971163" w:rsidP="00971163"/>
    <w:p w14:paraId="3196D74B" w14:textId="7A936C3E" w:rsidR="00971163" w:rsidRDefault="00971163" w:rsidP="00971163"/>
    <w:p w14:paraId="04AC81C9" w14:textId="7761C8CE" w:rsidR="00971163" w:rsidRDefault="00971163" w:rsidP="00971163"/>
    <w:p w14:paraId="7D619160" w14:textId="039FCD92" w:rsidR="00971163" w:rsidRDefault="00971163" w:rsidP="00971163"/>
    <w:p w14:paraId="249E1289" w14:textId="55BE5584" w:rsidR="00971163" w:rsidRDefault="00971163" w:rsidP="00971163"/>
    <w:p w14:paraId="01E38A70" w14:textId="7D4F81A6" w:rsidR="00971163" w:rsidRDefault="00971163" w:rsidP="00971163"/>
    <w:p w14:paraId="6E2DC0E0" w14:textId="1840A72A" w:rsidR="00971163" w:rsidRDefault="00971163" w:rsidP="00971163"/>
    <w:p w14:paraId="0359C264" w14:textId="14708988" w:rsidR="00971163" w:rsidRDefault="00971163" w:rsidP="00971163"/>
    <w:p w14:paraId="3C58D9A8" w14:textId="48DCA5AC" w:rsidR="00971163" w:rsidRDefault="00971163" w:rsidP="00971163"/>
    <w:p w14:paraId="53CC984A" w14:textId="4222F55E" w:rsidR="00971163" w:rsidRDefault="00971163" w:rsidP="00971163"/>
    <w:p w14:paraId="2C162B27" w14:textId="52BC1B5A" w:rsidR="00971163" w:rsidRDefault="00971163" w:rsidP="00971163"/>
    <w:p w14:paraId="36B631CF" w14:textId="6095CA9E" w:rsidR="00BC7D99" w:rsidRDefault="00BC7D99" w:rsidP="00BC7D99">
      <w:pPr>
        <w:ind w:firstLine="0"/>
        <w:rPr>
          <w:b/>
        </w:rPr>
      </w:pPr>
      <w:bookmarkStart w:id="15" w:name="_Toc151563645"/>
      <w:bookmarkStart w:id="16" w:name="_Toc157088682"/>
    </w:p>
    <w:p w14:paraId="59C592DB" w14:textId="60BF3D9B" w:rsidR="00BC7D99" w:rsidRDefault="00BC7D99" w:rsidP="00BC7D99">
      <w:pPr>
        <w:pStyle w:val="10"/>
      </w:pPr>
      <w:r w:rsidRPr="00005D0B">
        <w:lastRenderedPageBreak/>
        <w:t>О</w:t>
      </w:r>
      <w:r>
        <w:t>ПИСАНИЕ РОЛИ «</w:t>
      </w:r>
      <w:r w:rsidRPr="00BC7D99">
        <w:t>АДМИНИСТРАТОР</w:t>
      </w:r>
      <w:r>
        <w:t>»</w:t>
      </w:r>
    </w:p>
    <w:p w14:paraId="41AD9EB9" w14:textId="41934826" w:rsidR="00BC7D99" w:rsidRDefault="0094200A" w:rsidP="0094200A">
      <w:pPr>
        <w:ind w:firstLine="709"/>
      </w:pPr>
      <w:r>
        <w:rPr>
          <w:rFonts w:asciiTheme="minorHAnsi" w:hAnsiTheme="minorHAnsi" w:cstheme="minorHAnsi"/>
        </w:rPr>
        <w:t xml:space="preserve">Для работы в системе с полномочиями </w:t>
      </w:r>
      <w:r w:rsidR="00BC7D99">
        <w:rPr>
          <w:rFonts w:asciiTheme="minorHAnsi" w:hAnsiTheme="minorHAnsi" w:cstheme="minorHAnsi"/>
        </w:rPr>
        <w:t xml:space="preserve">«Администратор» </w:t>
      </w:r>
      <w:r w:rsidR="00BC7D99" w:rsidRPr="00BC564D">
        <w:rPr>
          <w:rFonts w:asciiTheme="minorHAnsi" w:hAnsiTheme="minorHAnsi" w:cstheme="minorHAnsi"/>
        </w:rPr>
        <w:t>необх</w:t>
      </w:r>
      <w:r w:rsidR="00F73D14">
        <w:rPr>
          <w:rFonts w:asciiTheme="minorHAnsi" w:hAnsiTheme="minorHAnsi" w:cstheme="minorHAnsi"/>
        </w:rPr>
        <w:t xml:space="preserve">одимо ввести логин и пароль </w:t>
      </w:r>
      <w:r w:rsidR="004B0035">
        <w:rPr>
          <w:rFonts w:asciiTheme="minorHAnsi" w:hAnsiTheme="minorHAnsi" w:cstheme="minorHAnsi"/>
        </w:rPr>
        <w:t>специалиста</w:t>
      </w:r>
      <w:r w:rsidR="00BA4372">
        <w:rPr>
          <w:rFonts w:asciiTheme="minorHAnsi" w:hAnsiTheme="minorHAnsi" w:cstheme="minorHAnsi"/>
        </w:rPr>
        <w:t xml:space="preserve"> с правами функционального администратора</w:t>
      </w:r>
      <w:r w:rsidR="00BC7D99">
        <w:rPr>
          <w:rFonts w:asciiTheme="minorHAnsi" w:hAnsiTheme="minorHAnsi" w:cstheme="minorHAnsi"/>
        </w:rPr>
        <w:t>.</w:t>
      </w:r>
      <w:r w:rsidR="00BC7D99">
        <w:t xml:space="preserve"> </w:t>
      </w:r>
    </w:p>
    <w:p w14:paraId="21AF5F7E" w14:textId="49610DED" w:rsidR="006F3B59" w:rsidRPr="001A3402" w:rsidRDefault="00652765" w:rsidP="0094200A">
      <w:pPr>
        <w:ind w:firstLine="709"/>
      </w:pPr>
      <w:r>
        <w:t>Роли</w:t>
      </w:r>
      <w:r w:rsidR="00BC7D99">
        <w:t xml:space="preserve"> «</w:t>
      </w:r>
      <w:r w:rsidR="00BC7D99">
        <w:rPr>
          <w:rFonts w:asciiTheme="minorHAnsi" w:hAnsiTheme="minorHAnsi" w:cstheme="minorHAnsi"/>
        </w:rPr>
        <w:t>Администратор</w:t>
      </w:r>
      <w:r w:rsidR="00BC7D99">
        <w:t xml:space="preserve">» </w:t>
      </w:r>
      <w:r>
        <w:t>доступны все ролевые функции, описанные ниже в разделе 3</w:t>
      </w:r>
      <w:r w:rsidR="00276EDA">
        <w:t>.</w:t>
      </w:r>
      <w:r>
        <w:t xml:space="preserve"> Роль «Администратор» может осуществлять отмену дефектов на любом этапе нахождения дефекта. </w:t>
      </w:r>
    </w:p>
    <w:p w14:paraId="523C3DD5" w14:textId="18AE26B2" w:rsidR="00BC7D99" w:rsidRDefault="006F3B59" w:rsidP="00276EDA">
      <w:pPr>
        <w:ind w:firstLine="0"/>
        <w:jc w:val="center"/>
      </w:pPr>
      <w:r w:rsidRPr="006F3B59">
        <w:rPr>
          <w:noProof/>
        </w:rPr>
        <w:drawing>
          <wp:inline distT="0" distB="0" distL="0" distR="0" wp14:anchorId="702BC33F" wp14:editId="30DFDBDF">
            <wp:extent cx="6058894" cy="2739123"/>
            <wp:effectExtent l="0" t="0" r="0" b="4445"/>
            <wp:docPr id="11" name="Рисунок 11" descr="C:\Users\t.petrov\Pictures\Screenshots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.petrov\Pictures\Screenshots\Снимок экрана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09" cy="274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C2B2" w14:textId="1CC3D663" w:rsidR="00BC7D99" w:rsidRDefault="00BC7D99" w:rsidP="00BC7D99"/>
    <w:p w14:paraId="20046125" w14:textId="35BA45EB" w:rsidR="00BC7D99" w:rsidRDefault="00BC7D99" w:rsidP="00BC7D99"/>
    <w:p w14:paraId="46191C4A" w14:textId="55FE04C2" w:rsidR="00BC7D99" w:rsidRDefault="00BC7D99" w:rsidP="00BC7D99"/>
    <w:p w14:paraId="0D095C46" w14:textId="258C0B01" w:rsidR="00BC7D99" w:rsidRDefault="00BC7D99" w:rsidP="00BC7D99"/>
    <w:p w14:paraId="088EDA57" w14:textId="60ECA9DF" w:rsidR="00BC7D99" w:rsidRDefault="00BC7D99" w:rsidP="00BC7D99"/>
    <w:p w14:paraId="723DC280" w14:textId="56F4E0E5" w:rsidR="00BC7D99" w:rsidRDefault="00BC7D99" w:rsidP="00BC7D99"/>
    <w:p w14:paraId="0B649A2B" w14:textId="7508AD98" w:rsidR="00BC7D99" w:rsidRDefault="00BC7D99" w:rsidP="00BC7D99"/>
    <w:p w14:paraId="68F887B1" w14:textId="6E02D1FF" w:rsidR="00BC7D99" w:rsidRDefault="00BC7D99" w:rsidP="00BC7D99"/>
    <w:p w14:paraId="7D3F135A" w14:textId="429D0698" w:rsidR="00BC7D99" w:rsidRDefault="00BC7D99" w:rsidP="00BC7D99"/>
    <w:p w14:paraId="1D12C279" w14:textId="40847721" w:rsidR="00BC7D99" w:rsidRDefault="00BC7D99" w:rsidP="00BC7D99"/>
    <w:p w14:paraId="34DAF140" w14:textId="33609EF2" w:rsidR="00BC7D99" w:rsidRDefault="00BC7D99" w:rsidP="00BC7D99"/>
    <w:p w14:paraId="1CBE69FB" w14:textId="5AEF9794" w:rsidR="00BC7D99" w:rsidRDefault="00BC7D99" w:rsidP="00BC7D99"/>
    <w:p w14:paraId="3496FE8E" w14:textId="4F608738" w:rsidR="00BC7D99" w:rsidRDefault="00BC7D99" w:rsidP="00BC7D99"/>
    <w:p w14:paraId="45305C84" w14:textId="648CEE24" w:rsidR="00BC7D99" w:rsidRDefault="00BC7D99" w:rsidP="00BC7D99"/>
    <w:p w14:paraId="0D98D5E4" w14:textId="32BCBFDA" w:rsidR="00BC7D99" w:rsidRDefault="00BC7D99" w:rsidP="00BC7D99"/>
    <w:p w14:paraId="0E18CB44" w14:textId="0F929AAD" w:rsidR="00BC7D99" w:rsidRDefault="00BC7D99" w:rsidP="00BC7D99"/>
    <w:p w14:paraId="4149273E" w14:textId="2A3F7E54" w:rsidR="00BC7D99" w:rsidRPr="00BC7D99" w:rsidRDefault="00BC7D99" w:rsidP="00795E9F">
      <w:pPr>
        <w:ind w:firstLine="0"/>
      </w:pPr>
    </w:p>
    <w:p w14:paraId="20D832AD" w14:textId="4D9EA24F" w:rsidR="00E00C1F" w:rsidRDefault="001D0CD6" w:rsidP="0035136E">
      <w:pPr>
        <w:pStyle w:val="10"/>
      </w:pPr>
      <w:r>
        <w:lastRenderedPageBreak/>
        <w:t>Общие принципы работы с</w:t>
      </w:r>
      <w:r w:rsidR="00E00C1F">
        <w:t xml:space="preserve"> </w:t>
      </w:r>
      <w:bookmarkEnd w:id="15"/>
      <w:bookmarkEnd w:id="16"/>
      <w:r w:rsidR="007B1F47">
        <w:t xml:space="preserve">ВР </w:t>
      </w:r>
      <w:r w:rsidR="007B1F47" w:rsidRPr="00CF5F7C">
        <w:t>«</w:t>
      </w:r>
      <w:r w:rsidR="007B1F47">
        <w:t>ЭЖД</w:t>
      </w:r>
      <w:r w:rsidR="007B1F47" w:rsidRPr="00EF05DC">
        <w:t>»</w:t>
      </w:r>
    </w:p>
    <w:p w14:paraId="11D52878" w14:textId="71081716" w:rsidR="00753580" w:rsidRPr="00753580" w:rsidRDefault="00C04C9A" w:rsidP="00AF73C0">
      <w:pPr>
        <w:ind w:firstLine="0"/>
      </w:pPr>
      <w:bookmarkStart w:id="17" w:name="_Вход_в_систему"/>
      <w:bookmarkEnd w:id="17"/>
      <w:r>
        <w:t xml:space="preserve">            </w:t>
      </w:r>
      <w:r w:rsidR="00753580">
        <w:t>Для входа в систему необходимо выполнить следующие действия:</w:t>
      </w:r>
    </w:p>
    <w:p w14:paraId="06C04ABB" w14:textId="26A5E7FD" w:rsidR="00746535" w:rsidRDefault="005B79F7" w:rsidP="00883464">
      <w:pPr>
        <w:ind w:firstLine="0"/>
      </w:pPr>
      <w:r>
        <w:t>1</w:t>
      </w:r>
      <w:r w:rsidRPr="005B79F7">
        <w:t>.</w:t>
      </w:r>
      <w:r w:rsidR="000F113C">
        <w:t>1</w:t>
      </w:r>
      <w:r w:rsidR="00B42C8E">
        <w:t xml:space="preserve">. </w:t>
      </w:r>
      <w:r w:rsidR="00746535">
        <w:t xml:space="preserve">Откройте ссылку </w:t>
      </w:r>
      <w:r w:rsidR="00B4521B">
        <w:t>ВР</w:t>
      </w:r>
      <w:r w:rsidR="00746535">
        <w:t xml:space="preserve"> </w:t>
      </w:r>
      <w:r w:rsidR="00883464" w:rsidRPr="00CF5F7C">
        <w:t>«</w:t>
      </w:r>
      <w:r w:rsidR="00883010">
        <w:t>ЭЖД</w:t>
      </w:r>
      <w:r w:rsidR="007B1F47" w:rsidRPr="00EF05DC">
        <w:t>»</w:t>
      </w:r>
      <w:r w:rsidR="00746535">
        <w:t xml:space="preserve"> в браузере.</w:t>
      </w:r>
      <w:r w:rsidR="002E7CDD">
        <w:t xml:space="preserve"> При этом</w:t>
      </w:r>
      <w:r w:rsidR="00883464">
        <w:t xml:space="preserve"> </w:t>
      </w:r>
      <w:r w:rsidR="002E7CDD">
        <w:t>о</w:t>
      </w:r>
      <w:r w:rsidR="00EA5BFD">
        <w:t>ткроется страница авторизации,</w:t>
      </w:r>
      <w:r w:rsidR="00753580">
        <w:t xml:space="preserve"> как показано на</w:t>
      </w:r>
      <w:r w:rsidR="00B4521B">
        <w:t xml:space="preserve"> рисунке ниже</w:t>
      </w:r>
      <w:r>
        <w:t>.</w:t>
      </w:r>
    </w:p>
    <w:p w14:paraId="46D67B6F" w14:textId="2ED08622" w:rsidR="00746535" w:rsidRPr="005B79F7" w:rsidRDefault="00883010" w:rsidP="00746535">
      <w:pPr>
        <w:jc w:val="center"/>
      </w:pPr>
      <w:r>
        <w:rPr>
          <w:noProof/>
        </w:rPr>
        <w:drawing>
          <wp:inline distT="0" distB="0" distL="0" distR="0" wp14:anchorId="10B6854B" wp14:editId="377C038C">
            <wp:extent cx="3321145" cy="5931514"/>
            <wp:effectExtent l="0" t="0" r="0" b="0"/>
            <wp:docPr id="9578" name="Рисунок 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672" cy="59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362" w14:textId="631C17CC" w:rsidR="00746535" w:rsidRDefault="00746535" w:rsidP="00EA5BFD">
      <w:r>
        <w:t>На странице отобража</w:t>
      </w:r>
      <w:r w:rsidR="000F6A65">
        <w:t>ю</w:t>
      </w:r>
      <w:r>
        <w:t>тся:</w:t>
      </w:r>
    </w:p>
    <w:p w14:paraId="1931AEC6" w14:textId="4546A9C7" w:rsidR="00746535" w:rsidRDefault="000F6A65" w:rsidP="00BF7DAB">
      <w:pPr>
        <w:pStyle w:val="afff5"/>
        <w:numPr>
          <w:ilvl w:val="0"/>
          <w:numId w:val="9"/>
        </w:numPr>
        <w:ind w:left="1491" w:hanging="357"/>
      </w:pPr>
      <w:r>
        <w:t>п</w:t>
      </w:r>
      <w:r w:rsidR="00B200A6">
        <w:t>оле «</w:t>
      </w:r>
      <w:r w:rsidR="00024B02">
        <w:t>Электронная почта</w:t>
      </w:r>
      <w:r w:rsidR="00B200A6">
        <w:t>»</w:t>
      </w:r>
      <w:r w:rsidR="00746535">
        <w:t xml:space="preserve"> – </w:t>
      </w:r>
      <w:r w:rsidR="00883010" w:rsidRPr="00883010">
        <w:t>корпоративная</w:t>
      </w:r>
      <w:r w:rsidR="00024B02">
        <w:t xml:space="preserve"> электронная почта, которая одновременно явл</w:t>
      </w:r>
      <w:r w:rsidR="00053D80">
        <w:t>яется логином при входе в систе</w:t>
      </w:r>
      <w:r w:rsidR="00024B02">
        <w:t>му.</w:t>
      </w:r>
      <w:r w:rsidR="00883010">
        <w:t xml:space="preserve"> Для примера</w:t>
      </w:r>
      <w:r w:rsidR="00883010" w:rsidRPr="00883010">
        <w:t>:</w:t>
      </w:r>
      <w:r w:rsidR="00883010">
        <w:t xml:space="preserve"> E.</w:t>
      </w:r>
      <w:r w:rsidR="00883010">
        <w:rPr>
          <w:lang w:val="en-US"/>
        </w:rPr>
        <w:t>Example</w:t>
      </w:r>
      <w:r w:rsidR="00883010" w:rsidRPr="00883010">
        <w:t>@</w:t>
      </w:r>
      <w:proofErr w:type="spellStart"/>
      <w:r w:rsidR="00883010">
        <w:rPr>
          <w:lang w:val="en-US"/>
        </w:rPr>
        <w:t>akkuyu</w:t>
      </w:r>
      <w:proofErr w:type="spellEnd"/>
      <w:r w:rsidR="00883010" w:rsidRPr="00883010">
        <w:t>.</w:t>
      </w:r>
      <w:r w:rsidR="00883010">
        <w:rPr>
          <w:lang w:val="en-US"/>
        </w:rPr>
        <w:t>com</w:t>
      </w:r>
      <w:r w:rsidR="00746535">
        <w:t>;</w:t>
      </w:r>
    </w:p>
    <w:p w14:paraId="0F216859" w14:textId="401143AF" w:rsidR="00746535" w:rsidRDefault="000F6A65" w:rsidP="00BF7DAB">
      <w:pPr>
        <w:pStyle w:val="afff5"/>
        <w:numPr>
          <w:ilvl w:val="0"/>
          <w:numId w:val="9"/>
        </w:numPr>
        <w:ind w:left="1491" w:hanging="357"/>
      </w:pPr>
      <w:r>
        <w:lastRenderedPageBreak/>
        <w:t>п</w:t>
      </w:r>
      <w:r w:rsidR="00B200A6">
        <w:t>оле «</w:t>
      </w:r>
      <w:r w:rsidR="00746535">
        <w:t>Пароль</w:t>
      </w:r>
      <w:r w:rsidR="00B200A6">
        <w:t>»</w:t>
      </w:r>
      <w:r w:rsidR="00746535">
        <w:t xml:space="preserve"> – пароль пользователя</w:t>
      </w:r>
      <w:r w:rsidR="00053D80">
        <w:t>, а</w:t>
      </w:r>
      <w:r w:rsidR="00883010">
        <w:t xml:space="preserve">налогичный тому, </w:t>
      </w:r>
      <w:r w:rsidR="00460F53">
        <w:t>который</w:t>
      </w:r>
      <w:r w:rsidR="00883010">
        <w:t xml:space="preserve"> пользователь вводит при входе в свою учетную </w:t>
      </w:r>
      <w:r w:rsidR="00024B02">
        <w:t>запись при работе с компьютером</w:t>
      </w:r>
      <w:r w:rsidR="00746535">
        <w:t>;</w:t>
      </w:r>
    </w:p>
    <w:p w14:paraId="7887B873" w14:textId="4387CB32" w:rsidR="00746535" w:rsidRDefault="000F6A65" w:rsidP="00BF7DAB">
      <w:pPr>
        <w:pStyle w:val="afff5"/>
        <w:numPr>
          <w:ilvl w:val="0"/>
          <w:numId w:val="9"/>
        </w:numPr>
        <w:ind w:left="1491" w:hanging="357"/>
      </w:pPr>
      <w:r>
        <w:t>к</w:t>
      </w:r>
      <w:r w:rsidR="00746535">
        <w:t>нопка «В</w:t>
      </w:r>
      <w:r w:rsidR="00024B02">
        <w:t>ойти</w:t>
      </w:r>
      <w:r w:rsidR="00746535">
        <w:t>».</w:t>
      </w:r>
    </w:p>
    <w:p w14:paraId="46DE58B4" w14:textId="43D72AA8" w:rsidR="00053D80" w:rsidRDefault="00275F3C" w:rsidP="00EF05DC">
      <w:pPr>
        <w:ind w:firstLine="0"/>
      </w:pPr>
      <w:r w:rsidRPr="00275F3C">
        <w:t>1.</w:t>
      </w:r>
      <w:r w:rsidR="00D4509C">
        <w:t>2</w:t>
      </w:r>
      <w:r w:rsidRPr="00275F3C">
        <w:t>.</w:t>
      </w:r>
      <w:r w:rsidR="00EF05DC">
        <w:t xml:space="preserve"> </w:t>
      </w:r>
      <w:r w:rsidR="00024B02">
        <w:t>Заполните поля</w:t>
      </w:r>
      <w:r w:rsidR="00746535">
        <w:t xml:space="preserve"> </w:t>
      </w:r>
      <w:r w:rsidR="00024B02">
        <w:t xml:space="preserve">«Электронная почта» </w:t>
      </w:r>
      <w:r w:rsidR="00746535">
        <w:t xml:space="preserve">и </w:t>
      </w:r>
      <w:r w:rsidR="00024B02">
        <w:t>«Пароль». Нажмите кнопку «Войти</w:t>
      </w:r>
      <w:r w:rsidR="00746535">
        <w:t>».</w:t>
      </w:r>
      <w:r w:rsidR="00BE62D0">
        <w:t xml:space="preserve"> </w:t>
      </w:r>
      <w:r w:rsidR="00746535" w:rsidRPr="004D74C8">
        <w:t xml:space="preserve">Если </w:t>
      </w:r>
      <w:r w:rsidR="00053D80">
        <w:t>«Электронная почта» введена неверно, то появится следующее информационное окно</w:t>
      </w:r>
      <w:r w:rsidR="00053D80" w:rsidRPr="00053D80">
        <w:t>:</w:t>
      </w:r>
      <w:r w:rsidR="00B200A6" w:rsidRPr="004D74C8">
        <w:t xml:space="preserve"> </w:t>
      </w:r>
    </w:p>
    <w:p w14:paraId="69AB8E18" w14:textId="3A7C4558" w:rsidR="00053D80" w:rsidRDefault="00053D80" w:rsidP="00053D80">
      <w:r>
        <w:rPr>
          <w:noProof/>
        </w:rPr>
        <w:drawing>
          <wp:inline distT="0" distB="0" distL="0" distR="0" wp14:anchorId="4C7D1FC1" wp14:editId="77380055">
            <wp:extent cx="5143500" cy="1828800"/>
            <wp:effectExtent l="0" t="0" r="0" b="0"/>
            <wp:docPr id="9579" name="Рисунок 9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FE9" w14:textId="0BC340A8" w:rsidR="00053D80" w:rsidRPr="00053D80" w:rsidRDefault="005B79F7" w:rsidP="00971163">
      <w:pPr>
        <w:pStyle w:val="afff5"/>
        <w:ind w:left="357" w:firstLine="0"/>
      </w:pPr>
      <w:r>
        <w:t>Необходимо проверить</w:t>
      </w:r>
      <w:r w:rsidR="00053D80">
        <w:t xml:space="preserve"> корректность введен</w:t>
      </w:r>
      <w:r w:rsidR="00F0793B">
        <w:t>ной</w:t>
      </w:r>
      <w:r w:rsidR="00053D80">
        <w:t xml:space="preserve"> электронной почты.</w:t>
      </w:r>
    </w:p>
    <w:p w14:paraId="0D91108F" w14:textId="11E85845" w:rsidR="00B200A6" w:rsidRDefault="00275F3C" w:rsidP="005B79F7">
      <w:pPr>
        <w:ind w:firstLine="0"/>
      </w:pPr>
      <w:r w:rsidRPr="00275F3C">
        <w:t>1.</w:t>
      </w:r>
      <w:r w:rsidR="00D4509C">
        <w:t>3</w:t>
      </w:r>
      <w:r w:rsidR="005B79F7" w:rsidRPr="005B79F7">
        <w:t>.</w:t>
      </w:r>
      <w:r w:rsidR="005B79F7">
        <w:t xml:space="preserve"> </w:t>
      </w:r>
      <w:r w:rsidR="00053D80">
        <w:t>Если</w:t>
      </w:r>
      <w:r w:rsidR="00B200A6" w:rsidRPr="004D74C8">
        <w:t xml:space="preserve"> </w:t>
      </w:r>
      <w:r w:rsidR="00053D80">
        <w:t>«Пароль» введен</w:t>
      </w:r>
      <w:r w:rsidR="00B200A6" w:rsidRPr="004D74C8">
        <w:t xml:space="preserve"> неверно, то появится соответствующее информационное </w:t>
      </w:r>
      <w:r w:rsidR="00E11AEC">
        <w:t>окно</w:t>
      </w:r>
      <w:r w:rsidR="00E11AEC" w:rsidRPr="00053D80">
        <w:t>:</w:t>
      </w:r>
      <w:r w:rsidR="00E11AEC" w:rsidRPr="004D74C8">
        <w:t xml:space="preserve"> </w:t>
      </w:r>
    </w:p>
    <w:p w14:paraId="730AB8FF" w14:textId="28D25250" w:rsidR="00053D80" w:rsidRDefault="00053D80" w:rsidP="00053D80">
      <w:r>
        <w:rPr>
          <w:noProof/>
        </w:rPr>
        <w:drawing>
          <wp:inline distT="0" distB="0" distL="0" distR="0" wp14:anchorId="0976F41D" wp14:editId="58122D05">
            <wp:extent cx="5132934" cy="1533525"/>
            <wp:effectExtent l="0" t="0" r="0" b="0"/>
            <wp:docPr id="9580" name="Рисунок 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183" cy="15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DC8" w14:textId="5E0871F5" w:rsidR="00B200A6" w:rsidRDefault="00E11AEC" w:rsidP="00E11AEC">
      <w:pPr>
        <w:ind w:firstLine="0"/>
      </w:pPr>
      <w:r>
        <w:t xml:space="preserve">     Проверьте правильность введен</w:t>
      </w:r>
      <w:r w:rsidR="00F0793B">
        <w:t>ного</w:t>
      </w:r>
      <w:r>
        <w:t xml:space="preserve"> пароля</w:t>
      </w:r>
      <w:r w:rsidR="005B79F7">
        <w:t>, проверьте правильность раскладки клавиатуры</w:t>
      </w:r>
      <w:r>
        <w:t xml:space="preserve"> или </w:t>
      </w:r>
      <w:r w:rsidRPr="004D74C8">
        <w:t>обратитесь к администратору системы.</w:t>
      </w:r>
    </w:p>
    <w:p w14:paraId="4CC1D5B5" w14:textId="77612017" w:rsidR="00971163" w:rsidRDefault="00971163" w:rsidP="00971163">
      <w:pPr>
        <w:ind w:firstLine="709"/>
      </w:pPr>
    </w:p>
    <w:p w14:paraId="1DC7B140" w14:textId="79E08911" w:rsidR="00971163" w:rsidRDefault="00971163" w:rsidP="00971163">
      <w:pPr>
        <w:ind w:firstLine="709"/>
      </w:pPr>
    </w:p>
    <w:p w14:paraId="35F73EF2" w14:textId="3B5784AD" w:rsidR="00971163" w:rsidRDefault="00971163" w:rsidP="00971163">
      <w:pPr>
        <w:ind w:firstLine="709"/>
      </w:pPr>
    </w:p>
    <w:p w14:paraId="2789A915" w14:textId="21EC630E" w:rsidR="00971163" w:rsidRDefault="00971163" w:rsidP="00971163">
      <w:pPr>
        <w:ind w:firstLine="709"/>
      </w:pPr>
    </w:p>
    <w:p w14:paraId="4D3371D3" w14:textId="77777777" w:rsidR="00CE4E3F" w:rsidRDefault="00CE4E3F" w:rsidP="00971163">
      <w:pPr>
        <w:ind w:firstLine="709"/>
      </w:pPr>
    </w:p>
    <w:p w14:paraId="1C1AAD40" w14:textId="77777777" w:rsidR="00CE4E3F" w:rsidRDefault="00CE4E3F" w:rsidP="00971163">
      <w:pPr>
        <w:ind w:firstLine="709"/>
      </w:pPr>
    </w:p>
    <w:p w14:paraId="46752047" w14:textId="77777777" w:rsidR="00CE4E3F" w:rsidRDefault="00CE4E3F" w:rsidP="00971163">
      <w:pPr>
        <w:ind w:firstLine="709"/>
      </w:pPr>
    </w:p>
    <w:p w14:paraId="16642E32" w14:textId="77777777" w:rsidR="00CE4E3F" w:rsidRDefault="00CE4E3F" w:rsidP="00971163">
      <w:pPr>
        <w:ind w:firstLine="709"/>
      </w:pPr>
    </w:p>
    <w:p w14:paraId="1C4CE4F2" w14:textId="77777777" w:rsidR="00CE4E3F" w:rsidRDefault="00CE4E3F" w:rsidP="00971163">
      <w:pPr>
        <w:ind w:firstLine="709"/>
      </w:pPr>
    </w:p>
    <w:p w14:paraId="04A0D7DF" w14:textId="77777777" w:rsidR="00971163" w:rsidRDefault="00971163" w:rsidP="00971163">
      <w:pPr>
        <w:ind w:firstLine="709"/>
      </w:pPr>
    </w:p>
    <w:p w14:paraId="062E5643" w14:textId="7C376F19" w:rsidR="005A7D5B" w:rsidRPr="00E8459A" w:rsidRDefault="007F794E" w:rsidP="00AE3A8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321539" w:rsidRPr="00E8459A">
        <w:rPr>
          <w:b/>
          <w:sz w:val="28"/>
          <w:szCs w:val="28"/>
        </w:rPr>
        <w:t xml:space="preserve">. </w:t>
      </w:r>
      <w:r w:rsidR="004A48F8" w:rsidRPr="00E8459A">
        <w:rPr>
          <w:b/>
          <w:sz w:val="28"/>
          <w:szCs w:val="28"/>
        </w:rPr>
        <w:t>ОПИСАНИЕ РОЛЕЙ В СИСТЕМЕ</w:t>
      </w:r>
      <w:r w:rsidR="00321539" w:rsidRPr="00E8459A">
        <w:rPr>
          <w:b/>
          <w:sz w:val="28"/>
          <w:szCs w:val="28"/>
        </w:rPr>
        <w:t xml:space="preserve"> ВР </w:t>
      </w:r>
      <w:r w:rsidR="00F5489E" w:rsidRPr="00E8459A">
        <w:rPr>
          <w:b/>
          <w:sz w:val="28"/>
          <w:szCs w:val="28"/>
        </w:rPr>
        <w:t>«ЭЖД»</w:t>
      </w:r>
    </w:p>
    <w:p w14:paraId="44CB1969" w14:textId="5DBD9AC5" w:rsidR="00971163" w:rsidRPr="005A1918" w:rsidRDefault="00971163" w:rsidP="005A1918">
      <w:pPr>
        <w:ind w:firstLine="709"/>
      </w:pPr>
      <w:r>
        <w:t>В системе реализована ролевая модель пользователей, в которой каждому из пользователей системы предоставлена учетная запись</w:t>
      </w:r>
      <w:r w:rsidRPr="007B1F47">
        <w:t xml:space="preserve"> </w:t>
      </w:r>
      <w:r>
        <w:t>в соответствии с выполняемым функционалом. Схема - таблица</w:t>
      </w:r>
      <w:r w:rsidR="005A1918">
        <w:t xml:space="preserve"> ролей приведена ниже</w:t>
      </w:r>
      <w:r w:rsidR="009373F8">
        <w:t>:</w:t>
      </w:r>
    </w:p>
    <w:tbl>
      <w:tblPr>
        <w:tblStyle w:val="affd"/>
        <w:tblW w:w="10201" w:type="dxa"/>
        <w:jc w:val="center"/>
        <w:tblLook w:val="04A0" w:firstRow="1" w:lastRow="0" w:firstColumn="1" w:lastColumn="0" w:noHBand="0" w:noVBand="1"/>
      </w:tblPr>
      <w:tblGrid>
        <w:gridCol w:w="904"/>
        <w:gridCol w:w="2597"/>
        <w:gridCol w:w="3871"/>
        <w:gridCol w:w="2829"/>
      </w:tblGrid>
      <w:tr w:rsidR="005A7D5B" w:rsidRPr="008F7864" w14:paraId="6115D240" w14:textId="77777777" w:rsidTr="00640067">
        <w:trPr>
          <w:tblHeader/>
          <w:jc w:val="center"/>
        </w:trPr>
        <w:tc>
          <w:tcPr>
            <w:tcW w:w="904" w:type="dxa"/>
            <w:vAlign w:val="center"/>
          </w:tcPr>
          <w:p w14:paraId="472D7A82" w14:textId="192763B4" w:rsidR="005A7D5B" w:rsidRPr="004E697D" w:rsidRDefault="005A7D5B" w:rsidP="005A7D5B">
            <w:pPr>
              <w:spacing w:line="360" w:lineRule="auto"/>
              <w:ind w:firstLine="0"/>
              <w:jc w:val="center"/>
            </w:pPr>
            <w:r w:rsidRPr="004E697D">
              <w:t>№</w:t>
            </w:r>
            <w:r w:rsidRPr="004E697D">
              <w:br/>
              <w:t xml:space="preserve"> п/п</w:t>
            </w:r>
          </w:p>
        </w:tc>
        <w:tc>
          <w:tcPr>
            <w:tcW w:w="2597" w:type="dxa"/>
            <w:vAlign w:val="center"/>
          </w:tcPr>
          <w:p w14:paraId="36C19F6C" w14:textId="77777777" w:rsidR="005A7D5B" w:rsidRPr="004E697D" w:rsidRDefault="005A7D5B" w:rsidP="005A7D5B">
            <w:pPr>
              <w:spacing w:line="360" w:lineRule="auto"/>
              <w:ind w:firstLine="0"/>
              <w:jc w:val="center"/>
            </w:pPr>
            <w:r w:rsidRPr="004E697D">
              <w:t>Наименование роли в ИС</w:t>
            </w:r>
          </w:p>
        </w:tc>
        <w:tc>
          <w:tcPr>
            <w:tcW w:w="3871" w:type="dxa"/>
            <w:vAlign w:val="center"/>
          </w:tcPr>
          <w:p w14:paraId="3D0DD60A" w14:textId="77777777" w:rsidR="005A7D5B" w:rsidRPr="004E697D" w:rsidRDefault="005A7D5B" w:rsidP="005A7D5B">
            <w:pPr>
              <w:spacing w:line="360" w:lineRule="auto"/>
              <w:jc w:val="left"/>
            </w:pPr>
            <w:r w:rsidRPr="004E697D">
              <w:t>Описание роли</w:t>
            </w:r>
          </w:p>
        </w:tc>
        <w:tc>
          <w:tcPr>
            <w:tcW w:w="2829" w:type="dxa"/>
            <w:vAlign w:val="center"/>
          </w:tcPr>
          <w:p w14:paraId="56D9155F" w14:textId="1A77132B" w:rsidR="005A7D5B" w:rsidRPr="004E697D" w:rsidRDefault="005A7D5B" w:rsidP="005A7D5B">
            <w:pPr>
              <w:spacing w:line="360" w:lineRule="auto"/>
              <w:ind w:firstLine="0"/>
              <w:jc w:val="center"/>
            </w:pPr>
            <w:r w:rsidRPr="004E697D">
              <w:t>Описание функций</w:t>
            </w:r>
          </w:p>
        </w:tc>
      </w:tr>
      <w:tr w:rsidR="005A7D5B" w:rsidRPr="008F7864" w14:paraId="5E4B5D0D" w14:textId="77777777" w:rsidTr="00640067">
        <w:trPr>
          <w:jc w:val="center"/>
        </w:trPr>
        <w:tc>
          <w:tcPr>
            <w:tcW w:w="904" w:type="dxa"/>
            <w:vAlign w:val="center"/>
          </w:tcPr>
          <w:p w14:paraId="1D2FBAF1" w14:textId="77777777" w:rsidR="005A7D5B" w:rsidRPr="004E697D" w:rsidRDefault="005A7D5B" w:rsidP="000F59C3">
            <w:pPr>
              <w:spacing w:line="360" w:lineRule="auto"/>
              <w:jc w:val="center"/>
            </w:pPr>
            <w:r w:rsidRPr="004E697D">
              <w:t>1</w:t>
            </w:r>
          </w:p>
        </w:tc>
        <w:tc>
          <w:tcPr>
            <w:tcW w:w="2597" w:type="dxa"/>
            <w:vAlign w:val="center"/>
          </w:tcPr>
          <w:p w14:paraId="4B237349" w14:textId="77777777" w:rsidR="005A7D5B" w:rsidRPr="004E697D" w:rsidRDefault="005A7D5B" w:rsidP="000F59C3">
            <w:pPr>
              <w:spacing w:line="360" w:lineRule="auto"/>
            </w:pPr>
            <w:r w:rsidRPr="004E697D">
              <w:t>Регистратор</w:t>
            </w:r>
          </w:p>
        </w:tc>
        <w:tc>
          <w:tcPr>
            <w:tcW w:w="3871" w:type="dxa"/>
            <w:vAlign w:val="center"/>
          </w:tcPr>
          <w:p w14:paraId="2A0A9927" w14:textId="7227A7AF" w:rsidR="005A7D5B" w:rsidRPr="004E697D" w:rsidRDefault="005A7D5B" w:rsidP="009373F8">
            <w:pPr>
              <w:pStyle w:val="CM14"/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4E697D">
              <w:rPr>
                <w:rFonts w:ascii="Times New Roman" w:hAnsi="Times New Roman"/>
              </w:rPr>
              <w:t>Оперативный персонал подразделения-владельца оборудования</w:t>
            </w:r>
            <w:r w:rsidR="00731E38">
              <w:rPr>
                <w:rFonts w:ascii="Times New Roman" w:hAnsi="Times New Roman"/>
              </w:rPr>
              <w:t>.</w:t>
            </w:r>
            <w:r w:rsidRPr="004E697D">
              <w:rPr>
                <w:rFonts w:ascii="Times New Roman" w:hAnsi="Times New Roman"/>
              </w:rPr>
              <w:t xml:space="preserve"> </w:t>
            </w:r>
          </w:p>
          <w:p w14:paraId="73A23AA4" w14:textId="7658E1B4" w:rsidR="005A7D5B" w:rsidRPr="004E697D" w:rsidRDefault="00B64E0C" w:rsidP="009373F8">
            <w:pPr>
              <w:pStyle w:val="Default"/>
              <w:spacing w:line="360" w:lineRule="auto"/>
              <w:jc w:val="both"/>
            </w:pPr>
            <w:r>
              <w:t xml:space="preserve"> </w:t>
            </w:r>
            <w:r w:rsidRPr="00E8770C">
              <w:t>Для подразделений, не обладающих оперативным персоналом</w:t>
            </w:r>
            <w:r w:rsidR="00731E38" w:rsidRPr="00731E38">
              <w:t>,</w:t>
            </w:r>
            <w:r w:rsidRPr="00E8770C">
              <w:t xml:space="preserve"> регистратором назначается персонал по усмотрению руководителя подразделения</w:t>
            </w:r>
            <w:r>
              <w:t>.</w:t>
            </w:r>
          </w:p>
        </w:tc>
        <w:tc>
          <w:tcPr>
            <w:tcW w:w="2829" w:type="dxa"/>
          </w:tcPr>
          <w:p w14:paraId="31B09EBD" w14:textId="77777777" w:rsidR="005A7D5B" w:rsidRPr="004E697D" w:rsidRDefault="005A7D5B" w:rsidP="009373F8">
            <w:pPr>
              <w:pStyle w:val="CM14"/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/>
              </w:rPr>
            </w:pPr>
            <w:r w:rsidRPr="004E697D">
              <w:rPr>
                <w:rFonts w:ascii="Times New Roman" w:hAnsi="Times New Roman"/>
              </w:rPr>
              <w:t>Осуществление регистрации дефекта;</w:t>
            </w:r>
          </w:p>
          <w:p w14:paraId="5FC6878F" w14:textId="68085C05" w:rsidR="005A7D5B" w:rsidRPr="004E697D" w:rsidRDefault="005A7D5B" w:rsidP="009373F8">
            <w:pPr>
              <w:pStyle w:val="Default"/>
              <w:spacing w:line="360" w:lineRule="auto"/>
              <w:jc w:val="both"/>
            </w:pPr>
            <w:r w:rsidRPr="004E697D">
              <w:t>Осуществление проверки оборудования после устранения дефекта</w:t>
            </w:r>
            <w:r w:rsidR="005A2ECD">
              <w:t>.</w:t>
            </w:r>
          </w:p>
        </w:tc>
      </w:tr>
      <w:tr w:rsidR="005A7D5B" w:rsidRPr="008F7864" w14:paraId="7FCF096B" w14:textId="77777777" w:rsidTr="00640067">
        <w:trPr>
          <w:jc w:val="center"/>
        </w:trPr>
        <w:tc>
          <w:tcPr>
            <w:tcW w:w="904" w:type="dxa"/>
            <w:vAlign w:val="center"/>
          </w:tcPr>
          <w:p w14:paraId="0C3DAF57" w14:textId="77777777" w:rsidR="005A7D5B" w:rsidRPr="004E697D" w:rsidRDefault="005A7D5B" w:rsidP="000F59C3">
            <w:pPr>
              <w:spacing w:line="360" w:lineRule="auto"/>
              <w:jc w:val="center"/>
            </w:pPr>
            <w:r w:rsidRPr="004E697D">
              <w:t>2</w:t>
            </w:r>
          </w:p>
        </w:tc>
        <w:tc>
          <w:tcPr>
            <w:tcW w:w="2597" w:type="dxa"/>
            <w:vAlign w:val="center"/>
          </w:tcPr>
          <w:p w14:paraId="0997BE47" w14:textId="77777777" w:rsidR="005A7D5B" w:rsidRDefault="005A7D5B" w:rsidP="000F59C3">
            <w:pPr>
              <w:spacing w:line="360" w:lineRule="auto"/>
            </w:pPr>
            <w:r w:rsidRPr="004E697D">
              <w:t>Владелец</w:t>
            </w:r>
          </w:p>
          <w:p w14:paraId="357C5A7F" w14:textId="26D7B807" w:rsidR="009373F8" w:rsidRPr="004E697D" w:rsidRDefault="009373F8" w:rsidP="009373F8">
            <w:pPr>
              <w:spacing w:line="360" w:lineRule="auto"/>
              <w:ind w:firstLine="0"/>
            </w:pPr>
          </w:p>
        </w:tc>
        <w:tc>
          <w:tcPr>
            <w:tcW w:w="3871" w:type="dxa"/>
            <w:vAlign w:val="center"/>
          </w:tcPr>
          <w:p w14:paraId="47E9C032" w14:textId="7B98526B" w:rsidR="005A7D5B" w:rsidRPr="004E697D" w:rsidRDefault="005A7D5B" w:rsidP="009373F8">
            <w:pPr>
              <w:spacing w:line="360" w:lineRule="auto"/>
              <w:ind w:firstLine="0"/>
            </w:pPr>
            <w:r w:rsidRPr="004E697D">
              <w:t>Ответственное лицо подразделения-владельца оборудования, принимающее решение по дефекту</w:t>
            </w:r>
            <w:r w:rsidR="005A2ECD" w:rsidRPr="005A2ECD">
              <w:t>.</w:t>
            </w:r>
            <w:r w:rsidRPr="004E697D">
              <w:t xml:space="preserve"> </w:t>
            </w:r>
          </w:p>
        </w:tc>
        <w:tc>
          <w:tcPr>
            <w:tcW w:w="2829" w:type="dxa"/>
          </w:tcPr>
          <w:p w14:paraId="6D7F1321" w14:textId="0AE32E11" w:rsidR="005A7D5B" w:rsidRPr="004E697D" w:rsidRDefault="000F59C3" w:rsidP="000F59C3">
            <w:pPr>
              <w:spacing w:line="360" w:lineRule="auto"/>
              <w:ind w:firstLine="0"/>
            </w:pPr>
            <w:r>
              <w:t xml:space="preserve">Подтверждение </w:t>
            </w:r>
            <w:r w:rsidR="005A7D5B" w:rsidRPr="004E697D">
              <w:t>или отмена дефекта;</w:t>
            </w:r>
          </w:p>
          <w:p w14:paraId="2FF995FB" w14:textId="2A4210CF" w:rsidR="00B64E0C" w:rsidRPr="00BE1BEC" w:rsidRDefault="00B64E0C" w:rsidP="00B64E0C">
            <w:pPr>
              <w:pStyle w:val="af8"/>
              <w:spacing w:line="360" w:lineRule="auto"/>
              <w:ind w:firstLine="0"/>
            </w:pPr>
            <w:r>
              <w:t xml:space="preserve"> </w:t>
            </w:r>
            <w:r w:rsidRPr="00BE1BEC">
              <w:rPr>
                <w:sz w:val="24"/>
                <w:szCs w:val="24"/>
              </w:rPr>
              <w:t>Адресация ответственному за устранение;</w:t>
            </w:r>
            <w:r w:rsidRPr="00BE1BEC">
              <w:t xml:space="preserve"> </w:t>
            </w:r>
          </w:p>
          <w:p w14:paraId="14FB818C" w14:textId="750BEFE3" w:rsidR="00B64E0C" w:rsidRPr="005A2ECD" w:rsidRDefault="00B64E0C" w:rsidP="00B64E0C">
            <w:pPr>
              <w:pStyle w:val="af8"/>
              <w:spacing w:line="360" w:lineRule="auto"/>
              <w:ind w:firstLine="0"/>
              <w:rPr>
                <w:sz w:val="24"/>
                <w:szCs w:val="24"/>
              </w:rPr>
            </w:pPr>
            <w:r w:rsidRPr="00BE1BEC">
              <w:rPr>
                <w:sz w:val="24"/>
                <w:szCs w:val="24"/>
              </w:rPr>
              <w:t>Назначение сроков устранения дефекта</w:t>
            </w:r>
            <w:r w:rsidR="005A2ECD" w:rsidRPr="005A2ECD">
              <w:rPr>
                <w:sz w:val="24"/>
                <w:szCs w:val="24"/>
              </w:rPr>
              <w:t>;</w:t>
            </w:r>
          </w:p>
          <w:p w14:paraId="0FA596A7" w14:textId="77777777" w:rsidR="00B64E0C" w:rsidRPr="00E8770C" w:rsidRDefault="00B64E0C" w:rsidP="00B64E0C">
            <w:pPr>
              <w:spacing w:line="360" w:lineRule="auto"/>
              <w:ind w:firstLine="0"/>
            </w:pPr>
            <w:r>
              <w:t>Заполнение и к</w:t>
            </w:r>
            <w:r w:rsidRPr="00E8770C">
              <w:t>орректировка карточки дефекта на соответствующих этапах;</w:t>
            </w:r>
          </w:p>
          <w:p w14:paraId="5E914062" w14:textId="77777777" w:rsidR="00B64E0C" w:rsidRPr="00E8770C" w:rsidRDefault="00B64E0C" w:rsidP="00B64E0C">
            <w:pPr>
              <w:spacing w:line="360" w:lineRule="auto"/>
              <w:ind w:firstLine="0"/>
            </w:pPr>
            <w:r w:rsidRPr="00E8770C">
              <w:t>Заполнение вкладки классификация дефекта;</w:t>
            </w:r>
          </w:p>
          <w:p w14:paraId="2884A6AD" w14:textId="77777777" w:rsidR="005A7D5B" w:rsidRDefault="00B64E0C" w:rsidP="00B64E0C">
            <w:pPr>
              <w:spacing w:line="360" w:lineRule="auto"/>
              <w:ind w:firstLine="0"/>
            </w:pPr>
            <w:r w:rsidRPr="00E8770C">
              <w:t>Закрытие дефекта.</w:t>
            </w:r>
          </w:p>
          <w:p w14:paraId="42DEFE50" w14:textId="55AEA88A" w:rsidR="009373F8" w:rsidRPr="004E697D" w:rsidRDefault="009373F8" w:rsidP="00B64E0C">
            <w:pPr>
              <w:spacing w:line="360" w:lineRule="auto"/>
              <w:ind w:firstLine="0"/>
            </w:pPr>
          </w:p>
        </w:tc>
      </w:tr>
      <w:tr w:rsidR="00B64E0C" w:rsidRPr="008F7864" w14:paraId="7580250C" w14:textId="77777777" w:rsidTr="00640067">
        <w:trPr>
          <w:jc w:val="center"/>
        </w:trPr>
        <w:tc>
          <w:tcPr>
            <w:tcW w:w="904" w:type="dxa"/>
            <w:vAlign w:val="center"/>
          </w:tcPr>
          <w:p w14:paraId="44A93D37" w14:textId="77777777" w:rsidR="00B64E0C" w:rsidRPr="004E697D" w:rsidRDefault="00B64E0C" w:rsidP="00B64E0C">
            <w:pPr>
              <w:spacing w:line="360" w:lineRule="auto"/>
              <w:jc w:val="center"/>
            </w:pPr>
            <w:r w:rsidRPr="004E697D">
              <w:lastRenderedPageBreak/>
              <w:t>3</w:t>
            </w:r>
          </w:p>
        </w:tc>
        <w:tc>
          <w:tcPr>
            <w:tcW w:w="2597" w:type="dxa"/>
            <w:vAlign w:val="center"/>
          </w:tcPr>
          <w:p w14:paraId="2B9E3DD3" w14:textId="77F538AF" w:rsidR="00B64E0C" w:rsidRPr="004E697D" w:rsidRDefault="00B64E0C" w:rsidP="00B64E0C">
            <w:pPr>
              <w:spacing w:line="360" w:lineRule="auto"/>
            </w:pPr>
            <w:r w:rsidRPr="00E8770C">
              <w:t xml:space="preserve">Ответственный за устранение </w:t>
            </w:r>
          </w:p>
        </w:tc>
        <w:tc>
          <w:tcPr>
            <w:tcW w:w="3871" w:type="dxa"/>
            <w:vAlign w:val="center"/>
          </w:tcPr>
          <w:p w14:paraId="70B68F22" w14:textId="7A20A9D5" w:rsidR="00B64E0C" w:rsidRPr="004E697D" w:rsidRDefault="00B64E0C" w:rsidP="00B64E0C">
            <w:pPr>
              <w:spacing w:line="360" w:lineRule="auto"/>
              <w:ind w:firstLine="0"/>
              <w:jc w:val="left"/>
            </w:pPr>
            <w:r w:rsidRPr="004E697D">
              <w:t>Персонал подразделения - исполнителя ремонта, отвечающий за организацию ремонтных работ (для введенного в эксплуатацию оборудования</w:t>
            </w:r>
            <w:r>
              <w:t xml:space="preserve"> и </w:t>
            </w:r>
            <w:proofErr w:type="spellStart"/>
            <w:r>
              <w:t>ЗиС</w:t>
            </w:r>
            <w:proofErr w:type="spellEnd"/>
            <w:r w:rsidRPr="004E697D">
              <w:t>);</w:t>
            </w:r>
          </w:p>
          <w:p w14:paraId="269DF022" w14:textId="779DCB97" w:rsidR="00B64E0C" w:rsidRPr="005A2ECD" w:rsidRDefault="00B64E0C" w:rsidP="00B64E0C">
            <w:pPr>
              <w:spacing w:line="360" w:lineRule="auto"/>
              <w:ind w:firstLine="0"/>
              <w:jc w:val="left"/>
            </w:pPr>
            <w:r w:rsidRPr="004E697D">
              <w:t>Персонал подрядной организации - исполнителя ремонта, отвечающий за организацию ремонтных работ (для оборудования, находящегося в стадии ПНР</w:t>
            </w:r>
            <w:r>
              <w:t xml:space="preserve"> и ВЭ</w:t>
            </w:r>
            <w:r w:rsidRPr="004E697D">
              <w:t>)</w:t>
            </w:r>
            <w:r w:rsidR="005A2ECD" w:rsidRPr="005A2ECD">
              <w:t>.</w:t>
            </w:r>
          </w:p>
        </w:tc>
        <w:tc>
          <w:tcPr>
            <w:tcW w:w="2829" w:type="dxa"/>
          </w:tcPr>
          <w:p w14:paraId="141207AB" w14:textId="77777777" w:rsidR="00B64E0C" w:rsidRPr="004E697D" w:rsidRDefault="00B64E0C" w:rsidP="00B64E0C">
            <w:pPr>
              <w:spacing w:line="360" w:lineRule="auto"/>
              <w:ind w:firstLine="0"/>
            </w:pPr>
            <w:r w:rsidRPr="004E697D">
              <w:t>Назначение исполнителя ремонта;</w:t>
            </w:r>
          </w:p>
          <w:p w14:paraId="12BCF142" w14:textId="77777777" w:rsidR="00B64E0C" w:rsidRPr="004E697D" w:rsidRDefault="00B64E0C" w:rsidP="00B64E0C">
            <w:pPr>
              <w:spacing w:line="360" w:lineRule="auto"/>
              <w:ind w:firstLine="0"/>
            </w:pPr>
            <w:r w:rsidRPr="004E697D">
              <w:t>Контроль работ по устранению дефекта.</w:t>
            </w:r>
          </w:p>
        </w:tc>
      </w:tr>
      <w:tr w:rsidR="00B64E0C" w:rsidRPr="008F7864" w14:paraId="0920878D" w14:textId="77777777" w:rsidTr="00640067">
        <w:trPr>
          <w:jc w:val="center"/>
        </w:trPr>
        <w:tc>
          <w:tcPr>
            <w:tcW w:w="904" w:type="dxa"/>
            <w:vAlign w:val="center"/>
          </w:tcPr>
          <w:p w14:paraId="501A46C7" w14:textId="77777777" w:rsidR="00B64E0C" w:rsidRPr="004E697D" w:rsidRDefault="00B64E0C" w:rsidP="00B64E0C">
            <w:pPr>
              <w:spacing w:line="360" w:lineRule="auto"/>
              <w:jc w:val="center"/>
            </w:pPr>
            <w:r w:rsidRPr="004E697D">
              <w:t>4</w:t>
            </w:r>
          </w:p>
        </w:tc>
        <w:tc>
          <w:tcPr>
            <w:tcW w:w="2597" w:type="dxa"/>
            <w:vAlign w:val="center"/>
          </w:tcPr>
          <w:p w14:paraId="1B1A1F3B" w14:textId="1CF2FD07" w:rsidR="00B64E0C" w:rsidRPr="004E697D" w:rsidRDefault="009373F8" w:rsidP="009373F8">
            <w:pPr>
              <w:spacing w:line="360" w:lineRule="auto"/>
              <w:ind w:firstLine="0"/>
            </w:pPr>
            <w:r>
              <w:t xml:space="preserve">          </w:t>
            </w:r>
            <w:r w:rsidR="00B64E0C" w:rsidRPr="004E697D">
              <w:t>Исполнитель</w:t>
            </w:r>
          </w:p>
        </w:tc>
        <w:tc>
          <w:tcPr>
            <w:tcW w:w="3871" w:type="dxa"/>
            <w:vAlign w:val="center"/>
          </w:tcPr>
          <w:p w14:paraId="542CD33A" w14:textId="1D9EC8BC" w:rsidR="00B64E0C" w:rsidRPr="005A2ECD" w:rsidRDefault="00B64E0C" w:rsidP="00B64E0C">
            <w:pPr>
              <w:spacing w:line="360" w:lineRule="auto"/>
              <w:ind w:firstLine="0"/>
              <w:jc w:val="left"/>
            </w:pPr>
            <w:r w:rsidRPr="004E697D">
              <w:t>Непосредственный исполнитель  ремонта подразделения-исполнителя ремонта/куратор ремонта, выполняемого подрядной организацией</w:t>
            </w:r>
            <w:r w:rsidR="005A2ECD" w:rsidRPr="005A2ECD">
              <w:t>.</w:t>
            </w:r>
          </w:p>
        </w:tc>
        <w:tc>
          <w:tcPr>
            <w:tcW w:w="2829" w:type="dxa"/>
          </w:tcPr>
          <w:p w14:paraId="183A9649" w14:textId="2BDFD4F4" w:rsidR="00E1502F" w:rsidRDefault="00E1502F" w:rsidP="00E1502F">
            <w:pPr>
              <w:spacing w:line="360" w:lineRule="auto"/>
              <w:ind w:firstLine="0"/>
            </w:pPr>
            <w:r>
              <w:t xml:space="preserve"> Принятие дефекта в работу;</w:t>
            </w:r>
          </w:p>
          <w:p w14:paraId="44659C0D" w14:textId="1AA42273" w:rsidR="00B64E0C" w:rsidRPr="004E697D" w:rsidRDefault="00E1502F" w:rsidP="00E1502F">
            <w:pPr>
              <w:spacing w:line="360" w:lineRule="auto"/>
              <w:ind w:firstLine="0"/>
            </w:pPr>
            <w:r w:rsidRPr="00E8770C">
              <w:t>Заполнение карточки выполненных работ по устранению дефекта.</w:t>
            </w:r>
          </w:p>
        </w:tc>
      </w:tr>
      <w:tr w:rsidR="00B64E0C" w:rsidRPr="008F7864" w14:paraId="1B0D99D7" w14:textId="77777777" w:rsidTr="00640067">
        <w:trPr>
          <w:jc w:val="center"/>
        </w:trPr>
        <w:tc>
          <w:tcPr>
            <w:tcW w:w="904" w:type="dxa"/>
            <w:vAlign w:val="center"/>
          </w:tcPr>
          <w:p w14:paraId="3FFCE41F" w14:textId="77777777" w:rsidR="00B64E0C" w:rsidRPr="004E697D" w:rsidRDefault="00B64E0C" w:rsidP="00B64E0C">
            <w:pPr>
              <w:spacing w:line="360" w:lineRule="auto"/>
              <w:jc w:val="center"/>
            </w:pPr>
            <w:r w:rsidRPr="004E697D">
              <w:t>5</w:t>
            </w:r>
          </w:p>
        </w:tc>
        <w:tc>
          <w:tcPr>
            <w:tcW w:w="2597" w:type="dxa"/>
            <w:vAlign w:val="center"/>
          </w:tcPr>
          <w:p w14:paraId="63C84011" w14:textId="77777777" w:rsidR="00B64E0C" w:rsidRPr="004E697D" w:rsidRDefault="00B64E0C" w:rsidP="00B64E0C">
            <w:pPr>
              <w:spacing w:line="360" w:lineRule="auto"/>
            </w:pPr>
            <w:r w:rsidRPr="004E697D">
              <w:t>Инспектор</w:t>
            </w:r>
          </w:p>
        </w:tc>
        <w:tc>
          <w:tcPr>
            <w:tcW w:w="3871" w:type="dxa"/>
            <w:vAlign w:val="center"/>
          </w:tcPr>
          <w:p w14:paraId="144EBEF8" w14:textId="6F87A37E" w:rsidR="00B64E0C" w:rsidRPr="005A2ECD" w:rsidRDefault="00B64E0C" w:rsidP="00B64E0C">
            <w:pPr>
              <w:spacing w:line="360" w:lineRule="auto"/>
              <w:ind w:firstLine="0"/>
              <w:jc w:val="left"/>
            </w:pPr>
            <w:r w:rsidRPr="004E697D">
              <w:t>Персонал СТУ/</w:t>
            </w:r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УКТиПБ</w:t>
            </w:r>
            <w:proofErr w:type="spellEnd"/>
            <w:r>
              <w:rPr>
                <w:lang w:eastAsia="ar-SA"/>
              </w:rPr>
              <w:t>/</w:t>
            </w:r>
            <w:r w:rsidRPr="004E697D">
              <w:t xml:space="preserve"> ОППР/ ОУР/ </w:t>
            </w:r>
            <w:proofErr w:type="spellStart"/>
            <w:r w:rsidRPr="004E697D">
              <w:t>ОИОЭиРН</w:t>
            </w:r>
            <w:proofErr w:type="spellEnd"/>
            <w:r w:rsidRPr="004E697D">
              <w:t>/ руководители по направлению деятельности</w:t>
            </w:r>
            <w:r w:rsidR="005A2ECD" w:rsidRPr="005A2ECD">
              <w:t>.</w:t>
            </w:r>
          </w:p>
        </w:tc>
        <w:tc>
          <w:tcPr>
            <w:tcW w:w="2829" w:type="dxa"/>
          </w:tcPr>
          <w:p w14:paraId="2C00EE10" w14:textId="02FA60E2" w:rsidR="00B64E0C" w:rsidRPr="005A2ECD" w:rsidRDefault="00B64E0C" w:rsidP="00B64E0C">
            <w:pPr>
              <w:spacing w:line="360" w:lineRule="auto"/>
              <w:ind w:firstLine="0"/>
            </w:pPr>
            <w:r>
              <w:t>Просмотр</w:t>
            </w:r>
            <w:r w:rsidR="00E1502F">
              <w:t xml:space="preserve"> и выгрузка</w:t>
            </w:r>
            <w:r>
              <w:t xml:space="preserve"> карточек дефектов</w:t>
            </w:r>
            <w:r w:rsidR="005A2ECD" w:rsidRPr="005A2ECD">
              <w:t>.</w:t>
            </w:r>
          </w:p>
          <w:p w14:paraId="7CF9ED32" w14:textId="7A371A75" w:rsidR="00B64E0C" w:rsidRPr="004E697D" w:rsidRDefault="00B64E0C" w:rsidP="00B64E0C">
            <w:pPr>
              <w:spacing w:line="360" w:lineRule="auto"/>
              <w:ind w:firstLine="0"/>
            </w:pPr>
            <w:r>
              <w:t xml:space="preserve"> </w:t>
            </w:r>
          </w:p>
        </w:tc>
      </w:tr>
      <w:tr w:rsidR="00B64E0C" w:rsidRPr="008F7864" w14:paraId="0E08D594" w14:textId="77777777" w:rsidTr="00640067">
        <w:trPr>
          <w:jc w:val="center"/>
        </w:trPr>
        <w:tc>
          <w:tcPr>
            <w:tcW w:w="904" w:type="dxa"/>
            <w:vAlign w:val="center"/>
          </w:tcPr>
          <w:p w14:paraId="73D39E8D" w14:textId="77777777" w:rsidR="00B64E0C" w:rsidRPr="004E697D" w:rsidRDefault="00B64E0C" w:rsidP="00B64E0C">
            <w:pPr>
              <w:spacing w:line="360" w:lineRule="auto"/>
              <w:jc w:val="center"/>
            </w:pPr>
            <w:r w:rsidRPr="004E697D">
              <w:t>6</w:t>
            </w:r>
          </w:p>
        </w:tc>
        <w:tc>
          <w:tcPr>
            <w:tcW w:w="2597" w:type="dxa"/>
            <w:vAlign w:val="center"/>
          </w:tcPr>
          <w:p w14:paraId="18767213" w14:textId="4154F791" w:rsidR="00B64E0C" w:rsidRPr="004E697D" w:rsidRDefault="00B64E0C" w:rsidP="009373F8">
            <w:pPr>
              <w:spacing w:line="360" w:lineRule="auto"/>
              <w:ind w:firstLine="0"/>
              <w:jc w:val="center"/>
            </w:pPr>
            <w:r>
              <w:t>Функциональный а</w:t>
            </w:r>
            <w:r w:rsidRPr="004E697D">
              <w:t>дминистратор</w:t>
            </w:r>
          </w:p>
        </w:tc>
        <w:tc>
          <w:tcPr>
            <w:tcW w:w="3871" w:type="dxa"/>
            <w:vAlign w:val="center"/>
          </w:tcPr>
          <w:p w14:paraId="1302F748" w14:textId="5A637D7D" w:rsidR="00B64E0C" w:rsidRPr="005A2ECD" w:rsidRDefault="00B64E0C" w:rsidP="00B64E0C">
            <w:pPr>
              <w:spacing w:line="360" w:lineRule="auto"/>
              <w:ind w:firstLine="0"/>
              <w:jc w:val="left"/>
            </w:pPr>
            <w:r w:rsidRPr="004E697D">
              <w:t>Представитель  ЦИКТ (участок разработки, внедрения и эксплуатации информационных систем и программного обеспечения)</w:t>
            </w:r>
            <w:r w:rsidR="005A2ECD" w:rsidRPr="005A2ECD">
              <w:t>.</w:t>
            </w:r>
          </w:p>
        </w:tc>
        <w:tc>
          <w:tcPr>
            <w:tcW w:w="2829" w:type="dxa"/>
          </w:tcPr>
          <w:p w14:paraId="15BFC4A7" w14:textId="77777777" w:rsidR="006C3B9C" w:rsidRDefault="00341A05" w:rsidP="00B64E0C">
            <w:pPr>
              <w:spacing w:line="360" w:lineRule="auto"/>
              <w:ind w:firstLine="0"/>
            </w:pPr>
            <w:r w:rsidRPr="00D17561">
              <w:t xml:space="preserve">Осуществление функционального администрирования в ИС ЭЖД; </w:t>
            </w:r>
          </w:p>
          <w:p w14:paraId="5EBC98A7" w14:textId="0AB4C82F" w:rsidR="00B64E0C" w:rsidRDefault="00341A05" w:rsidP="00487B29">
            <w:pPr>
              <w:spacing w:line="360" w:lineRule="auto"/>
              <w:ind w:firstLine="0"/>
            </w:pPr>
            <w:r w:rsidRPr="00D17561">
              <w:t>Работа с программными компонентами ИС ЭЖД; Настройка и оптимизаци</w:t>
            </w:r>
            <w:r>
              <w:t>я программных компонент</w:t>
            </w:r>
            <w:r w:rsidR="00487B29">
              <w:t>ов</w:t>
            </w:r>
            <w:r>
              <w:t xml:space="preserve"> ИС ЭЖД.</w:t>
            </w:r>
          </w:p>
          <w:p w14:paraId="3B0D7330" w14:textId="47FA0C74" w:rsidR="009373F8" w:rsidRPr="004E697D" w:rsidRDefault="009373F8" w:rsidP="00B64E0C">
            <w:pPr>
              <w:spacing w:line="360" w:lineRule="auto"/>
              <w:ind w:firstLine="0"/>
            </w:pPr>
          </w:p>
        </w:tc>
      </w:tr>
      <w:tr w:rsidR="00B64E0C" w:rsidRPr="008F7864" w14:paraId="255DFFBD" w14:textId="77777777" w:rsidTr="00640067">
        <w:trPr>
          <w:jc w:val="center"/>
        </w:trPr>
        <w:tc>
          <w:tcPr>
            <w:tcW w:w="904" w:type="dxa"/>
            <w:vAlign w:val="center"/>
          </w:tcPr>
          <w:p w14:paraId="3DBD3BEF" w14:textId="34A66B09" w:rsidR="00B64E0C" w:rsidRPr="004E697D" w:rsidRDefault="00B64E0C" w:rsidP="00B64E0C">
            <w:pPr>
              <w:spacing w:line="360" w:lineRule="auto"/>
              <w:jc w:val="center"/>
            </w:pPr>
            <w:r>
              <w:lastRenderedPageBreak/>
              <w:t>7</w:t>
            </w:r>
          </w:p>
        </w:tc>
        <w:tc>
          <w:tcPr>
            <w:tcW w:w="2597" w:type="dxa"/>
            <w:vAlign w:val="center"/>
          </w:tcPr>
          <w:p w14:paraId="1FB10F40" w14:textId="47D39F6D" w:rsidR="00B64E0C" w:rsidRDefault="00B64E0C" w:rsidP="009373F8">
            <w:pPr>
              <w:spacing w:line="360" w:lineRule="auto"/>
              <w:ind w:firstLine="0"/>
              <w:jc w:val="center"/>
            </w:pPr>
            <w:r>
              <w:t>Системный администратор</w:t>
            </w:r>
          </w:p>
        </w:tc>
        <w:tc>
          <w:tcPr>
            <w:tcW w:w="3871" w:type="dxa"/>
            <w:vAlign w:val="center"/>
          </w:tcPr>
          <w:p w14:paraId="66A2D267" w14:textId="5F4CEB2F" w:rsidR="00B64E0C" w:rsidRPr="00AE3A82" w:rsidRDefault="00B64E0C" w:rsidP="00B64E0C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t>Представитель УИТ, ОИБ</w:t>
            </w:r>
            <w:r w:rsidR="00AE3A82">
              <w:rPr>
                <w:lang w:val="en-US"/>
              </w:rPr>
              <w:t>.</w:t>
            </w:r>
          </w:p>
        </w:tc>
        <w:tc>
          <w:tcPr>
            <w:tcW w:w="2829" w:type="dxa"/>
          </w:tcPr>
          <w:p w14:paraId="50DD1043" w14:textId="57EAD9B2" w:rsidR="00B64E0C" w:rsidRPr="005A2ECD" w:rsidRDefault="00B64E0C" w:rsidP="00B64E0C">
            <w:pPr>
              <w:spacing w:line="360" w:lineRule="auto"/>
              <w:ind w:firstLine="0"/>
            </w:pPr>
            <w:r w:rsidRPr="00512248">
              <w:t>Доступ к серверам системы</w:t>
            </w:r>
            <w:r w:rsidR="005A2ECD" w:rsidRPr="005A2ECD">
              <w:t>;</w:t>
            </w:r>
          </w:p>
          <w:p w14:paraId="4BC5C5A3" w14:textId="67AE5C07" w:rsidR="00B64E0C" w:rsidRPr="005A2ECD" w:rsidRDefault="00B64E0C" w:rsidP="00B64E0C">
            <w:pPr>
              <w:spacing w:line="360" w:lineRule="auto"/>
              <w:ind w:firstLine="0"/>
            </w:pPr>
            <w:r w:rsidRPr="00512248">
              <w:t>Осуществление технического администрирования</w:t>
            </w:r>
            <w:r w:rsidR="005A2ECD" w:rsidRPr="005A2ECD">
              <w:t>;</w:t>
            </w:r>
          </w:p>
          <w:p w14:paraId="0F6EB68D" w14:textId="270D54A2" w:rsidR="00B64E0C" w:rsidRPr="005A2ECD" w:rsidRDefault="00B64E0C" w:rsidP="00B64E0C">
            <w:pPr>
              <w:spacing w:line="360" w:lineRule="auto"/>
              <w:ind w:firstLine="0"/>
            </w:pPr>
            <w:r w:rsidRPr="00512248">
              <w:t>Работа с инфраструктурой и платформенным ПО</w:t>
            </w:r>
            <w:r w:rsidR="005A2ECD" w:rsidRPr="005A2ECD">
              <w:t>.</w:t>
            </w:r>
          </w:p>
        </w:tc>
      </w:tr>
    </w:tbl>
    <w:p w14:paraId="56BCEC96" w14:textId="77777777" w:rsidR="00A63163" w:rsidRDefault="00A63163" w:rsidP="00A63163">
      <w:pPr>
        <w:ind w:firstLine="0"/>
        <w:jc w:val="left"/>
        <w:rPr>
          <w:b/>
          <w:sz w:val="28"/>
          <w:szCs w:val="28"/>
        </w:rPr>
      </w:pPr>
    </w:p>
    <w:p w14:paraId="4BC87AE3" w14:textId="77777777" w:rsidR="00A63163" w:rsidRDefault="00A63163" w:rsidP="00A63163">
      <w:pPr>
        <w:ind w:firstLine="0"/>
        <w:jc w:val="left"/>
        <w:rPr>
          <w:b/>
          <w:sz w:val="28"/>
          <w:szCs w:val="28"/>
        </w:rPr>
      </w:pPr>
    </w:p>
    <w:p w14:paraId="774B8F00" w14:textId="61C169D6" w:rsidR="00337446" w:rsidRDefault="00337446" w:rsidP="00E11AEC">
      <w:pPr>
        <w:ind w:firstLine="0"/>
        <w:rPr>
          <w:b/>
          <w:sz w:val="28"/>
          <w:szCs w:val="28"/>
        </w:rPr>
      </w:pPr>
    </w:p>
    <w:p w14:paraId="54062DF4" w14:textId="63861912" w:rsidR="00A63163" w:rsidRDefault="00A63163" w:rsidP="00E11AEC">
      <w:pPr>
        <w:ind w:firstLine="0"/>
        <w:rPr>
          <w:b/>
          <w:sz w:val="28"/>
          <w:szCs w:val="28"/>
        </w:rPr>
      </w:pPr>
    </w:p>
    <w:p w14:paraId="2A7CBF0D" w14:textId="77777777" w:rsidR="00A63163" w:rsidRDefault="00A63163" w:rsidP="00E11AEC">
      <w:pPr>
        <w:ind w:firstLine="0"/>
        <w:rPr>
          <w:b/>
          <w:sz w:val="28"/>
          <w:szCs w:val="28"/>
        </w:rPr>
      </w:pPr>
    </w:p>
    <w:p w14:paraId="3E491671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775F600F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1D3975C1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7C23B97F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0E5EEB7D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3F355BD4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5E86238D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222C99B7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7EFC9188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3E7E599F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6712215A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240CB9A8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1D1C9732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11B46AFA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4A7AE307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03AC81FB" w14:textId="77777777" w:rsidR="00337446" w:rsidRDefault="00337446" w:rsidP="00E11AEC">
      <w:pPr>
        <w:ind w:firstLine="0"/>
        <w:rPr>
          <w:b/>
          <w:sz w:val="28"/>
          <w:szCs w:val="28"/>
        </w:rPr>
      </w:pPr>
    </w:p>
    <w:p w14:paraId="5024ED05" w14:textId="633D380E" w:rsidR="00971163" w:rsidRPr="00337446" w:rsidRDefault="007F794E" w:rsidP="00AE3A8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="00337446" w:rsidRPr="00337446">
        <w:rPr>
          <w:b/>
          <w:sz w:val="28"/>
          <w:szCs w:val="28"/>
        </w:rPr>
        <w:t>. ГЛАВНОЕ ОКНО</w:t>
      </w:r>
    </w:p>
    <w:p w14:paraId="72E44438" w14:textId="19E248F3" w:rsidR="00337446" w:rsidRDefault="00337446" w:rsidP="004F69E6">
      <w:pPr>
        <w:ind w:firstLine="0"/>
      </w:pPr>
      <w:r>
        <w:t>Главное окно программы выглядит следующим образом:</w:t>
      </w:r>
    </w:p>
    <w:p w14:paraId="1915430F" w14:textId="07199FBE" w:rsidR="00337446" w:rsidRDefault="00337446" w:rsidP="00337446">
      <w:pPr>
        <w:ind w:firstLine="0"/>
      </w:pPr>
      <w:r>
        <w:rPr>
          <w:noProof/>
        </w:rPr>
        <w:drawing>
          <wp:inline distT="0" distB="0" distL="0" distR="0" wp14:anchorId="7D11FFAE" wp14:editId="63176F71">
            <wp:extent cx="6322603" cy="15811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040" cy="15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AA1F" w14:textId="77777777" w:rsidR="00337446" w:rsidRDefault="00337446" w:rsidP="00337446">
      <w:pPr>
        <w:ind w:firstLine="709"/>
      </w:pPr>
    </w:p>
    <w:p w14:paraId="4F3EDB82" w14:textId="77956D72" w:rsidR="00337446" w:rsidRDefault="00337446" w:rsidP="004F69E6">
      <w:pPr>
        <w:ind w:firstLine="0"/>
      </w:pPr>
      <w:r>
        <w:t>В правом верхнем углу указано ФИО пользователям и его роль, при входе в систему.</w:t>
      </w:r>
    </w:p>
    <w:p w14:paraId="3977DD9F" w14:textId="739DCC09" w:rsidR="00337446" w:rsidRPr="00337446" w:rsidRDefault="00337446" w:rsidP="00337446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7A9734D" wp14:editId="0AB91888">
            <wp:extent cx="4210050" cy="285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CF8" w14:textId="6B0E720B" w:rsidR="00337446" w:rsidRDefault="00337446" w:rsidP="004F69E6">
      <w:pPr>
        <w:ind w:firstLine="0"/>
      </w:pPr>
      <w:r>
        <w:t xml:space="preserve">Выход из системы осуществляется через кнопку «Выход», которая также расположена в правом </w:t>
      </w:r>
      <w:r w:rsidR="00D4509C" w:rsidRPr="00D4509C">
        <w:t xml:space="preserve">верхнем </w:t>
      </w:r>
      <w:r>
        <w:t xml:space="preserve">углу. </w:t>
      </w:r>
    </w:p>
    <w:p w14:paraId="6A5E989F" w14:textId="77777777" w:rsidR="00337446" w:rsidRDefault="00337446" w:rsidP="00337446">
      <w:pPr>
        <w:ind w:firstLine="0"/>
        <w:jc w:val="center"/>
      </w:pPr>
      <w:r>
        <w:rPr>
          <w:noProof/>
        </w:rPr>
        <w:drawing>
          <wp:inline distT="0" distB="0" distL="0" distR="0" wp14:anchorId="2E164C39" wp14:editId="2876E127">
            <wp:extent cx="1390650" cy="676275"/>
            <wp:effectExtent l="0" t="0" r="0" b="9525"/>
            <wp:docPr id="9591" name="Рисунок 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067E" w14:textId="77777777" w:rsidR="00337446" w:rsidRDefault="00337446" w:rsidP="004F69E6">
      <w:pPr>
        <w:ind w:firstLine="0"/>
      </w:pPr>
      <w:r>
        <w:t>Посредством нажатия кнопки «Экспорт данных»</w:t>
      </w:r>
      <w:r w:rsidRPr="00C00444">
        <w:t xml:space="preserve"> </w:t>
      </w:r>
      <w:r>
        <w:t xml:space="preserve">производится выгрузка имеющихся дефектов в формате </w:t>
      </w:r>
      <w:r>
        <w:rPr>
          <w:lang w:val="en-US"/>
        </w:rPr>
        <w:t>PDF</w:t>
      </w:r>
      <w:r w:rsidRPr="00C00444">
        <w:t xml:space="preserve"> </w:t>
      </w:r>
      <w:r>
        <w:t xml:space="preserve">или </w:t>
      </w:r>
      <w:r>
        <w:rPr>
          <w:lang w:val="en-US"/>
        </w:rPr>
        <w:t>Excel</w:t>
      </w:r>
      <w:r w:rsidRPr="00C00444">
        <w:t>.</w:t>
      </w:r>
    </w:p>
    <w:p w14:paraId="308FFDD8" w14:textId="77777777" w:rsidR="00337446" w:rsidRDefault="00337446" w:rsidP="00337446">
      <w:pPr>
        <w:ind w:firstLine="0"/>
        <w:jc w:val="center"/>
      </w:pPr>
      <w:r>
        <w:rPr>
          <w:noProof/>
        </w:rPr>
        <w:drawing>
          <wp:inline distT="0" distB="0" distL="0" distR="0" wp14:anchorId="73A862B7" wp14:editId="1DE0069C">
            <wp:extent cx="4019550" cy="1438275"/>
            <wp:effectExtent l="0" t="0" r="0" b="9525"/>
            <wp:docPr id="9592" name="Рисунок 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46B2" w14:textId="04FCB5E1" w:rsidR="00337446" w:rsidRDefault="00337446" w:rsidP="00337446">
      <w:pPr>
        <w:ind w:firstLine="0"/>
      </w:pPr>
    </w:p>
    <w:p w14:paraId="2ACA02E4" w14:textId="77777777" w:rsidR="00337446" w:rsidRPr="0046654E" w:rsidRDefault="00337446" w:rsidP="00337446">
      <w:pPr>
        <w:ind w:firstLine="0"/>
      </w:pPr>
      <w:r>
        <w:t>Посредством нажатия кнопки «О программе» выводится информационное окно</w:t>
      </w:r>
      <w:r w:rsidRPr="0046654E">
        <w:t>:</w:t>
      </w:r>
    </w:p>
    <w:p w14:paraId="22DDB1B5" w14:textId="77777777" w:rsidR="00337446" w:rsidRDefault="00337446" w:rsidP="00337446">
      <w:pPr>
        <w:pStyle w:val="afff5"/>
        <w:ind w:left="357" w:firstLine="0"/>
        <w:jc w:val="center"/>
      </w:pPr>
      <w:r>
        <w:rPr>
          <w:noProof/>
        </w:rPr>
        <w:drawing>
          <wp:inline distT="0" distB="0" distL="0" distR="0" wp14:anchorId="366A5987" wp14:editId="7B8DDD2F">
            <wp:extent cx="3494988" cy="1819072"/>
            <wp:effectExtent l="0" t="0" r="0" b="0"/>
            <wp:docPr id="9593" name="Рисунок 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942" cy="18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E2B" w14:textId="5E926F72" w:rsidR="00337446" w:rsidRDefault="00337446" w:rsidP="004F69E6">
      <w:pPr>
        <w:ind w:firstLine="0"/>
      </w:pPr>
      <w:r>
        <w:lastRenderedPageBreak/>
        <w:t xml:space="preserve">При нажатии на кнопку «Фильтр» появляется </w:t>
      </w:r>
      <w:r w:rsidR="004F69E6">
        <w:t>окно</w:t>
      </w:r>
      <w:r>
        <w:t>, в котором можно указать параметры фильтрации имеющихся дефектов. Обновление списка дефектов происходит автоматически при выборе условий фильтрации.</w:t>
      </w:r>
    </w:p>
    <w:p w14:paraId="7EB2F10C" w14:textId="77777777" w:rsidR="00337446" w:rsidRDefault="00337446" w:rsidP="00337446">
      <w:pPr>
        <w:pStyle w:val="afff5"/>
        <w:ind w:left="357" w:firstLine="0"/>
      </w:pPr>
      <w:r>
        <w:rPr>
          <w:noProof/>
        </w:rPr>
        <w:drawing>
          <wp:inline distT="0" distB="0" distL="0" distR="0" wp14:anchorId="0043989A" wp14:editId="3C41F59B">
            <wp:extent cx="6030595" cy="847725"/>
            <wp:effectExtent l="0" t="0" r="825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9DD" w14:textId="2593CC1C" w:rsidR="00337446" w:rsidRDefault="00337446" w:rsidP="00337446">
      <w:pPr>
        <w:ind w:firstLine="0"/>
      </w:pPr>
      <w:r>
        <w:t>При нажатии на кнопку «Очистить фильтры» происходит обнуление всех имеющихся фильтров. Выводится полный список дефектов, которые имеются в системе и которые могут отображаться для текущего пользователя</w:t>
      </w:r>
      <w:r w:rsidR="00D4509C">
        <w:t xml:space="preserve"> в соответствии с его ролью в ИС.</w:t>
      </w:r>
    </w:p>
    <w:p w14:paraId="07423A8C" w14:textId="77777777" w:rsidR="00337446" w:rsidRDefault="00337446" w:rsidP="00337446">
      <w:pPr>
        <w:pStyle w:val="afff5"/>
        <w:ind w:left="357" w:firstLine="0"/>
        <w:jc w:val="center"/>
      </w:pPr>
      <w:r>
        <w:rPr>
          <w:noProof/>
        </w:rPr>
        <w:drawing>
          <wp:inline distT="0" distB="0" distL="0" distR="0" wp14:anchorId="497814D9" wp14:editId="1EC4B362">
            <wp:extent cx="1990725" cy="609600"/>
            <wp:effectExtent l="0" t="0" r="9525" b="0"/>
            <wp:docPr id="9595" name="Рисунок 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61D" w14:textId="77777777" w:rsidR="00337446" w:rsidRPr="006E501C" w:rsidRDefault="00337446" w:rsidP="001D20D8">
      <w:pPr>
        <w:ind w:firstLine="0"/>
        <w:jc w:val="left"/>
      </w:pPr>
      <w:r>
        <w:t>Условия фильтрации для поиска необходимых дефектов</w:t>
      </w:r>
      <w:r w:rsidRPr="006E501C">
        <w:t>:</w:t>
      </w:r>
    </w:p>
    <w:p w14:paraId="262C0AF1" w14:textId="5B9295AA" w:rsidR="00337446" w:rsidRDefault="00337446" w:rsidP="00337446">
      <w:pPr>
        <w:ind w:firstLine="0"/>
        <w:jc w:val="left"/>
      </w:pPr>
      <w:r w:rsidRPr="00275F3C">
        <w:t>3.</w:t>
      </w:r>
      <w:r w:rsidR="00A84C0B">
        <w:t>1</w:t>
      </w:r>
      <w:r w:rsidRPr="006E501C">
        <w:t>.</w:t>
      </w:r>
      <w:r w:rsidRPr="00275F3C">
        <w:t xml:space="preserve"> </w:t>
      </w:r>
      <w:r>
        <w:t>Фильтрация по подразделению – владельцу оборудования.</w:t>
      </w:r>
    </w:p>
    <w:p w14:paraId="02AC8251" w14:textId="26F3EBE1" w:rsidR="00337446" w:rsidRDefault="00337446" w:rsidP="00337446">
      <w:pPr>
        <w:ind w:firstLine="0"/>
      </w:pPr>
      <w:r>
        <w:t>При нажатии на выпадающее меню пользователю необходимо выбрать соответствующее подразделение. После выбора произойдет фильтрация по подразделению – владельцу оборудования.</w:t>
      </w:r>
    </w:p>
    <w:p w14:paraId="2F100AD5" w14:textId="77777777" w:rsidR="00337446" w:rsidRDefault="00337446" w:rsidP="00337446">
      <w:pPr>
        <w:pStyle w:val="afff5"/>
        <w:ind w:left="717" w:firstLine="0"/>
        <w:jc w:val="center"/>
      </w:pPr>
      <w:r>
        <w:rPr>
          <w:noProof/>
        </w:rPr>
        <w:drawing>
          <wp:inline distT="0" distB="0" distL="0" distR="0" wp14:anchorId="7B227550" wp14:editId="1700B995">
            <wp:extent cx="1703724" cy="3385225"/>
            <wp:effectExtent l="0" t="0" r="0" b="5715"/>
            <wp:docPr id="9597" name="Рисунок 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7588" cy="33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D757" w14:textId="77777777" w:rsidR="00337446" w:rsidRDefault="00337446" w:rsidP="00337446">
      <w:pPr>
        <w:ind w:firstLine="0"/>
      </w:pPr>
    </w:p>
    <w:p w14:paraId="379CE316" w14:textId="23ED7FE8" w:rsidR="00337446" w:rsidRDefault="00337446" w:rsidP="00337446">
      <w:pPr>
        <w:ind w:firstLine="0"/>
      </w:pPr>
    </w:p>
    <w:p w14:paraId="6950A073" w14:textId="77777777" w:rsidR="007645DF" w:rsidRDefault="007645DF" w:rsidP="00337446">
      <w:pPr>
        <w:ind w:firstLine="0"/>
      </w:pPr>
    </w:p>
    <w:p w14:paraId="157C6A12" w14:textId="70BC2BC9" w:rsidR="00337446" w:rsidRPr="00364045" w:rsidRDefault="00337446" w:rsidP="00337446">
      <w:pPr>
        <w:ind w:firstLine="0"/>
      </w:pPr>
      <w:r w:rsidRPr="00364045">
        <w:lastRenderedPageBreak/>
        <w:t>3.</w:t>
      </w:r>
      <w:r w:rsidR="00A84C0B">
        <w:t>2</w:t>
      </w:r>
      <w:r w:rsidRPr="00364045">
        <w:t xml:space="preserve">. </w:t>
      </w:r>
      <w:r>
        <w:t>Фильтрация по статусу дефекта</w:t>
      </w:r>
      <w:r w:rsidRPr="00364045">
        <w:t>:</w:t>
      </w:r>
    </w:p>
    <w:p w14:paraId="60FDF31A" w14:textId="77777777" w:rsidR="00337446" w:rsidRPr="00364045" w:rsidRDefault="00337446" w:rsidP="00337446">
      <w:pPr>
        <w:ind w:firstLine="0"/>
      </w:pPr>
    </w:p>
    <w:p w14:paraId="09641FFD" w14:textId="77777777" w:rsidR="00337446" w:rsidRDefault="00337446" w:rsidP="00337446">
      <w:pPr>
        <w:pStyle w:val="afff5"/>
        <w:ind w:left="717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58A62E" wp14:editId="6DEBEC7A">
            <wp:extent cx="1803346" cy="2414825"/>
            <wp:effectExtent l="0" t="0" r="6985" b="5080"/>
            <wp:docPr id="9598" name="Рисунок 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5661" cy="24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75E" w14:textId="77777777" w:rsidR="00337446" w:rsidRDefault="00337446" w:rsidP="00337446">
      <w:pPr>
        <w:ind w:firstLine="0"/>
        <w:jc w:val="left"/>
      </w:pPr>
    </w:p>
    <w:p w14:paraId="22B3D43F" w14:textId="65495D47" w:rsidR="00337446" w:rsidRPr="00364045" w:rsidRDefault="00337446" w:rsidP="00337446">
      <w:pPr>
        <w:ind w:firstLine="0"/>
        <w:jc w:val="left"/>
      </w:pPr>
      <w:r w:rsidRPr="00364045">
        <w:t>3.</w:t>
      </w:r>
      <w:r w:rsidR="00A84C0B">
        <w:t>3</w:t>
      </w:r>
      <w:r>
        <w:t>.</w:t>
      </w:r>
      <w:r w:rsidRPr="00364045">
        <w:t xml:space="preserve"> </w:t>
      </w:r>
      <w:r>
        <w:t xml:space="preserve">Фильтрация </w:t>
      </w:r>
      <w:r w:rsidR="00CF0702">
        <w:t>по типу</w:t>
      </w:r>
      <w:r>
        <w:t xml:space="preserve"> журнала дефектов</w:t>
      </w:r>
      <w:r w:rsidRPr="00364045">
        <w:t>:</w:t>
      </w:r>
    </w:p>
    <w:p w14:paraId="67E23938" w14:textId="77777777" w:rsidR="00337446" w:rsidRPr="00364045" w:rsidRDefault="00337446" w:rsidP="00337446">
      <w:pPr>
        <w:ind w:firstLine="0"/>
        <w:jc w:val="left"/>
      </w:pPr>
    </w:p>
    <w:p w14:paraId="6CBA0C5B" w14:textId="77777777" w:rsidR="00337446" w:rsidRDefault="00337446" w:rsidP="00337446">
      <w:pPr>
        <w:pStyle w:val="afff5"/>
        <w:ind w:left="717" w:firstLine="0"/>
        <w:jc w:val="center"/>
      </w:pPr>
      <w:r>
        <w:rPr>
          <w:noProof/>
        </w:rPr>
        <w:drawing>
          <wp:inline distT="0" distB="0" distL="0" distR="0" wp14:anchorId="0EDC0640" wp14:editId="29E87787">
            <wp:extent cx="2286000" cy="1152525"/>
            <wp:effectExtent l="0" t="0" r="0" b="9525"/>
            <wp:docPr id="9599" name="Рисунок 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84B" w14:textId="07864C97" w:rsidR="00337446" w:rsidRPr="006E501C" w:rsidRDefault="00337446" w:rsidP="00337446">
      <w:pPr>
        <w:ind w:firstLine="0"/>
      </w:pPr>
      <w:r w:rsidRPr="00275F3C">
        <w:t>3.</w:t>
      </w:r>
      <w:r w:rsidR="00A84C0B">
        <w:t>4</w:t>
      </w:r>
      <w:r w:rsidRPr="006E501C">
        <w:t xml:space="preserve">. </w:t>
      </w:r>
      <w:r>
        <w:t>Поле ручного ввода для поиска ответственного производится фильтрация по фамилии</w:t>
      </w:r>
      <w:r w:rsidRPr="006E501C">
        <w:t>:</w:t>
      </w:r>
    </w:p>
    <w:p w14:paraId="13DA2B31" w14:textId="77777777" w:rsidR="00337446" w:rsidRDefault="00337446" w:rsidP="00337446">
      <w:pPr>
        <w:ind w:firstLine="0"/>
      </w:pPr>
      <w:r>
        <w:t xml:space="preserve"> </w:t>
      </w:r>
    </w:p>
    <w:p w14:paraId="33B7B764" w14:textId="77777777" w:rsidR="00337446" w:rsidRDefault="00337446" w:rsidP="00337446">
      <w:pPr>
        <w:pStyle w:val="afff5"/>
        <w:ind w:left="717" w:firstLine="0"/>
      </w:pPr>
      <w:r>
        <w:rPr>
          <w:noProof/>
        </w:rPr>
        <w:drawing>
          <wp:inline distT="0" distB="0" distL="0" distR="0" wp14:anchorId="563E4B4F" wp14:editId="2EDC0AAA">
            <wp:extent cx="5095875" cy="952500"/>
            <wp:effectExtent l="0" t="0" r="952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0C7C" w14:textId="772B879A" w:rsidR="00337446" w:rsidRPr="006E501C" w:rsidRDefault="00337446" w:rsidP="00337446">
      <w:pPr>
        <w:ind w:firstLine="0"/>
        <w:rPr>
          <w:lang w:val="en-US"/>
        </w:rPr>
      </w:pPr>
      <w:r>
        <w:rPr>
          <w:lang w:val="en-US"/>
        </w:rPr>
        <w:t>3.</w:t>
      </w:r>
      <w:r w:rsidR="00A84C0B">
        <w:t>5</w:t>
      </w:r>
      <w:r w:rsidRPr="006E501C">
        <w:t xml:space="preserve">. </w:t>
      </w:r>
      <w:r>
        <w:t>Остальные фильтры</w:t>
      </w:r>
      <w:r>
        <w:rPr>
          <w:lang w:val="en-US"/>
        </w:rPr>
        <w:t>:</w:t>
      </w:r>
    </w:p>
    <w:p w14:paraId="437ADA79" w14:textId="77777777" w:rsidR="00337446" w:rsidRDefault="00337446" w:rsidP="00337446">
      <w:pPr>
        <w:pStyle w:val="afff5"/>
        <w:ind w:left="717" w:firstLine="0"/>
        <w:jc w:val="center"/>
      </w:pPr>
      <w:r>
        <w:rPr>
          <w:noProof/>
        </w:rPr>
        <w:drawing>
          <wp:inline distT="0" distB="0" distL="0" distR="0" wp14:anchorId="4A91E3FD" wp14:editId="59E43EA5">
            <wp:extent cx="5535827" cy="723265"/>
            <wp:effectExtent l="0" t="0" r="825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865" cy="7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795C" w14:textId="77777777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t xml:space="preserve">Календарь. Поля «Начало» и «Конец» ограничивают производимый поиск по </w:t>
      </w:r>
      <w:r w:rsidRPr="004106D6">
        <w:t>дате регистрации</w:t>
      </w:r>
      <w:r>
        <w:t xml:space="preserve"> дефекта для поиска. </w:t>
      </w:r>
    </w:p>
    <w:p w14:paraId="212EB436" w14:textId="77777777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t xml:space="preserve">Переключатель «В ППР» отображает только дефекты, у которых срок устранения только в период </w:t>
      </w:r>
      <w:r w:rsidRPr="0029458C">
        <w:t>планово-предупредительного ремонта.</w:t>
      </w:r>
    </w:p>
    <w:p w14:paraId="17C443C7" w14:textId="77777777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lastRenderedPageBreak/>
        <w:t>Переключатель «Состояние оборудования» – «В эксплуатации» отображает все дефекты,</w:t>
      </w:r>
      <w:r w:rsidRPr="001D2B04">
        <w:t xml:space="preserve"> </w:t>
      </w:r>
      <w:r>
        <w:t>у которых статус «Зарегистрирован», «Адресован», «Назначен исполнитель», «Принят в работу», «Работы завершены», «Устранен», «Не устранен», «Требует решения», «Локализован».</w:t>
      </w:r>
    </w:p>
    <w:p w14:paraId="5F68D9B2" w14:textId="77777777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t>Переключатель «Состояние оборудования» – «В ПНР» отображает все дефекты,</w:t>
      </w:r>
      <w:r w:rsidRPr="001D2B04">
        <w:t xml:space="preserve"> </w:t>
      </w:r>
      <w:r>
        <w:t xml:space="preserve">у которых статус «Состояние оборудования» при заведении дефекта был выбран «В ПНР». </w:t>
      </w:r>
    </w:p>
    <w:p w14:paraId="5474688A" w14:textId="77777777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t>Переключатель «Влияет на безопасность и несение нагрузки»</w:t>
      </w:r>
      <w:r w:rsidRPr="00540CE9">
        <w:t>.</w:t>
      </w:r>
    </w:p>
    <w:p w14:paraId="10DB5F09" w14:textId="59C10B3C" w:rsidR="00337446" w:rsidRDefault="00337446" w:rsidP="004106D6">
      <w:pPr>
        <w:pStyle w:val="afff5"/>
        <w:numPr>
          <w:ilvl w:val="0"/>
          <w:numId w:val="9"/>
        </w:numPr>
        <w:ind w:left="1491" w:hanging="357"/>
      </w:pPr>
      <w:r>
        <w:t>Переключатель «Влияет на режим нормально</w:t>
      </w:r>
      <w:r w:rsidR="007E41FD">
        <w:t>й</w:t>
      </w:r>
      <w:r>
        <w:t xml:space="preserve"> эксплуатации»</w:t>
      </w:r>
      <w:r w:rsidRPr="00540CE9">
        <w:t>.</w:t>
      </w:r>
    </w:p>
    <w:p w14:paraId="4F46C9CB" w14:textId="77777777" w:rsidR="00337446" w:rsidRDefault="00337446" w:rsidP="00E11AEC">
      <w:pPr>
        <w:ind w:firstLine="0"/>
      </w:pPr>
    </w:p>
    <w:p w14:paraId="750DA6BC" w14:textId="058C4280" w:rsidR="00971163" w:rsidRDefault="00971163" w:rsidP="00E11AEC">
      <w:pPr>
        <w:ind w:firstLine="0"/>
      </w:pPr>
    </w:p>
    <w:p w14:paraId="70DFEA22" w14:textId="6BA46857" w:rsidR="00971163" w:rsidRDefault="00971163" w:rsidP="00E11AEC">
      <w:pPr>
        <w:ind w:firstLine="0"/>
      </w:pPr>
    </w:p>
    <w:p w14:paraId="1D43CA64" w14:textId="35AF6526" w:rsidR="00971163" w:rsidRDefault="00971163" w:rsidP="00E11AEC">
      <w:pPr>
        <w:ind w:firstLine="0"/>
      </w:pPr>
    </w:p>
    <w:p w14:paraId="24C84171" w14:textId="68491218" w:rsidR="00971163" w:rsidRDefault="00971163" w:rsidP="00E11AEC">
      <w:pPr>
        <w:ind w:firstLine="0"/>
      </w:pPr>
    </w:p>
    <w:p w14:paraId="564802A0" w14:textId="133DBD10" w:rsidR="00971163" w:rsidRDefault="00971163" w:rsidP="00E11AEC">
      <w:pPr>
        <w:ind w:firstLine="0"/>
      </w:pPr>
    </w:p>
    <w:p w14:paraId="428AB7B9" w14:textId="082C756F" w:rsidR="00971163" w:rsidRDefault="00971163" w:rsidP="00E11AEC">
      <w:pPr>
        <w:ind w:firstLine="0"/>
      </w:pPr>
    </w:p>
    <w:p w14:paraId="2CA1DFB8" w14:textId="732D20D4" w:rsidR="00971163" w:rsidRDefault="00971163" w:rsidP="00E11AEC">
      <w:pPr>
        <w:ind w:firstLine="0"/>
      </w:pPr>
    </w:p>
    <w:p w14:paraId="255165F8" w14:textId="371565B4" w:rsidR="00971163" w:rsidRDefault="00971163" w:rsidP="00E11AEC">
      <w:pPr>
        <w:ind w:firstLine="0"/>
      </w:pPr>
    </w:p>
    <w:p w14:paraId="4AEB8CB2" w14:textId="6134CBBE" w:rsidR="00971163" w:rsidRDefault="00971163" w:rsidP="00E11AEC">
      <w:pPr>
        <w:ind w:firstLine="0"/>
      </w:pPr>
    </w:p>
    <w:p w14:paraId="417912D6" w14:textId="38ADB68A" w:rsidR="00971163" w:rsidRDefault="00971163" w:rsidP="00E11AEC">
      <w:pPr>
        <w:ind w:firstLine="0"/>
      </w:pPr>
    </w:p>
    <w:p w14:paraId="7B409C14" w14:textId="07624993" w:rsidR="00971163" w:rsidRDefault="00971163" w:rsidP="00E11AEC">
      <w:pPr>
        <w:ind w:firstLine="0"/>
      </w:pPr>
    </w:p>
    <w:p w14:paraId="60AD49EB" w14:textId="764AB436" w:rsidR="00971163" w:rsidRDefault="00971163" w:rsidP="00E11AEC">
      <w:pPr>
        <w:ind w:firstLine="0"/>
      </w:pPr>
    </w:p>
    <w:p w14:paraId="2AF0765A" w14:textId="5C750DC5" w:rsidR="00971163" w:rsidRDefault="00971163" w:rsidP="00E11AEC">
      <w:pPr>
        <w:ind w:firstLine="0"/>
      </w:pPr>
    </w:p>
    <w:p w14:paraId="119E1855" w14:textId="20840AD1" w:rsidR="00971163" w:rsidRDefault="00971163" w:rsidP="00E11AEC">
      <w:pPr>
        <w:ind w:firstLine="0"/>
      </w:pPr>
    </w:p>
    <w:p w14:paraId="049FC00F" w14:textId="39EAAC3D" w:rsidR="00971163" w:rsidRDefault="00971163" w:rsidP="00E11AEC">
      <w:pPr>
        <w:ind w:firstLine="0"/>
      </w:pPr>
    </w:p>
    <w:p w14:paraId="7ADE78A6" w14:textId="4EBC06CA" w:rsidR="00971163" w:rsidRDefault="00971163" w:rsidP="00E11AEC">
      <w:pPr>
        <w:ind w:firstLine="0"/>
      </w:pPr>
    </w:p>
    <w:p w14:paraId="1E5D5611" w14:textId="7FC6A660" w:rsidR="00971163" w:rsidRDefault="00971163" w:rsidP="00E11AEC">
      <w:pPr>
        <w:ind w:firstLine="0"/>
      </w:pPr>
    </w:p>
    <w:p w14:paraId="02E99C54" w14:textId="23DC4AAE" w:rsidR="00971163" w:rsidRDefault="00971163" w:rsidP="00E11AEC">
      <w:pPr>
        <w:ind w:firstLine="0"/>
      </w:pPr>
    </w:p>
    <w:p w14:paraId="5529C5E8" w14:textId="134AC3EE" w:rsidR="00971163" w:rsidRDefault="00971163" w:rsidP="00E11AEC">
      <w:pPr>
        <w:ind w:firstLine="0"/>
      </w:pPr>
    </w:p>
    <w:p w14:paraId="364B5023" w14:textId="556C04C5" w:rsidR="00971163" w:rsidRDefault="00971163" w:rsidP="00E11AEC">
      <w:pPr>
        <w:ind w:firstLine="0"/>
      </w:pPr>
    </w:p>
    <w:p w14:paraId="2BFFD521" w14:textId="6EF2B8FA" w:rsidR="00971163" w:rsidRDefault="00971163" w:rsidP="00E11AEC">
      <w:pPr>
        <w:ind w:firstLine="0"/>
      </w:pPr>
    </w:p>
    <w:p w14:paraId="70AF3851" w14:textId="779FAC6B" w:rsidR="00971163" w:rsidRDefault="00971163" w:rsidP="00E11AEC">
      <w:pPr>
        <w:ind w:firstLine="0"/>
      </w:pPr>
    </w:p>
    <w:p w14:paraId="06A4A52E" w14:textId="71B2EB11" w:rsidR="007B1F47" w:rsidRDefault="007B1F47" w:rsidP="001C3FED">
      <w:pPr>
        <w:ind w:firstLine="0"/>
      </w:pPr>
    </w:p>
    <w:p w14:paraId="77F0D98B" w14:textId="37311D9B" w:rsidR="007645DF" w:rsidRDefault="007645DF" w:rsidP="001C3FED">
      <w:pPr>
        <w:ind w:firstLine="0"/>
      </w:pPr>
    </w:p>
    <w:p w14:paraId="7249A251" w14:textId="77777777" w:rsidR="007645DF" w:rsidRDefault="007645DF" w:rsidP="001C3FED">
      <w:pPr>
        <w:ind w:firstLine="0"/>
      </w:pPr>
    </w:p>
    <w:p w14:paraId="318C16F4" w14:textId="43E31B2C" w:rsidR="008D024D" w:rsidRPr="008D024D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8D024D" w:rsidRPr="008D024D">
        <w:rPr>
          <w:b/>
          <w:sz w:val="28"/>
          <w:szCs w:val="28"/>
        </w:rPr>
        <w:t xml:space="preserve">. </w:t>
      </w:r>
      <w:r w:rsidR="00A363EF">
        <w:rPr>
          <w:b/>
          <w:sz w:val="28"/>
          <w:szCs w:val="28"/>
        </w:rPr>
        <w:t>РЕГИСТРАЦИЯ</w:t>
      </w:r>
      <w:r w:rsidR="00E8459A">
        <w:rPr>
          <w:b/>
          <w:sz w:val="28"/>
          <w:szCs w:val="28"/>
        </w:rPr>
        <w:t xml:space="preserve"> ДЕФЕКТА</w:t>
      </w:r>
    </w:p>
    <w:p w14:paraId="3A3B4CC8" w14:textId="2475E5A0" w:rsidR="00CA79D1" w:rsidRPr="00971163" w:rsidRDefault="00795E9F" w:rsidP="001C3FED">
      <w:pPr>
        <w:ind w:firstLine="0"/>
        <w:rPr>
          <w:b/>
        </w:rPr>
      </w:pPr>
      <w:r>
        <w:rPr>
          <w:b/>
        </w:rPr>
        <w:t>Пользователю «Администратор» при регистрации дефекта доступны полномочия пользователя</w:t>
      </w:r>
      <w:r w:rsidR="00971163" w:rsidRPr="00971163">
        <w:rPr>
          <w:b/>
        </w:rPr>
        <w:t xml:space="preserve"> </w:t>
      </w:r>
      <w:r w:rsidR="00321539" w:rsidRPr="00971163">
        <w:rPr>
          <w:b/>
        </w:rPr>
        <w:t>«</w:t>
      </w:r>
      <w:r w:rsidR="00717B9A" w:rsidRPr="00971163">
        <w:rPr>
          <w:b/>
        </w:rPr>
        <w:t>Регистратор</w:t>
      </w:r>
      <w:r w:rsidR="00321539" w:rsidRPr="00971163">
        <w:rPr>
          <w:b/>
        </w:rPr>
        <w:t>»</w:t>
      </w:r>
      <w:r w:rsidR="0029458C">
        <w:rPr>
          <w:b/>
        </w:rPr>
        <w:t>.</w:t>
      </w:r>
    </w:p>
    <w:p w14:paraId="46EDFA64" w14:textId="0C2CC044" w:rsidR="00074192" w:rsidRPr="00321539" w:rsidRDefault="001C3FED" w:rsidP="004F69E6">
      <w:pPr>
        <w:ind w:firstLine="0"/>
      </w:pPr>
      <w:r>
        <w:t xml:space="preserve">Общий </w:t>
      </w:r>
      <w:r w:rsidR="00C00444">
        <w:t xml:space="preserve">интерфейс </w:t>
      </w:r>
      <w:r>
        <w:t xml:space="preserve">системы при входе с полномочиями </w:t>
      </w:r>
      <w:r w:rsidR="00D524DF">
        <w:t>пользователя «</w:t>
      </w:r>
      <w:r>
        <w:t>Регистратор</w:t>
      </w:r>
      <w:r w:rsidR="00D524DF">
        <w:t>»</w:t>
      </w:r>
      <w:r>
        <w:t xml:space="preserve"> выглядит следующим образом</w:t>
      </w:r>
      <w:r w:rsidR="00321539" w:rsidRPr="00321539">
        <w:t>:</w:t>
      </w:r>
    </w:p>
    <w:p w14:paraId="03072894" w14:textId="2DEB15E3" w:rsidR="001D2B04" w:rsidRDefault="00074192" w:rsidP="00337446">
      <w:pPr>
        <w:ind w:firstLine="0"/>
      </w:pPr>
      <w:r>
        <w:rPr>
          <w:noProof/>
        </w:rPr>
        <w:drawing>
          <wp:inline distT="0" distB="0" distL="0" distR="0" wp14:anchorId="7E7094C0" wp14:editId="47AF4012">
            <wp:extent cx="6030595" cy="12192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82E8" w14:textId="6F05228A" w:rsidR="0029458C" w:rsidRDefault="0029458C" w:rsidP="001D2B04">
      <w:pPr>
        <w:pStyle w:val="afff5"/>
        <w:ind w:left="1077" w:firstLine="0"/>
        <w:jc w:val="left"/>
      </w:pPr>
    </w:p>
    <w:p w14:paraId="4D775839" w14:textId="3B5A2002" w:rsidR="001D2B04" w:rsidRPr="00CA79D1" w:rsidRDefault="001D2B04" w:rsidP="00CA79D1">
      <w:pPr>
        <w:ind w:firstLine="0"/>
        <w:jc w:val="left"/>
      </w:pPr>
      <w:r>
        <w:t>Регистрация дефекта производится через кнопку «Зарегистрировать дефект»</w:t>
      </w:r>
      <w:r w:rsidR="00CA79D1" w:rsidRPr="00CA79D1">
        <w:t>:</w:t>
      </w:r>
    </w:p>
    <w:p w14:paraId="58B71325" w14:textId="263DCFA7" w:rsidR="001D2B04" w:rsidRDefault="001D2B04" w:rsidP="001D2B04">
      <w:pPr>
        <w:jc w:val="center"/>
      </w:pPr>
      <w:r>
        <w:rPr>
          <w:noProof/>
        </w:rPr>
        <w:drawing>
          <wp:inline distT="0" distB="0" distL="0" distR="0" wp14:anchorId="43B176FB" wp14:editId="0A2E4823">
            <wp:extent cx="2047875" cy="647700"/>
            <wp:effectExtent l="0" t="0" r="9525" b="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CF70" w14:textId="77777777" w:rsidR="00171EC7" w:rsidRDefault="00171EC7" w:rsidP="001D2B04">
      <w:pPr>
        <w:jc w:val="center"/>
      </w:pPr>
    </w:p>
    <w:p w14:paraId="23E64878" w14:textId="22095C6C" w:rsidR="001D2B04" w:rsidRDefault="001D2B04" w:rsidP="0029458C">
      <w:pPr>
        <w:ind w:firstLine="0"/>
      </w:pPr>
      <w:r>
        <w:t>Открывается окно регистрации дефекта</w:t>
      </w:r>
      <w:r w:rsidR="00112830">
        <w:t xml:space="preserve">, </w:t>
      </w:r>
      <w:r w:rsidR="004106D6">
        <w:t xml:space="preserve">где </w:t>
      </w:r>
      <w:r w:rsidR="00112830">
        <w:t xml:space="preserve">красным цветом </w:t>
      </w:r>
      <w:r w:rsidR="004106D6">
        <w:t>рамки выделены</w:t>
      </w:r>
      <w:r w:rsidR="00112830">
        <w:t xml:space="preserve"> обязательны</w:t>
      </w:r>
      <w:r w:rsidR="004106D6">
        <w:t>е</w:t>
      </w:r>
      <w:r w:rsidR="00112830">
        <w:t xml:space="preserve"> для заполнения</w:t>
      </w:r>
      <w:r w:rsidR="004106D6">
        <w:t xml:space="preserve"> поля</w:t>
      </w:r>
      <w:r w:rsidR="00112830">
        <w:t>. Без заполнения этих по</w:t>
      </w:r>
      <w:r w:rsidR="009B04D1">
        <w:t>лей зарегистрировать дефект невозможно.</w:t>
      </w:r>
    </w:p>
    <w:p w14:paraId="1E77E75D" w14:textId="77777777" w:rsidR="00171EC7" w:rsidRPr="00CA79D1" w:rsidRDefault="00171EC7" w:rsidP="0029458C">
      <w:pPr>
        <w:ind w:firstLine="0"/>
      </w:pPr>
    </w:p>
    <w:p w14:paraId="732C714A" w14:textId="05824B57" w:rsidR="00883464" w:rsidRPr="0029458C" w:rsidRDefault="001D2B04" w:rsidP="0029458C">
      <w:pPr>
        <w:ind w:firstLine="0"/>
        <w:jc w:val="left"/>
      </w:pPr>
      <w:r>
        <w:rPr>
          <w:noProof/>
        </w:rPr>
        <w:drawing>
          <wp:inline distT="0" distB="0" distL="0" distR="0" wp14:anchorId="24EBF781" wp14:editId="20C04930">
            <wp:extent cx="6030595" cy="2830195"/>
            <wp:effectExtent l="0" t="0" r="8255" b="8255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6F91" w14:textId="7CFE0C9A" w:rsidR="00171EC7" w:rsidRDefault="00171EC7" w:rsidP="0029458C">
      <w:pPr>
        <w:pStyle w:val="10"/>
        <w:numPr>
          <w:ilvl w:val="0"/>
          <w:numId w:val="0"/>
        </w:numPr>
        <w:jc w:val="both"/>
        <w:rPr>
          <w:b w:val="0"/>
          <w:caps w:val="0"/>
          <w:sz w:val="24"/>
          <w:szCs w:val="24"/>
        </w:rPr>
      </w:pPr>
      <w:r>
        <w:rPr>
          <w:b w:val="0"/>
          <w:caps w:val="0"/>
          <w:sz w:val="24"/>
          <w:szCs w:val="24"/>
        </w:rPr>
        <w:lastRenderedPageBreak/>
        <w:t xml:space="preserve">        </w:t>
      </w:r>
    </w:p>
    <w:p w14:paraId="331D8441" w14:textId="32BF50D9" w:rsidR="00171EC7" w:rsidRPr="00171EC7" w:rsidRDefault="00171EC7" w:rsidP="0029458C">
      <w:pPr>
        <w:pStyle w:val="10"/>
        <w:numPr>
          <w:ilvl w:val="0"/>
          <w:numId w:val="0"/>
        </w:numPr>
        <w:jc w:val="both"/>
        <w:rPr>
          <w:b w:val="0"/>
          <w:caps w:val="0"/>
          <w:sz w:val="24"/>
          <w:szCs w:val="24"/>
        </w:rPr>
      </w:pPr>
      <w:r>
        <w:rPr>
          <w:b w:val="0"/>
          <w:caps w:val="0"/>
          <w:sz w:val="24"/>
          <w:szCs w:val="24"/>
        </w:rPr>
        <w:t xml:space="preserve">   </w:t>
      </w:r>
      <w:r w:rsidR="00290339">
        <w:rPr>
          <w:b w:val="0"/>
          <w:caps w:val="0"/>
          <w:sz w:val="24"/>
          <w:szCs w:val="24"/>
        </w:rPr>
        <w:t>Необходимо вы</w:t>
      </w:r>
      <w:r>
        <w:rPr>
          <w:b w:val="0"/>
          <w:caps w:val="0"/>
          <w:sz w:val="24"/>
          <w:szCs w:val="24"/>
        </w:rPr>
        <w:t>полнить следующие действия</w:t>
      </w:r>
      <w:r w:rsidRPr="00171EC7">
        <w:rPr>
          <w:b w:val="0"/>
          <w:caps w:val="0"/>
          <w:sz w:val="24"/>
          <w:szCs w:val="24"/>
        </w:rPr>
        <w:t>:</w:t>
      </w:r>
    </w:p>
    <w:p w14:paraId="7078EFB0" w14:textId="00FB6773" w:rsidR="00883464" w:rsidRPr="00171EC7" w:rsidRDefault="00171EC7" w:rsidP="00171EC7">
      <w:pPr>
        <w:pStyle w:val="afff5"/>
        <w:numPr>
          <w:ilvl w:val="0"/>
          <w:numId w:val="9"/>
        </w:numPr>
        <w:ind w:left="1491" w:hanging="357"/>
      </w:pPr>
      <w:r w:rsidRPr="00171EC7">
        <w:t>Вы</w:t>
      </w:r>
      <w:r w:rsidR="00290339">
        <w:t xml:space="preserve">брать </w:t>
      </w:r>
      <w:r w:rsidR="00CA79D1">
        <w:t>корректный</w:t>
      </w:r>
      <w:r w:rsidR="00290339">
        <w:t xml:space="preserve"> журнал</w:t>
      </w:r>
      <w:r w:rsidR="00CA79D1">
        <w:t xml:space="preserve"> дефектов</w:t>
      </w:r>
      <w:r w:rsidR="00290339">
        <w:t xml:space="preserve"> из выпадающего списка, исходя из специфики самого дефекта</w:t>
      </w:r>
      <w:r w:rsidR="00CA79D1" w:rsidRPr="00CA79D1">
        <w:t>:</w:t>
      </w:r>
    </w:p>
    <w:p w14:paraId="1913959E" w14:textId="101040BC" w:rsidR="00290339" w:rsidRDefault="00290339" w:rsidP="0029458C">
      <w:pPr>
        <w:jc w:val="center"/>
      </w:pPr>
      <w:r>
        <w:rPr>
          <w:noProof/>
        </w:rPr>
        <w:drawing>
          <wp:inline distT="0" distB="0" distL="0" distR="0" wp14:anchorId="7D5427D9" wp14:editId="66FE88AC">
            <wp:extent cx="3462765" cy="142923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389" cy="14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3CF3" w14:textId="43ADA7DE" w:rsidR="00290339" w:rsidRPr="00CA79D1" w:rsidRDefault="00290339" w:rsidP="00171EC7">
      <w:pPr>
        <w:pStyle w:val="afff5"/>
        <w:numPr>
          <w:ilvl w:val="0"/>
          <w:numId w:val="9"/>
        </w:numPr>
        <w:ind w:left="1491" w:hanging="357"/>
      </w:pPr>
      <w:r>
        <w:t>Указать наименование оборудования</w:t>
      </w:r>
      <w:r w:rsidR="00CA79D1">
        <w:t>, не более 100 символов, включая пробелы</w:t>
      </w:r>
      <w:r w:rsidRPr="00CA79D1">
        <w:t>:</w:t>
      </w:r>
    </w:p>
    <w:p w14:paraId="3653F295" w14:textId="1A6FCC6E" w:rsidR="00290339" w:rsidRPr="00CA79D1" w:rsidRDefault="00CF0702" w:rsidP="00290339">
      <w:pPr>
        <w:ind w:firstLine="0"/>
        <w:jc w:val="left"/>
      </w:pPr>
      <w:r>
        <w:rPr>
          <w:noProof/>
        </w:rPr>
        <w:t xml:space="preserve"> </w:t>
      </w:r>
      <w:r w:rsidR="00290339">
        <w:rPr>
          <w:noProof/>
        </w:rPr>
        <w:drawing>
          <wp:inline distT="0" distB="0" distL="0" distR="0" wp14:anchorId="54A93DD2" wp14:editId="338435D4">
            <wp:extent cx="6030595" cy="800100"/>
            <wp:effectExtent l="0" t="0" r="8255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00AD" w14:textId="76E4BFAC" w:rsidR="0029458C" w:rsidRPr="00CA79D1" w:rsidRDefault="0029458C" w:rsidP="00290339">
      <w:pPr>
        <w:ind w:firstLine="0"/>
        <w:jc w:val="left"/>
      </w:pPr>
    </w:p>
    <w:p w14:paraId="214A2DF6" w14:textId="1EE9C308" w:rsidR="00A96468" w:rsidRPr="00CA79D1" w:rsidRDefault="00290339" w:rsidP="00171EC7">
      <w:pPr>
        <w:pStyle w:val="afff5"/>
        <w:numPr>
          <w:ilvl w:val="0"/>
          <w:numId w:val="9"/>
        </w:numPr>
        <w:ind w:left="1491" w:hanging="357"/>
      </w:pPr>
      <w:r>
        <w:t>Произвести описание дефекта</w:t>
      </w:r>
      <w:r w:rsidR="00CA79D1">
        <w:t>, не более 200 символов, включая пробелы</w:t>
      </w:r>
      <w:r w:rsidRPr="00CA79D1">
        <w:t>:</w:t>
      </w:r>
    </w:p>
    <w:p w14:paraId="2A33CFC2" w14:textId="3168E0ED" w:rsidR="00290339" w:rsidRPr="00CA79D1" w:rsidRDefault="00290339" w:rsidP="00E83D83">
      <w:pPr>
        <w:ind w:firstLine="0"/>
      </w:pPr>
      <w:r>
        <w:rPr>
          <w:noProof/>
        </w:rPr>
        <w:drawing>
          <wp:inline distT="0" distB="0" distL="0" distR="0" wp14:anchorId="399A1D41" wp14:editId="115F524B">
            <wp:extent cx="6469963" cy="330413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8566" cy="3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C986" w14:textId="0330B753" w:rsidR="00290339" w:rsidRDefault="00290339" w:rsidP="00E83D83">
      <w:pPr>
        <w:ind w:firstLine="0"/>
      </w:pPr>
    </w:p>
    <w:p w14:paraId="5D6F53B3" w14:textId="105C446E" w:rsidR="00290339" w:rsidRPr="00290339" w:rsidRDefault="008C6D2C" w:rsidP="00171EC7">
      <w:pPr>
        <w:pStyle w:val="afff5"/>
        <w:numPr>
          <w:ilvl w:val="0"/>
          <w:numId w:val="9"/>
        </w:numPr>
        <w:ind w:left="1491" w:hanging="357"/>
      </w:pPr>
      <w:r>
        <w:t>З</w:t>
      </w:r>
      <w:r w:rsidR="00CA79D1">
        <w:t>аполнить</w:t>
      </w:r>
      <w:r w:rsidR="00290339">
        <w:t xml:space="preserve"> поле </w:t>
      </w:r>
      <w:r w:rsidR="00290339" w:rsidRPr="00171EC7">
        <w:t>KKS</w:t>
      </w:r>
      <w:r w:rsidR="00640067">
        <w:t xml:space="preserve"> (при наличии)</w:t>
      </w:r>
      <w:r w:rsidR="0044255A" w:rsidRPr="0044255A">
        <w:t xml:space="preserve">. </w:t>
      </w:r>
      <w:r w:rsidR="0044255A">
        <w:t>Указание</w:t>
      </w:r>
      <w:r w:rsidR="00321539">
        <w:t>,</w:t>
      </w:r>
      <w:r w:rsidR="0044255A">
        <w:t xml:space="preserve"> как правильно заполнять это поле указан</w:t>
      </w:r>
      <w:r w:rsidR="00E404BA">
        <w:t>о</w:t>
      </w:r>
      <w:r w:rsidR="0044255A">
        <w:t xml:space="preserve"> справа</w:t>
      </w:r>
      <w:r w:rsidR="00290339" w:rsidRPr="00290339">
        <w:t>:</w:t>
      </w:r>
    </w:p>
    <w:p w14:paraId="2A89433A" w14:textId="0B342224" w:rsidR="00290339" w:rsidRDefault="00290339" w:rsidP="00E83D83">
      <w:pPr>
        <w:ind w:firstLine="0"/>
      </w:pPr>
      <w:r>
        <w:rPr>
          <w:noProof/>
        </w:rPr>
        <w:drawing>
          <wp:inline distT="0" distB="0" distL="0" distR="0" wp14:anchorId="0528F6D1" wp14:editId="43F55069">
            <wp:extent cx="6030595" cy="906145"/>
            <wp:effectExtent l="0" t="0" r="8255" b="825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0741" w14:textId="103D6462" w:rsidR="000516E2" w:rsidRPr="000516E2" w:rsidRDefault="000516E2" w:rsidP="00171EC7">
      <w:pPr>
        <w:pStyle w:val="afff5"/>
        <w:numPr>
          <w:ilvl w:val="0"/>
          <w:numId w:val="9"/>
        </w:numPr>
        <w:ind w:left="1491" w:hanging="357"/>
      </w:pPr>
      <w:r>
        <w:t>После заполнения всех необходимых</w:t>
      </w:r>
      <w:r w:rsidR="00CA79D1">
        <w:t xml:space="preserve"> полей необходимо нажать кнопку </w:t>
      </w:r>
      <w:r>
        <w:t>«Зарегистрировать»</w:t>
      </w:r>
      <w:r w:rsidRPr="000516E2">
        <w:t>:</w:t>
      </w:r>
    </w:p>
    <w:p w14:paraId="7C636767" w14:textId="63091E43" w:rsidR="000516E2" w:rsidRDefault="000516E2" w:rsidP="000516E2">
      <w:pPr>
        <w:ind w:firstLine="0"/>
        <w:jc w:val="center"/>
      </w:pPr>
      <w:r>
        <w:rPr>
          <w:noProof/>
        </w:rPr>
        <w:drawing>
          <wp:inline distT="0" distB="0" distL="0" distR="0" wp14:anchorId="35C854CE" wp14:editId="616A236C">
            <wp:extent cx="1514475" cy="466725"/>
            <wp:effectExtent l="0" t="0" r="9525" b="952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F9E" w14:textId="3433A6CF" w:rsidR="0029458C" w:rsidRDefault="0029458C" w:rsidP="006933AA">
      <w:pPr>
        <w:ind w:firstLine="0"/>
        <w:jc w:val="center"/>
      </w:pPr>
    </w:p>
    <w:p w14:paraId="2AA278B9" w14:textId="64C9DC63" w:rsidR="00CF0702" w:rsidRDefault="0071751A" w:rsidP="0075633D">
      <w:pPr>
        <w:ind w:firstLine="0"/>
      </w:pPr>
      <w:r>
        <w:t xml:space="preserve">         </w:t>
      </w:r>
      <w:r w:rsidR="00CF0702">
        <w:t>Дефект появится в главном окне со статусом «</w:t>
      </w:r>
      <w:r w:rsidR="00BF0363">
        <w:t>З</w:t>
      </w:r>
      <w:r w:rsidR="00CF0702">
        <w:t>арегистрирован»</w:t>
      </w:r>
      <w:r w:rsidR="00BF0363">
        <w:t>.</w:t>
      </w:r>
      <w:r w:rsidR="00CF0702">
        <w:t xml:space="preserve"> </w:t>
      </w:r>
    </w:p>
    <w:p w14:paraId="6170F5B5" w14:textId="54673B0B" w:rsidR="0029458C" w:rsidRDefault="0029458C" w:rsidP="00CF0702">
      <w:pPr>
        <w:ind w:firstLine="0"/>
      </w:pPr>
    </w:p>
    <w:p w14:paraId="00CC1F5D" w14:textId="0BE3064C" w:rsidR="008D024D" w:rsidRPr="008D024D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</w:t>
      </w:r>
      <w:r w:rsidR="00A363EF">
        <w:rPr>
          <w:b/>
          <w:sz w:val="28"/>
          <w:szCs w:val="28"/>
        </w:rPr>
        <w:t>. ПОДТВЕРЖДЕНИЕ</w:t>
      </w:r>
      <w:r w:rsidR="00E8459A">
        <w:rPr>
          <w:b/>
          <w:sz w:val="28"/>
          <w:szCs w:val="28"/>
        </w:rPr>
        <w:t xml:space="preserve"> ДЕФЕКТА</w:t>
      </w:r>
    </w:p>
    <w:p w14:paraId="33E5643C" w14:textId="0524111E" w:rsidR="0075633D" w:rsidRPr="00971163" w:rsidRDefault="0075633D" w:rsidP="0075633D">
      <w:pPr>
        <w:ind w:firstLine="0"/>
        <w:rPr>
          <w:b/>
        </w:rPr>
      </w:pPr>
      <w:r>
        <w:rPr>
          <w:b/>
        </w:rPr>
        <w:t xml:space="preserve">Пользователю «Администратор» при </w:t>
      </w:r>
      <w:r w:rsidR="00AA0529">
        <w:rPr>
          <w:b/>
        </w:rPr>
        <w:t>подтверждении</w:t>
      </w:r>
      <w:r>
        <w:rPr>
          <w:b/>
        </w:rPr>
        <w:t xml:space="preserve"> дефекта доступны полномочия пользователя</w:t>
      </w:r>
      <w:r w:rsidRPr="00971163">
        <w:rPr>
          <w:b/>
        </w:rPr>
        <w:t xml:space="preserve"> «</w:t>
      </w:r>
      <w:r w:rsidR="00AA0529">
        <w:rPr>
          <w:b/>
        </w:rPr>
        <w:t>Владелец</w:t>
      </w:r>
      <w:r w:rsidRPr="00971163">
        <w:rPr>
          <w:b/>
        </w:rPr>
        <w:t>»</w:t>
      </w:r>
      <w:r>
        <w:rPr>
          <w:b/>
        </w:rPr>
        <w:t>.</w:t>
      </w:r>
    </w:p>
    <w:p w14:paraId="0B049B0A" w14:textId="0D464C9E" w:rsidR="00356DEA" w:rsidRPr="00FD5A2E" w:rsidRDefault="009229BA" w:rsidP="0029458C">
      <w:pPr>
        <w:ind w:firstLine="0"/>
      </w:pPr>
      <w:r>
        <w:t xml:space="preserve">Для работы </w:t>
      </w:r>
      <w:r w:rsidR="00D524DF">
        <w:t xml:space="preserve">с полномочиями пользователя </w:t>
      </w:r>
      <w:r w:rsidR="00192CF1">
        <w:t>«Владелец» необходимо ввести логин и пароль того пользователя</w:t>
      </w:r>
      <w:r w:rsidR="00AA0529">
        <w:t xml:space="preserve"> «Администратор»</w:t>
      </w:r>
      <w:r w:rsidR="00192CF1">
        <w:t>.</w:t>
      </w:r>
    </w:p>
    <w:p w14:paraId="3C14C6A3" w14:textId="3EA1BDC9" w:rsidR="00356DEA" w:rsidRPr="00356DEA" w:rsidRDefault="00356DEA" w:rsidP="0029458C">
      <w:pPr>
        <w:ind w:firstLine="0"/>
      </w:pPr>
      <w:r>
        <w:t>Если дефект подтверждается</w:t>
      </w:r>
      <w:r w:rsidRPr="00356DEA">
        <w:t xml:space="preserve">, </w:t>
      </w:r>
      <w:r>
        <w:t>необходимо выполнить следующие действия</w:t>
      </w:r>
      <w:r w:rsidRPr="00356DEA">
        <w:t>:</w:t>
      </w:r>
    </w:p>
    <w:p w14:paraId="07F501E8" w14:textId="251B5E5F" w:rsidR="0029458C" w:rsidRDefault="00192CF1" w:rsidP="00356DEA">
      <w:pPr>
        <w:pStyle w:val="afff5"/>
        <w:numPr>
          <w:ilvl w:val="0"/>
          <w:numId w:val="9"/>
        </w:numPr>
        <w:ind w:left="1491" w:hanging="357"/>
      </w:pPr>
      <w:r>
        <w:t>После входа в систему</w:t>
      </w:r>
      <w:r w:rsidR="00337446">
        <w:t xml:space="preserve"> </w:t>
      </w:r>
      <w:r w:rsidR="00CF0702">
        <w:t>необходимо выбрать</w:t>
      </w:r>
      <w:r w:rsidR="00337446">
        <w:t xml:space="preserve"> </w:t>
      </w:r>
      <w:r>
        <w:t>дефект</w:t>
      </w:r>
      <w:r w:rsidR="00631865">
        <w:t xml:space="preserve"> </w:t>
      </w:r>
      <w:r w:rsidR="0082555D">
        <w:t>со</w:t>
      </w:r>
      <w:r w:rsidR="00631865">
        <w:t xml:space="preserve"> статус</w:t>
      </w:r>
      <w:r w:rsidR="0082555D">
        <w:t>ом</w:t>
      </w:r>
      <w:r w:rsidR="00631865">
        <w:t xml:space="preserve"> «Зарегистрирован»</w:t>
      </w:r>
    </w:p>
    <w:p w14:paraId="3812F169" w14:textId="77777777" w:rsidR="00CF0702" w:rsidRDefault="00CF0702" w:rsidP="0029458C">
      <w:pPr>
        <w:ind w:firstLine="0"/>
      </w:pPr>
    </w:p>
    <w:p w14:paraId="386C1685" w14:textId="514B1DF1" w:rsidR="00337446" w:rsidRDefault="00337446" w:rsidP="0029458C">
      <w:pPr>
        <w:ind w:firstLine="0"/>
      </w:pPr>
      <w:r>
        <w:rPr>
          <w:noProof/>
        </w:rPr>
        <w:drawing>
          <wp:inline distT="0" distB="0" distL="0" distR="0" wp14:anchorId="49C883C3" wp14:editId="6EFB5A8E">
            <wp:extent cx="6024562" cy="50583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4431" cy="5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FDC5" w14:textId="77777777" w:rsidR="00337446" w:rsidRDefault="00337446" w:rsidP="0029458C">
      <w:pPr>
        <w:ind w:firstLine="0"/>
      </w:pPr>
    </w:p>
    <w:p w14:paraId="2C1A1EF8" w14:textId="753AA2E9" w:rsidR="00337446" w:rsidRDefault="00985A7D" w:rsidP="00356DEA">
      <w:pPr>
        <w:pStyle w:val="afff5"/>
        <w:numPr>
          <w:ilvl w:val="0"/>
          <w:numId w:val="9"/>
        </w:numPr>
        <w:ind w:left="1491" w:hanging="357"/>
      </w:pPr>
      <w:r>
        <w:t>П</w:t>
      </w:r>
      <w:r w:rsidR="00337446">
        <w:t xml:space="preserve">о двойному нажатию </w:t>
      </w:r>
      <w:r>
        <w:t xml:space="preserve">левой кнопки мыши </w:t>
      </w:r>
      <w:r w:rsidR="00337446">
        <w:t>перейти в карточку дефекта:</w:t>
      </w:r>
    </w:p>
    <w:p w14:paraId="1BC2E7E5" w14:textId="6964CDE4" w:rsidR="00192CF1" w:rsidRDefault="00337446" w:rsidP="006933AA">
      <w:pPr>
        <w:ind w:firstLine="0"/>
        <w:jc w:val="left"/>
      </w:pPr>
      <w:r>
        <w:rPr>
          <w:noProof/>
        </w:rPr>
        <w:drawing>
          <wp:inline distT="0" distB="0" distL="0" distR="0" wp14:anchorId="5B3B968B" wp14:editId="36ED02D0">
            <wp:extent cx="6030595" cy="278701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8CF5" w14:textId="77777777" w:rsidR="00CF0702" w:rsidRPr="00CF0702" w:rsidRDefault="00CF0702" w:rsidP="0029458C">
      <w:pPr>
        <w:spacing w:line="240" w:lineRule="auto"/>
        <w:ind w:firstLine="0"/>
        <w:rPr>
          <w:color w:val="212529"/>
        </w:rPr>
      </w:pPr>
    </w:p>
    <w:p w14:paraId="74CF4B35" w14:textId="77777777" w:rsidR="001D20D8" w:rsidRDefault="00CF0702" w:rsidP="001264AF">
      <w:pPr>
        <w:spacing w:line="360" w:lineRule="auto"/>
        <w:ind w:firstLine="0"/>
        <w:rPr>
          <w:color w:val="212529"/>
        </w:rPr>
      </w:pPr>
      <w:r w:rsidRPr="00CF0702">
        <w:rPr>
          <w:color w:val="212529"/>
        </w:rPr>
        <w:t>Владельцу доступно редактирован</w:t>
      </w:r>
      <w:r w:rsidR="00985A7D">
        <w:rPr>
          <w:color w:val="212529"/>
        </w:rPr>
        <w:t>ие</w:t>
      </w:r>
      <w:r w:rsidRPr="00CF0702">
        <w:rPr>
          <w:color w:val="212529"/>
        </w:rPr>
        <w:t xml:space="preserve"> всех полей, кроме авто</w:t>
      </w:r>
      <w:r w:rsidR="00985A7D">
        <w:rPr>
          <w:color w:val="212529"/>
        </w:rPr>
        <w:t xml:space="preserve">матически </w:t>
      </w:r>
      <w:r w:rsidRPr="00CF0702">
        <w:rPr>
          <w:color w:val="212529"/>
        </w:rPr>
        <w:t>заполн</w:t>
      </w:r>
      <w:r w:rsidR="00985A7D">
        <w:rPr>
          <w:color w:val="212529"/>
        </w:rPr>
        <w:t>я</w:t>
      </w:r>
      <w:r w:rsidRPr="00CF0702">
        <w:rPr>
          <w:color w:val="212529"/>
        </w:rPr>
        <w:t>е</w:t>
      </w:r>
      <w:r w:rsidR="00985A7D">
        <w:rPr>
          <w:color w:val="212529"/>
        </w:rPr>
        <w:t>м</w:t>
      </w:r>
      <w:r w:rsidRPr="00CF0702">
        <w:rPr>
          <w:color w:val="212529"/>
        </w:rPr>
        <w:t>ых системой</w:t>
      </w:r>
      <w:r w:rsidR="001D20D8">
        <w:rPr>
          <w:color w:val="212529"/>
        </w:rPr>
        <w:t>.</w:t>
      </w:r>
    </w:p>
    <w:p w14:paraId="739FED44" w14:textId="6240F0AF" w:rsidR="00356DEA" w:rsidRDefault="001D20D8" w:rsidP="001264AF">
      <w:pPr>
        <w:spacing w:line="360" w:lineRule="auto"/>
        <w:ind w:firstLine="0"/>
        <w:rPr>
          <w:rFonts w:ascii="Calibri" w:hAnsi="Calibri"/>
          <w:color w:val="212529"/>
          <w:sz w:val="21"/>
          <w:szCs w:val="21"/>
        </w:rPr>
      </w:pPr>
      <w:r>
        <w:rPr>
          <w:color w:val="212529"/>
        </w:rPr>
        <w:t>В</w:t>
      </w:r>
      <w:r w:rsidR="00CF0702" w:rsidRPr="00CF0702">
        <w:rPr>
          <w:color w:val="212529"/>
        </w:rPr>
        <w:t xml:space="preserve"> блоке</w:t>
      </w:r>
      <w:r w:rsidR="00CF0702">
        <w:rPr>
          <w:color w:val="212529"/>
        </w:rPr>
        <w:t xml:space="preserve"> </w:t>
      </w:r>
      <w:r w:rsidR="00CF0702" w:rsidRPr="00CF0702">
        <w:rPr>
          <w:color w:val="212529"/>
        </w:rPr>
        <w:t>«</w:t>
      </w:r>
      <w:r w:rsidR="00985A7D">
        <w:rPr>
          <w:color w:val="212529"/>
        </w:rPr>
        <w:t>С</w:t>
      </w:r>
      <w:r w:rsidR="00CF0702" w:rsidRPr="00CF0702">
        <w:rPr>
          <w:color w:val="212529"/>
        </w:rPr>
        <w:t>ведения о дефекте»</w:t>
      </w:r>
      <w:r w:rsidRPr="00146AF5">
        <w:rPr>
          <w:color w:val="212529"/>
        </w:rPr>
        <w:t>:</w:t>
      </w:r>
      <w:r w:rsidR="00CF0702">
        <w:rPr>
          <w:rFonts w:ascii="Calibri" w:hAnsi="Calibri"/>
          <w:color w:val="212529"/>
          <w:sz w:val="21"/>
          <w:szCs w:val="21"/>
        </w:rPr>
        <w:t xml:space="preserve"> </w:t>
      </w:r>
    </w:p>
    <w:p w14:paraId="108936C6" w14:textId="334EF799" w:rsidR="00356DEA" w:rsidRPr="00356DEA" w:rsidRDefault="00356DEA" w:rsidP="00356DEA">
      <w:pPr>
        <w:pStyle w:val="afff5"/>
        <w:numPr>
          <w:ilvl w:val="0"/>
          <w:numId w:val="9"/>
        </w:numPr>
        <w:ind w:left="1491" w:hanging="357"/>
      </w:pPr>
      <w:r>
        <w:t>У</w:t>
      </w:r>
      <w:r w:rsidR="00192CF1" w:rsidRPr="00356DEA">
        <w:t xml:space="preserve">казать срок устранения или </w:t>
      </w:r>
      <w:r w:rsidR="00E30E0C">
        <w:t xml:space="preserve">установить </w:t>
      </w:r>
      <w:r w:rsidR="00192CF1" w:rsidRPr="00356DEA">
        <w:t>переключ</w:t>
      </w:r>
      <w:r w:rsidR="00E30E0C">
        <w:t>атель</w:t>
      </w:r>
      <w:r w:rsidR="00192CF1" w:rsidRPr="00356DEA">
        <w:t xml:space="preserve"> «Будет устранен в ППР»</w:t>
      </w:r>
      <w:r>
        <w:t>.</w:t>
      </w:r>
      <w:r w:rsidR="00192CF1" w:rsidRPr="00356DEA">
        <w:t xml:space="preserve"> </w:t>
      </w:r>
    </w:p>
    <w:p w14:paraId="3876BC43" w14:textId="35B54668" w:rsidR="00356DEA" w:rsidRDefault="00356DEA" w:rsidP="00356DEA">
      <w:pPr>
        <w:pStyle w:val="afff5"/>
        <w:numPr>
          <w:ilvl w:val="0"/>
          <w:numId w:val="9"/>
        </w:numPr>
        <w:ind w:left="1491" w:hanging="357"/>
      </w:pPr>
      <w:r>
        <w:t>У</w:t>
      </w:r>
      <w:r w:rsidR="00192CF1" w:rsidRPr="00356DEA">
        <w:t xml:space="preserve">казать </w:t>
      </w:r>
      <w:r w:rsidR="001E083A">
        <w:t xml:space="preserve">в поле </w:t>
      </w:r>
      <w:r w:rsidR="00192CF1" w:rsidRPr="00356DEA">
        <w:t>«Ответственн</w:t>
      </w:r>
      <w:r w:rsidR="001E083A">
        <w:t>ый</w:t>
      </w:r>
      <w:r w:rsidR="00192CF1" w:rsidRPr="00356DEA">
        <w:t xml:space="preserve"> за устранение»</w:t>
      </w:r>
      <w:r w:rsidR="001E083A">
        <w:t xml:space="preserve"> ответственного за устранение дефекта</w:t>
      </w:r>
      <w:r w:rsidR="00985A7D" w:rsidRPr="00356DEA">
        <w:t>.</w:t>
      </w:r>
      <w:r w:rsidR="009E2AD0" w:rsidRPr="00356DEA">
        <w:t xml:space="preserve"> </w:t>
      </w:r>
    </w:p>
    <w:p w14:paraId="035DEC63" w14:textId="2308F0BF" w:rsidR="00192CF1" w:rsidRPr="00356DEA" w:rsidRDefault="001E083A" w:rsidP="00356DEA">
      <w:pPr>
        <w:pStyle w:val="afff5"/>
        <w:numPr>
          <w:ilvl w:val="0"/>
          <w:numId w:val="9"/>
        </w:numPr>
        <w:ind w:left="1491" w:hanging="357"/>
      </w:pPr>
      <w:r>
        <w:rPr>
          <w:rFonts w:asciiTheme="minorHAnsi" w:hAnsiTheme="minorHAnsi" w:cstheme="minorHAnsi"/>
        </w:rPr>
        <w:t>Н</w:t>
      </w:r>
      <w:r w:rsidR="009E2AD0" w:rsidRPr="00356DEA">
        <w:rPr>
          <w:rFonts w:asciiTheme="minorHAnsi" w:hAnsiTheme="minorHAnsi" w:cstheme="minorHAnsi"/>
        </w:rPr>
        <w:t xml:space="preserve">ажать на кнопку «Подтвердить </w:t>
      </w:r>
      <w:r w:rsidR="008B5F20" w:rsidRPr="00356DEA">
        <w:rPr>
          <w:rFonts w:asciiTheme="minorHAnsi" w:hAnsiTheme="minorHAnsi" w:cstheme="minorHAnsi"/>
        </w:rPr>
        <w:t>де</w:t>
      </w:r>
      <w:r w:rsidR="009E2AD0" w:rsidRPr="00356DEA">
        <w:rPr>
          <w:rFonts w:asciiTheme="minorHAnsi" w:hAnsiTheme="minorHAnsi" w:cstheme="minorHAnsi"/>
        </w:rPr>
        <w:t>фект»</w:t>
      </w:r>
      <w:r w:rsidR="00CA79D1" w:rsidRPr="00356DEA">
        <w:rPr>
          <w:rFonts w:asciiTheme="minorHAnsi" w:hAnsiTheme="minorHAnsi" w:cstheme="minorHAnsi"/>
        </w:rPr>
        <w:t>.</w:t>
      </w:r>
    </w:p>
    <w:p w14:paraId="7FF8B24B" w14:textId="1D806F2F" w:rsidR="00192CF1" w:rsidRDefault="00337446" w:rsidP="00337446">
      <w:pPr>
        <w:spacing w:line="240" w:lineRule="auto"/>
        <w:ind w:firstLine="0"/>
        <w:jc w:val="center"/>
        <w:rPr>
          <w:rFonts w:asciiTheme="minorHAnsi" w:hAnsiTheme="minorHAnsi" w:cstheme="minorHAnsi"/>
          <w:color w:val="21252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F4E76C" wp14:editId="575ECAF0">
            <wp:extent cx="1685925" cy="447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C39" w14:textId="095F56BD" w:rsidR="00CF0702" w:rsidRDefault="00985A7D" w:rsidP="00CF0702">
      <w:pPr>
        <w:ind w:firstLine="0"/>
      </w:pPr>
      <w:r>
        <w:t>Изменится</w:t>
      </w:r>
      <w:r w:rsidR="00CF0702">
        <w:t xml:space="preserve"> статус </w:t>
      </w:r>
      <w:r>
        <w:t xml:space="preserve">дефекта </w:t>
      </w:r>
      <w:r w:rsidR="00CF0702">
        <w:t>на «</w:t>
      </w:r>
      <w:r>
        <w:t>А</w:t>
      </w:r>
      <w:r w:rsidR="00CF0702">
        <w:t>дресован»</w:t>
      </w:r>
      <w:r>
        <w:t>.</w:t>
      </w:r>
      <w:r w:rsidR="00CF0702">
        <w:t xml:space="preserve"> </w:t>
      </w:r>
      <w:r>
        <w:t>В</w:t>
      </w:r>
      <w:r w:rsidR="00CF0702">
        <w:t xml:space="preserve"> поле </w:t>
      </w:r>
      <w:r>
        <w:t>«О</w:t>
      </w:r>
      <w:r w:rsidR="00CF0702">
        <w:t>тветственный</w:t>
      </w:r>
      <w:r>
        <w:t>»</w:t>
      </w:r>
      <w:r w:rsidR="00CF0702">
        <w:t xml:space="preserve"> главного окна у дефекта появиться запись об ответственном за устранение. </w:t>
      </w:r>
    </w:p>
    <w:p w14:paraId="43CB46D1" w14:textId="298F4B08" w:rsidR="006933AA" w:rsidRDefault="00356DEA" w:rsidP="009E2AD0">
      <w:pPr>
        <w:ind w:firstLine="0"/>
        <w:jc w:val="left"/>
        <w:rPr>
          <w:rFonts w:asciiTheme="minorHAnsi" w:hAnsiTheme="minorHAnsi" w:cstheme="minorHAnsi"/>
        </w:rPr>
      </w:pPr>
      <w:r>
        <w:t>Если дефект не подтверждается</w:t>
      </w:r>
      <w:r w:rsidR="009E2AD0">
        <w:t xml:space="preserve"> есть возможность отменить дефект </w:t>
      </w:r>
      <w:r w:rsidR="00C03563">
        <w:t>нажатием</w:t>
      </w:r>
      <w:r w:rsidR="009E2AD0">
        <w:t xml:space="preserve"> кнопки </w:t>
      </w:r>
      <w:r w:rsidR="009E2AD0" w:rsidRPr="00192CF1">
        <w:rPr>
          <w:rFonts w:asciiTheme="minorHAnsi" w:hAnsiTheme="minorHAnsi" w:cstheme="minorHAnsi"/>
        </w:rPr>
        <w:t>«</w:t>
      </w:r>
      <w:r w:rsidR="009E2AD0">
        <w:rPr>
          <w:rFonts w:asciiTheme="minorHAnsi" w:hAnsiTheme="minorHAnsi" w:cstheme="minorHAnsi"/>
        </w:rPr>
        <w:t>Отменить дефект</w:t>
      </w:r>
      <w:r w:rsidR="009E2AD0" w:rsidRPr="00192CF1">
        <w:rPr>
          <w:rFonts w:asciiTheme="minorHAnsi" w:hAnsiTheme="minorHAnsi" w:cstheme="minorHAnsi"/>
        </w:rPr>
        <w:t>»</w:t>
      </w:r>
      <w:r w:rsidR="00CA79D1">
        <w:rPr>
          <w:rFonts w:asciiTheme="minorHAnsi" w:hAnsiTheme="minorHAnsi" w:cstheme="minorHAnsi"/>
        </w:rPr>
        <w:t>.</w:t>
      </w:r>
    </w:p>
    <w:p w14:paraId="4A41B411" w14:textId="20A5FF98" w:rsidR="009E2AD0" w:rsidRDefault="009E2AD0" w:rsidP="009E2AD0">
      <w:pPr>
        <w:ind w:firstLine="0"/>
        <w:jc w:val="center"/>
      </w:pPr>
      <w:r>
        <w:rPr>
          <w:noProof/>
        </w:rPr>
        <w:drawing>
          <wp:inline distT="0" distB="0" distL="0" distR="0" wp14:anchorId="4EAE2F3B" wp14:editId="0B56C09B">
            <wp:extent cx="1457325" cy="419100"/>
            <wp:effectExtent l="0" t="0" r="9525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8BC" w14:textId="793E387C" w:rsidR="00883464" w:rsidRDefault="0029458C" w:rsidP="00CF0702">
      <w:pPr>
        <w:ind w:firstLine="0"/>
      </w:pPr>
      <w:r>
        <w:t xml:space="preserve">После отмены дефект переместится в список отменённых дефектов, </w:t>
      </w:r>
      <w:r w:rsidR="00985A7D">
        <w:t xml:space="preserve">и </w:t>
      </w:r>
      <w:r>
        <w:t xml:space="preserve">при необходимости </w:t>
      </w:r>
      <w:r w:rsidR="00985A7D">
        <w:t xml:space="preserve">может быть </w:t>
      </w:r>
      <w:r w:rsidR="00CF0702">
        <w:t>выз</w:t>
      </w:r>
      <w:r w:rsidR="00985A7D">
        <w:t>ван</w:t>
      </w:r>
      <w:r w:rsidR="00CF0702">
        <w:t xml:space="preserve"> наст</w:t>
      </w:r>
      <w:r w:rsidR="00985A7D">
        <w:t>р</w:t>
      </w:r>
      <w:r w:rsidR="00CF0702">
        <w:t>ойками</w:t>
      </w:r>
      <w:r>
        <w:t xml:space="preserve"> фильтрации в главном окне.</w:t>
      </w:r>
    </w:p>
    <w:p w14:paraId="19BC6111" w14:textId="151C3FC0" w:rsidR="00E8459A" w:rsidRDefault="00E8459A" w:rsidP="00CF0702">
      <w:pPr>
        <w:ind w:firstLine="0"/>
      </w:pPr>
    </w:p>
    <w:p w14:paraId="77C65BB3" w14:textId="584E135A" w:rsidR="00E8459A" w:rsidRDefault="00E8459A" w:rsidP="00CF0702">
      <w:pPr>
        <w:ind w:firstLine="0"/>
      </w:pPr>
    </w:p>
    <w:p w14:paraId="46493F8F" w14:textId="4189F4CD" w:rsidR="00E8459A" w:rsidRDefault="00E8459A" w:rsidP="00CF0702">
      <w:pPr>
        <w:ind w:firstLine="0"/>
      </w:pPr>
    </w:p>
    <w:p w14:paraId="64812EF8" w14:textId="229AAFAE" w:rsidR="00E8459A" w:rsidRDefault="00E8459A" w:rsidP="00CF0702">
      <w:pPr>
        <w:ind w:firstLine="0"/>
      </w:pPr>
    </w:p>
    <w:p w14:paraId="23525A97" w14:textId="2BFDC9BA" w:rsidR="00E8459A" w:rsidRDefault="00E8459A" w:rsidP="00CF0702">
      <w:pPr>
        <w:ind w:firstLine="0"/>
      </w:pPr>
    </w:p>
    <w:p w14:paraId="42309C8B" w14:textId="7B16C954" w:rsidR="00E8459A" w:rsidRDefault="00E8459A" w:rsidP="00CF0702">
      <w:pPr>
        <w:ind w:firstLine="0"/>
      </w:pPr>
    </w:p>
    <w:p w14:paraId="343687B7" w14:textId="48F586C4" w:rsidR="00E8459A" w:rsidRDefault="00E8459A" w:rsidP="00CF0702">
      <w:pPr>
        <w:ind w:firstLine="0"/>
      </w:pPr>
    </w:p>
    <w:p w14:paraId="0E3FE2B3" w14:textId="75F9349F" w:rsidR="00E8459A" w:rsidRDefault="00E8459A" w:rsidP="00CF0702">
      <w:pPr>
        <w:ind w:firstLine="0"/>
      </w:pPr>
    </w:p>
    <w:p w14:paraId="7464B4D0" w14:textId="68D544F1" w:rsidR="00E8459A" w:rsidRDefault="00E8459A" w:rsidP="00CF0702">
      <w:pPr>
        <w:ind w:firstLine="0"/>
      </w:pPr>
    </w:p>
    <w:p w14:paraId="58C2B19C" w14:textId="32B22EEC" w:rsidR="00E8459A" w:rsidRDefault="00E8459A" w:rsidP="00CF0702">
      <w:pPr>
        <w:ind w:firstLine="0"/>
      </w:pPr>
    </w:p>
    <w:p w14:paraId="78BEF48A" w14:textId="0E821C4C" w:rsidR="00E8459A" w:rsidRDefault="00E8459A" w:rsidP="00CF0702">
      <w:pPr>
        <w:ind w:firstLine="0"/>
      </w:pPr>
    </w:p>
    <w:p w14:paraId="30845119" w14:textId="67647602" w:rsidR="00E8459A" w:rsidRDefault="00E8459A" w:rsidP="00CF0702">
      <w:pPr>
        <w:ind w:firstLine="0"/>
      </w:pPr>
    </w:p>
    <w:p w14:paraId="14101F3E" w14:textId="3C0B0E32" w:rsidR="00E8459A" w:rsidRDefault="00E8459A" w:rsidP="00CF0702">
      <w:pPr>
        <w:ind w:firstLine="0"/>
      </w:pPr>
    </w:p>
    <w:p w14:paraId="0F2C7AAB" w14:textId="2DE9E7C9" w:rsidR="00E8459A" w:rsidRDefault="00E8459A" w:rsidP="00CF0702">
      <w:pPr>
        <w:ind w:firstLine="0"/>
      </w:pPr>
    </w:p>
    <w:p w14:paraId="016DD135" w14:textId="05C71F6E" w:rsidR="00E8459A" w:rsidRDefault="00E8459A" w:rsidP="00CF0702">
      <w:pPr>
        <w:ind w:firstLine="0"/>
      </w:pPr>
    </w:p>
    <w:p w14:paraId="430D6DB7" w14:textId="3CC1412D" w:rsidR="00E8459A" w:rsidRDefault="00E8459A" w:rsidP="00CF0702">
      <w:pPr>
        <w:ind w:firstLine="0"/>
      </w:pPr>
    </w:p>
    <w:p w14:paraId="5CEE3569" w14:textId="2513611D" w:rsidR="00E8459A" w:rsidRDefault="00E8459A" w:rsidP="00CF0702">
      <w:pPr>
        <w:ind w:firstLine="0"/>
      </w:pPr>
    </w:p>
    <w:p w14:paraId="73816901" w14:textId="311EC8BA" w:rsidR="00E8459A" w:rsidRDefault="00E8459A" w:rsidP="00CF0702">
      <w:pPr>
        <w:ind w:firstLine="0"/>
      </w:pPr>
    </w:p>
    <w:p w14:paraId="05074324" w14:textId="1333EB48" w:rsidR="00E8459A" w:rsidRDefault="00E8459A" w:rsidP="00CF0702">
      <w:pPr>
        <w:ind w:firstLine="0"/>
      </w:pPr>
    </w:p>
    <w:p w14:paraId="49D5EA92" w14:textId="33F4E878" w:rsidR="00E8459A" w:rsidRDefault="00E8459A" w:rsidP="00CF0702">
      <w:pPr>
        <w:ind w:firstLine="0"/>
      </w:pPr>
    </w:p>
    <w:p w14:paraId="55870C93" w14:textId="19202D05" w:rsidR="00E8459A" w:rsidRDefault="00E8459A" w:rsidP="00CF0702">
      <w:pPr>
        <w:ind w:firstLine="0"/>
      </w:pPr>
    </w:p>
    <w:p w14:paraId="026BCE18" w14:textId="75AD90FE" w:rsidR="00E8459A" w:rsidRDefault="00E8459A" w:rsidP="00CF0702">
      <w:pPr>
        <w:ind w:firstLine="0"/>
      </w:pPr>
    </w:p>
    <w:p w14:paraId="1EA04F05" w14:textId="554C9D84" w:rsidR="00E8459A" w:rsidRDefault="00E8459A" w:rsidP="00CF0702">
      <w:pPr>
        <w:ind w:firstLine="0"/>
      </w:pPr>
    </w:p>
    <w:p w14:paraId="7743B13C" w14:textId="07239799" w:rsidR="00E8459A" w:rsidRDefault="00E8459A" w:rsidP="00CF0702">
      <w:pPr>
        <w:ind w:firstLine="0"/>
      </w:pPr>
    </w:p>
    <w:p w14:paraId="7B7B8C04" w14:textId="2F91A00F" w:rsidR="00E8459A" w:rsidRDefault="00E8459A" w:rsidP="00CF0702">
      <w:pPr>
        <w:ind w:firstLine="0"/>
      </w:pPr>
    </w:p>
    <w:p w14:paraId="3809AEBC" w14:textId="41DF1DAA" w:rsidR="008D024D" w:rsidRPr="008D024D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</w:t>
      </w:r>
      <w:r w:rsidR="008D024D" w:rsidRPr="008D024D">
        <w:rPr>
          <w:b/>
          <w:sz w:val="28"/>
          <w:szCs w:val="28"/>
        </w:rPr>
        <w:t>. ПРИНЯТИЕ ДЕФЕКТА</w:t>
      </w:r>
    </w:p>
    <w:p w14:paraId="28A4A89E" w14:textId="2FC3B38F" w:rsidR="00CA79D1" w:rsidRPr="00F87914" w:rsidRDefault="00F87914" w:rsidP="0029458C">
      <w:pPr>
        <w:ind w:firstLine="0"/>
        <w:rPr>
          <w:b/>
        </w:rPr>
      </w:pPr>
      <w:r>
        <w:rPr>
          <w:b/>
        </w:rPr>
        <w:t>Пользователю «Администратор» при принятии дефекта доступны полномочия пользователя</w:t>
      </w:r>
      <w:r w:rsidRPr="00971163">
        <w:rPr>
          <w:b/>
        </w:rPr>
        <w:t xml:space="preserve"> «</w:t>
      </w:r>
      <w:r>
        <w:rPr>
          <w:b/>
        </w:rPr>
        <w:t>Ответственный за устранение</w:t>
      </w:r>
      <w:r w:rsidRPr="00971163">
        <w:rPr>
          <w:b/>
        </w:rPr>
        <w:t>»</w:t>
      </w:r>
      <w:r>
        <w:rPr>
          <w:b/>
        </w:rPr>
        <w:t>.</w:t>
      </w:r>
    </w:p>
    <w:p w14:paraId="48C9219B" w14:textId="170CC354" w:rsidR="00176A10" w:rsidRDefault="00CA79D1" w:rsidP="0029458C">
      <w:pPr>
        <w:ind w:firstLine="0"/>
      </w:pPr>
      <w:r>
        <w:t xml:space="preserve">Для работы </w:t>
      </w:r>
      <w:r w:rsidR="00242CED">
        <w:t>с полномочиями пользователя</w:t>
      </w:r>
      <w:r>
        <w:t xml:space="preserve"> «</w:t>
      </w:r>
      <w:r w:rsidR="00E1502F">
        <w:t>Ответственный за устранение</w:t>
      </w:r>
      <w:r>
        <w:t>» необходимо ввести логин и пароль пользователя</w:t>
      </w:r>
      <w:r w:rsidR="008D0C1E">
        <w:t xml:space="preserve"> </w:t>
      </w:r>
      <w:r w:rsidR="00F87914">
        <w:t>«Администратор»</w:t>
      </w:r>
      <w:r>
        <w:t xml:space="preserve">. </w:t>
      </w:r>
    </w:p>
    <w:p w14:paraId="7D3D012C" w14:textId="57DC68A2" w:rsidR="008D0C1E" w:rsidRPr="008D0C1E" w:rsidRDefault="00CA79D1" w:rsidP="0029458C">
      <w:pPr>
        <w:ind w:firstLine="0"/>
      </w:pPr>
      <w:r>
        <w:t xml:space="preserve">После входа в систему </w:t>
      </w:r>
      <w:r w:rsidR="008D0C1E">
        <w:t>выполнить следующие действия</w:t>
      </w:r>
      <w:r w:rsidR="008D0C1E" w:rsidRPr="008D0C1E">
        <w:t>:</w:t>
      </w:r>
    </w:p>
    <w:p w14:paraId="61503441" w14:textId="450D448F" w:rsidR="0029458C" w:rsidRDefault="008D0C1E" w:rsidP="008D0C1E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</w:t>
      </w:r>
      <w:r w:rsidR="00CA79D1" w:rsidRPr="008D0C1E">
        <w:rPr>
          <w:rFonts w:asciiTheme="minorHAnsi" w:hAnsiTheme="minorHAnsi" w:cstheme="minorHAnsi"/>
        </w:rPr>
        <w:t>ыб</w:t>
      </w:r>
      <w:r>
        <w:rPr>
          <w:rFonts w:asciiTheme="minorHAnsi" w:hAnsiTheme="minorHAnsi" w:cstheme="minorHAnsi"/>
        </w:rPr>
        <w:t>рать</w:t>
      </w:r>
      <w:r w:rsidR="00CA79D1" w:rsidRPr="008D0C1E">
        <w:rPr>
          <w:rFonts w:asciiTheme="minorHAnsi" w:hAnsiTheme="minorHAnsi" w:cstheme="minorHAnsi"/>
        </w:rPr>
        <w:t xml:space="preserve"> дефект</w:t>
      </w:r>
      <w:r w:rsidR="00617039" w:rsidRPr="008D0C1E">
        <w:rPr>
          <w:rFonts w:asciiTheme="minorHAnsi" w:hAnsiTheme="minorHAnsi" w:cstheme="minorHAnsi"/>
        </w:rPr>
        <w:t xml:space="preserve"> со статусом «Адресован»</w:t>
      </w:r>
      <w:r w:rsidR="00E1502F" w:rsidRPr="008D0C1E">
        <w:rPr>
          <w:rFonts w:asciiTheme="minorHAnsi" w:hAnsiTheme="minorHAnsi" w:cstheme="minorHAnsi"/>
        </w:rPr>
        <w:t xml:space="preserve"> и указанием в поле «</w:t>
      </w:r>
      <w:r w:rsidR="00135871" w:rsidRPr="008D0C1E">
        <w:rPr>
          <w:rFonts w:asciiTheme="minorHAnsi" w:hAnsiTheme="minorHAnsi" w:cstheme="minorHAnsi"/>
        </w:rPr>
        <w:t>О</w:t>
      </w:r>
      <w:r w:rsidR="00E1502F" w:rsidRPr="008D0C1E">
        <w:rPr>
          <w:rFonts w:asciiTheme="minorHAnsi" w:hAnsiTheme="minorHAnsi" w:cstheme="minorHAnsi"/>
        </w:rPr>
        <w:t xml:space="preserve">тветственный» своей </w:t>
      </w:r>
      <w:r w:rsidR="00135871" w:rsidRPr="008D0C1E">
        <w:rPr>
          <w:rFonts w:asciiTheme="minorHAnsi" w:hAnsiTheme="minorHAnsi" w:cstheme="minorHAnsi"/>
        </w:rPr>
        <w:t>ф</w:t>
      </w:r>
      <w:r w:rsidR="00E1502F" w:rsidRPr="008D0C1E">
        <w:rPr>
          <w:rFonts w:asciiTheme="minorHAnsi" w:hAnsiTheme="minorHAnsi" w:cstheme="minorHAnsi"/>
        </w:rPr>
        <w:t xml:space="preserve">амилии и </w:t>
      </w:r>
      <w:r w:rsidR="00135871" w:rsidRPr="008D0C1E">
        <w:rPr>
          <w:rFonts w:asciiTheme="minorHAnsi" w:hAnsiTheme="minorHAnsi" w:cstheme="minorHAnsi"/>
        </w:rPr>
        <w:t>и</w:t>
      </w:r>
      <w:r w:rsidR="00E1502F" w:rsidRPr="008D0C1E">
        <w:rPr>
          <w:rFonts w:asciiTheme="minorHAnsi" w:hAnsiTheme="minorHAnsi" w:cstheme="minorHAnsi"/>
        </w:rPr>
        <w:t>мени</w:t>
      </w:r>
      <w:r w:rsidR="00CA79D1">
        <w:rPr>
          <w:rFonts w:asciiTheme="minorHAnsi" w:hAnsiTheme="minorHAnsi" w:cstheme="minorHAnsi"/>
        </w:rPr>
        <w:t xml:space="preserve">. </w:t>
      </w:r>
    </w:p>
    <w:p w14:paraId="4642FD18" w14:textId="3245418F" w:rsidR="00E1502F" w:rsidRDefault="00E1502F" w:rsidP="0029458C">
      <w:pPr>
        <w:ind w:firstLine="0"/>
        <w:rPr>
          <w:rFonts w:asciiTheme="minorHAnsi" w:hAnsiTheme="minorHAnsi" w:cstheme="minorHAnsi"/>
        </w:rPr>
      </w:pPr>
    </w:p>
    <w:p w14:paraId="12F45797" w14:textId="77777777" w:rsidR="00E1502F" w:rsidRDefault="00E1502F" w:rsidP="00E1502F">
      <w:pPr>
        <w:ind w:firstLine="0"/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56616F2" wp14:editId="188B22A6">
            <wp:extent cx="6030595" cy="2812415"/>
            <wp:effectExtent l="0" t="0" r="825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116" w14:textId="79C988B6" w:rsidR="008D0C1E" w:rsidRDefault="008D0C1E" w:rsidP="008D0C1E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</w:t>
      </w:r>
      <w:r w:rsidRPr="008D0C1E">
        <w:rPr>
          <w:rFonts w:asciiTheme="minorHAnsi" w:hAnsiTheme="minorHAnsi" w:cstheme="minorHAnsi"/>
        </w:rPr>
        <w:t xml:space="preserve">ыбрать исполнителя ремонта в соответствующем поле «Исполнитель» из выпадающего списка. </w:t>
      </w:r>
    </w:p>
    <w:p w14:paraId="09F65F25" w14:textId="3A28CD0C" w:rsidR="0029458C" w:rsidRPr="008D0C1E" w:rsidRDefault="008D0C1E" w:rsidP="008D0C1E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="0029458C">
        <w:rPr>
          <w:rFonts w:asciiTheme="minorHAnsi" w:hAnsiTheme="minorHAnsi" w:cstheme="minorHAnsi"/>
        </w:rPr>
        <w:t>одтвердить</w:t>
      </w:r>
      <w:r w:rsidR="00E1502F" w:rsidRPr="008D0C1E">
        <w:rPr>
          <w:rFonts w:asciiTheme="minorHAnsi" w:hAnsiTheme="minorHAnsi" w:cstheme="minorHAnsi"/>
        </w:rPr>
        <w:t xml:space="preserve"> принятие де</w:t>
      </w:r>
      <w:r w:rsidR="0029458C" w:rsidRPr="008D0C1E">
        <w:rPr>
          <w:rFonts w:asciiTheme="minorHAnsi" w:hAnsiTheme="minorHAnsi" w:cstheme="minorHAnsi"/>
        </w:rPr>
        <w:t>фекта в работу нажатием кнопки:</w:t>
      </w:r>
    </w:p>
    <w:p w14:paraId="538E061A" w14:textId="547015FF" w:rsidR="00E1502F" w:rsidRDefault="004262D0" w:rsidP="0029458C">
      <w:pPr>
        <w:ind w:firstLine="0"/>
        <w:jc w:val="center"/>
      </w:pPr>
      <w:r>
        <w:rPr>
          <w:noProof/>
        </w:rPr>
        <w:drawing>
          <wp:inline distT="0" distB="0" distL="0" distR="0" wp14:anchorId="6B08AE8D" wp14:editId="471D4C09">
            <wp:extent cx="17430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1765" w14:textId="3DA6EDDC" w:rsidR="00FF3BB6" w:rsidRDefault="00CF0702" w:rsidP="00CF0702">
      <w:pPr>
        <w:ind w:firstLine="0"/>
        <w:rPr>
          <w:rFonts w:asciiTheme="minorHAnsi" w:hAnsiTheme="minorHAnsi" w:cstheme="minorHAnsi"/>
        </w:rPr>
      </w:pPr>
      <w:r>
        <w:t>Дефект изменит статус на «</w:t>
      </w:r>
      <w:r w:rsidR="00F14A3C">
        <w:t>Н</w:t>
      </w:r>
      <w:r>
        <w:t xml:space="preserve">азначен исполнитель» </w:t>
      </w:r>
      <w:r w:rsidR="00F14A3C">
        <w:t xml:space="preserve">и </w:t>
      </w:r>
      <w:r>
        <w:t xml:space="preserve">в поле </w:t>
      </w:r>
      <w:r w:rsidR="00F14A3C">
        <w:t>«</w:t>
      </w:r>
      <w:r w:rsidR="008D0C1E">
        <w:t>Исполнитель ремонта</w:t>
      </w:r>
      <w:r w:rsidR="00F14A3C">
        <w:t>»</w:t>
      </w:r>
      <w:r>
        <w:t xml:space="preserve"> главного окна у дефекта появится </w:t>
      </w:r>
      <w:r w:rsidR="00F14A3C">
        <w:t>информация</w:t>
      </w:r>
      <w:r>
        <w:t xml:space="preserve"> об исполнителе. </w:t>
      </w:r>
      <w:r w:rsidR="00E1502F">
        <w:rPr>
          <w:rFonts w:asciiTheme="minorHAnsi" w:hAnsiTheme="minorHAnsi" w:cstheme="minorHAnsi"/>
        </w:rPr>
        <w:t xml:space="preserve"> </w:t>
      </w:r>
    </w:p>
    <w:p w14:paraId="40BA10EF" w14:textId="6ABC5C43" w:rsidR="00FF0B9C" w:rsidRDefault="00FF0B9C" w:rsidP="00CF0702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Ответственный за устранение может назначить исполнителем себя с получением соответствующих прав на последующем этапе.</w:t>
      </w:r>
    </w:p>
    <w:p w14:paraId="5F90997C" w14:textId="77777777" w:rsidR="008D0C1E" w:rsidRDefault="008D0C1E" w:rsidP="00CF0702">
      <w:pPr>
        <w:ind w:firstLine="0"/>
      </w:pPr>
    </w:p>
    <w:p w14:paraId="07D9E363" w14:textId="7E84F5CD" w:rsidR="008D0C1E" w:rsidRPr="008D0C1E" w:rsidRDefault="00DE4FBC" w:rsidP="00DE4FBC">
      <w:pPr>
        <w:ind w:firstLine="0"/>
      </w:pPr>
      <w:r>
        <w:t>П</w:t>
      </w:r>
      <w:r w:rsidR="001D5481">
        <w:t xml:space="preserve">ри </w:t>
      </w:r>
      <w:r w:rsidR="008D0C1E">
        <w:t>необходимости корректировки дефекта необходимо выполнить следующие действия</w:t>
      </w:r>
      <w:r w:rsidR="008D0C1E" w:rsidRPr="008D0C1E">
        <w:t>:</w:t>
      </w:r>
    </w:p>
    <w:p w14:paraId="4C6D4C6C" w14:textId="5EE6CFDB" w:rsidR="007645DF" w:rsidRDefault="002151DC" w:rsidP="002151DC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</w:t>
      </w:r>
      <w:r w:rsidR="001D5481" w:rsidRPr="002151DC">
        <w:rPr>
          <w:rFonts w:asciiTheme="minorHAnsi" w:hAnsiTheme="minorHAnsi" w:cstheme="minorHAnsi"/>
        </w:rPr>
        <w:t>ажат</w:t>
      </w:r>
      <w:r>
        <w:rPr>
          <w:rFonts w:asciiTheme="minorHAnsi" w:hAnsiTheme="minorHAnsi" w:cstheme="minorHAnsi"/>
        </w:rPr>
        <w:t>ь</w:t>
      </w:r>
      <w:r w:rsidR="001D5481" w:rsidRPr="002151DC">
        <w:rPr>
          <w:rFonts w:asciiTheme="minorHAnsi" w:hAnsiTheme="minorHAnsi" w:cstheme="minorHAnsi"/>
        </w:rPr>
        <w:t xml:space="preserve"> кнопк</w:t>
      </w:r>
      <w:r>
        <w:rPr>
          <w:rFonts w:asciiTheme="minorHAnsi" w:hAnsiTheme="minorHAnsi" w:cstheme="minorHAnsi"/>
        </w:rPr>
        <w:t>у</w:t>
      </w:r>
      <w:r w:rsidR="001D5481" w:rsidRPr="002151DC">
        <w:rPr>
          <w:rFonts w:asciiTheme="minorHAnsi" w:hAnsiTheme="minorHAnsi" w:cstheme="minorHAnsi"/>
        </w:rPr>
        <w:t xml:space="preserve"> </w:t>
      </w:r>
      <w:r w:rsidR="001D5481" w:rsidRPr="00192CF1">
        <w:rPr>
          <w:rFonts w:asciiTheme="minorHAnsi" w:hAnsiTheme="minorHAnsi" w:cstheme="minorHAnsi"/>
        </w:rPr>
        <w:t>«</w:t>
      </w:r>
      <w:r w:rsidR="001D5481" w:rsidRPr="002151DC">
        <w:rPr>
          <w:rFonts w:asciiTheme="minorHAnsi" w:hAnsiTheme="minorHAnsi" w:cstheme="minorHAnsi"/>
        </w:rPr>
        <w:t>Требует решения</w:t>
      </w:r>
      <w:r w:rsidR="001D5481" w:rsidRPr="00192CF1">
        <w:rPr>
          <w:rFonts w:asciiTheme="minorHAnsi" w:hAnsiTheme="minorHAnsi" w:cstheme="minorHAnsi"/>
        </w:rPr>
        <w:t>»</w:t>
      </w:r>
    </w:p>
    <w:p w14:paraId="2F7A36F5" w14:textId="57B3345C" w:rsidR="007645DF" w:rsidRDefault="007645DF" w:rsidP="00DE4FBC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  </w:t>
      </w:r>
      <w:r w:rsidR="00DE4FBC">
        <w:rPr>
          <w:rFonts w:asciiTheme="minorHAnsi" w:hAnsiTheme="minorHAnsi" w:cstheme="minorHAnsi"/>
        </w:rPr>
        <w:t xml:space="preserve"> </w:t>
      </w:r>
      <w:r>
        <w:rPr>
          <w:noProof/>
        </w:rPr>
        <w:drawing>
          <wp:inline distT="0" distB="0" distL="0" distR="0" wp14:anchorId="657BA312" wp14:editId="532BDD27">
            <wp:extent cx="1428750" cy="419100"/>
            <wp:effectExtent l="0" t="0" r="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F648" w14:textId="77777777" w:rsidR="002151DC" w:rsidRDefault="007645DF" w:rsidP="00BC7D99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 w:rsidRPr="002151DC">
        <w:rPr>
          <w:rFonts w:asciiTheme="minorHAnsi" w:hAnsiTheme="minorHAnsi" w:cstheme="minorHAnsi"/>
        </w:rPr>
        <w:lastRenderedPageBreak/>
        <w:t xml:space="preserve">В появившемся окне отрывается </w:t>
      </w:r>
      <w:r w:rsidR="00DE4FBC" w:rsidRPr="002151DC">
        <w:rPr>
          <w:rFonts w:asciiTheme="minorHAnsi" w:hAnsiTheme="minorHAnsi" w:cstheme="minorHAnsi"/>
        </w:rPr>
        <w:t>возможность направить запрос корректировки дефекта.</w:t>
      </w:r>
      <w:r w:rsidR="002151DC" w:rsidRPr="002151DC">
        <w:rPr>
          <w:rFonts w:asciiTheme="minorHAnsi" w:hAnsiTheme="minorHAnsi" w:cstheme="minorHAnsi"/>
        </w:rPr>
        <w:t xml:space="preserve"> </w:t>
      </w:r>
      <w:r w:rsidR="001D5481" w:rsidRPr="002151DC">
        <w:rPr>
          <w:rFonts w:asciiTheme="minorHAnsi" w:hAnsiTheme="minorHAnsi" w:cstheme="minorHAnsi"/>
        </w:rPr>
        <w:t>Для этого необходимо заполнить описание</w:t>
      </w:r>
      <w:r w:rsidR="002151DC">
        <w:rPr>
          <w:rFonts w:asciiTheme="minorHAnsi" w:hAnsiTheme="minorHAnsi" w:cstheme="minorHAnsi"/>
        </w:rPr>
        <w:t>.</w:t>
      </w:r>
    </w:p>
    <w:p w14:paraId="6A6E2342" w14:textId="49DB60F8" w:rsidR="00B64E0C" w:rsidRPr="002151DC" w:rsidRDefault="002151DC" w:rsidP="00BC7D99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t>Н</w:t>
      </w:r>
      <w:r w:rsidR="001D5481">
        <w:t xml:space="preserve">ажать на кнопку </w:t>
      </w:r>
      <w:r w:rsidR="001D5481" w:rsidRPr="002151DC">
        <w:rPr>
          <w:rFonts w:asciiTheme="minorHAnsi" w:hAnsiTheme="minorHAnsi" w:cstheme="minorHAnsi"/>
        </w:rPr>
        <w:t>«</w:t>
      </w:r>
      <w:r w:rsidR="00004410">
        <w:rPr>
          <w:rFonts w:asciiTheme="minorHAnsi" w:hAnsiTheme="minorHAnsi" w:cstheme="minorHAnsi"/>
        </w:rPr>
        <w:t xml:space="preserve">Отправить на </w:t>
      </w:r>
      <w:r w:rsidR="003E4152">
        <w:rPr>
          <w:rFonts w:asciiTheme="minorHAnsi" w:hAnsiTheme="minorHAnsi" w:cstheme="minorHAnsi"/>
        </w:rPr>
        <w:t>корректировку</w:t>
      </w:r>
      <w:r w:rsidR="001D5481" w:rsidRPr="002151DC">
        <w:rPr>
          <w:rFonts w:asciiTheme="minorHAnsi" w:hAnsiTheme="minorHAnsi" w:cstheme="minorHAnsi"/>
        </w:rPr>
        <w:t>»</w:t>
      </w:r>
      <w:r w:rsidR="004F69E6">
        <w:rPr>
          <w:rFonts w:asciiTheme="minorHAnsi" w:hAnsiTheme="minorHAnsi" w:cstheme="minorHAnsi"/>
        </w:rPr>
        <w:t>.</w:t>
      </w:r>
    </w:p>
    <w:p w14:paraId="5516D6F0" w14:textId="4B69D706" w:rsidR="00B64E0C" w:rsidRDefault="003E4152" w:rsidP="009E2AD0">
      <w:pPr>
        <w:ind w:firstLine="0"/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6ACD15" wp14:editId="15F3A626">
            <wp:extent cx="6030595" cy="73533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501" w14:textId="77777777" w:rsidR="00B64E0C" w:rsidRDefault="00B64E0C" w:rsidP="009E2AD0">
      <w:pPr>
        <w:ind w:firstLine="0"/>
        <w:jc w:val="left"/>
        <w:rPr>
          <w:rFonts w:asciiTheme="minorHAnsi" w:hAnsiTheme="minorHAnsi" w:cstheme="minorHAnsi"/>
        </w:rPr>
      </w:pPr>
    </w:p>
    <w:p w14:paraId="0F949108" w14:textId="6366C9E3" w:rsidR="00527B2C" w:rsidRPr="004262D0" w:rsidRDefault="007645DF" w:rsidP="004262D0">
      <w:pPr>
        <w:ind w:firstLine="0"/>
      </w:pPr>
      <w:r>
        <w:rPr>
          <w:rFonts w:asciiTheme="minorHAnsi" w:hAnsiTheme="minorHAnsi" w:cstheme="minorHAnsi"/>
        </w:rPr>
        <w:t>После нажатия кнопки «</w:t>
      </w:r>
      <w:r w:rsidR="00004410">
        <w:rPr>
          <w:rFonts w:asciiTheme="minorHAnsi" w:hAnsiTheme="minorHAnsi" w:cstheme="minorHAnsi"/>
        </w:rPr>
        <w:t>Отправить на рассмотрение</w:t>
      </w:r>
      <w:r w:rsidRPr="00192CF1">
        <w:rPr>
          <w:rFonts w:asciiTheme="minorHAnsi" w:hAnsiTheme="minorHAnsi" w:cstheme="minorHAnsi"/>
        </w:rPr>
        <w:t>»</w:t>
      </w:r>
      <w:r>
        <w:rPr>
          <w:rFonts w:asciiTheme="minorHAnsi" w:hAnsiTheme="minorHAnsi" w:cstheme="minorHAnsi"/>
        </w:rPr>
        <w:t xml:space="preserve"> </w:t>
      </w:r>
      <w:r w:rsidR="00AC21B4">
        <w:rPr>
          <w:rFonts w:asciiTheme="minorHAnsi" w:hAnsiTheme="minorHAnsi" w:cstheme="minorHAnsi"/>
        </w:rPr>
        <w:t xml:space="preserve">статус дефекта изменится на </w:t>
      </w:r>
      <w:r w:rsidR="00AC21B4" w:rsidRPr="00192CF1">
        <w:rPr>
          <w:rFonts w:asciiTheme="minorHAnsi" w:hAnsiTheme="minorHAnsi" w:cstheme="minorHAnsi"/>
        </w:rPr>
        <w:t>«</w:t>
      </w:r>
      <w:r w:rsidR="00AC21B4">
        <w:rPr>
          <w:rFonts w:asciiTheme="minorHAnsi" w:hAnsiTheme="minorHAnsi" w:cstheme="minorHAnsi"/>
        </w:rPr>
        <w:t>Требует решения</w:t>
      </w:r>
      <w:r w:rsidR="00AC21B4" w:rsidRPr="00192CF1">
        <w:rPr>
          <w:rFonts w:asciiTheme="minorHAnsi" w:hAnsiTheme="minorHAnsi" w:cstheme="minorHAnsi"/>
        </w:rPr>
        <w:t>»</w:t>
      </w:r>
      <w:r w:rsidR="00AC21B4">
        <w:rPr>
          <w:rFonts w:asciiTheme="minorHAnsi" w:hAnsiTheme="minorHAnsi" w:cstheme="minorHAnsi"/>
        </w:rPr>
        <w:t xml:space="preserve"> и вернется на доработку к </w:t>
      </w:r>
      <w:r w:rsidR="00617039">
        <w:rPr>
          <w:rFonts w:asciiTheme="minorHAnsi" w:hAnsiTheme="minorHAnsi" w:cstheme="minorHAnsi"/>
        </w:rPr>
        <w:t>пользователю «Владеле</w:t>
      </w:r>
      <w:r w:rsidR="00AC21B4">
        <w:rPr>
          <w:rFonts w:asciiTheme="minorHAnsi" w:hAnsiTheme="minorHAnsi" w:cstheme="minorHAnsi"/>
        </w:rPr>
        <w:t>ц</w:t>
      </w:r>
      <w:r w:rsidR="00617039">
        <w:rPr>
          <w:rFonts w:asciiTheme="minorHAnsi" w:hAnsiTheme="minorHAnsi" w:cstheme="minorHAnsi"/>
        </w:rPr>
        <w:t>»</w:t>
      </w:r>
      <w:r w:rsidR="00AC21B4">
        <w:rPr>
          <w:rFonts w:asciiTheme="minorHAnsi" w:hAnsiTheme="minorHAnsi" w:cstheme="minorHAnsi"/>
        </w:rPr>
        <w:t xml:space="preserve"> </w:t>
      </w:r>
      <w:r w:rsidR="00617039">
        <w:rPr>
          <w:rFonts w:asciiTheme="minorHAnsi" w:hAnsiTheme="minorHAnsi" w:cstheme="minorHAnsi"/>
        </w:rPr>
        <w:t>для повторного подтверждения</w:t>
      </w:r>
      <w:r w:rsidR="00AC21B4">
        <w:rPr>
          <w:rFonts w:asciiTheme="minorHAnsi" w:hAnsiTheme="minorHAnsi" w:cstheme="minorHAnsi"/>
        </w:rPr>
        <w:t xml:space="preserve"> дефект</w:t>
      </w:r>
      <w:r w:rsidR="00617039">
        <w:rPr>
          <w:rFonts w:asciiTheme="minorHAnsi" w:hAnsiTheme="minorHAnsi" w:cstheme="minorHAnsi"/>
        </w:rPr>
        <w:t>а и</w:t>
      </w:r>
      <w:r w:rsidR="00AC21B4">
        <w:rPr>
          <w:rFonts w:asciiTheme="minorHAnsi" w:hAnsiTheme="minorHAnsi" w:cstheme="minorHAnsi"/>
        </w:rPr>
        <w:t xml:space="preserve"> </w:t>
      </w:r>
      <w:r w:rsidR="00617039">
        <w:rPr>
          <w:rFonts w:asciiTheme="minorHAnsi" w:hAnsiTheme="minorHAnsi" w:cstheme="minorHAnsi"/>
        </w:rPr>
        <w:t>(</w:t>
      </w:r>
      <w:r w:rsidR="00AC21B4">
        <w:rPr>
          <w:rFonts w:asciiTheme="minorHAnsi" w:hAnsiTheme="minorHAnsi" w:cstheme="minorHAnsi"/>
        </w:rPr>
        <w:t>при необходимости</w:t>
      </w:r>
      <w:r w:rsidR="00617039">
        <w:rPr>
          <w:rFonts w:asciiTheme="minorHAnsi" w:hAnsiTheme="minorHAnsi" w:cstheme="minorHAnsi"/>
        </w:rPr>
        <w:t>)</w:t>
      </w:r>
      <w:r w:rsidR="00AC21B4">
        <w:rPr>
          <w:rFonts w:asciiTheme="minorHAnsi" w:hAnsiTheme="minorHAnsi" w:cstheme="minorHAnsi"/>
        </w:rPr>
        <w:t xml:space="preserve"> </w:t>
      </w:r>
      <w:r w:rsidR="009E4709">
        <w:rPr>
          <w:rFonts w:asciiTheme="minorHAnsi" w:hAnsiTheme="minorHAnsi" w:cstheme="minorHAnsi"/>
        </w:rPr>
        <w:t>уточнения</w:t>
      </w:r>
      <w:r w:rsidR="00AC21B4">
        <w:rPr>
          <w:rFonts w:asciiTheme="minorHAnsi" w:hAnsiTheme="minorHAnsi" w:cstheme="minorHAnsi"/>
        </w:rPr>
        <w:t xml:space="preserve"> доступных для редактирования полей</w:t>
      </w:r>
      <w:r w:rsidR="00C96A41">
        <w:rPr>
          <w:rFonts w:asciiTheme="minorHAnsi" w:hAnsiTheme="minorHAnsi" w:cstheme="minorHAnsi"/>
        </w:rPr>
        <w:t xml:space="preserve"> или для отмены дефекта</w:t>
      </w:r>
      <w:r w:rsidR="00617039">
        <w:rPr>
          <w:rFonts w:asciiTheme="minorHAnsi" w:hAnsiTheme="minorHAnsi" w:cstheme="minorHAnsi"/>
        </w:rPr>
        <w:t>.</w:t>
      </w:r>
    </w:p>
    <w:p w14:paraId="36FFA7A0" w14:textId="6A91D6E1" w:rsidR="00FF3BB6" w:rsidRDefault="00FF3BB6" w:rsidP="00EC45C8">
      <w:pPr>
        <w:ind w:firstLine="0"/>
        <w:jc w:val="left"/>
        <w:rPr>
          <w:rFonts w:asciiTheme="minorHAnsi" w:hAnsiTheme="minorHAnsi" w:cstheme="minorHAnsi"/>
        </w:rPr>
      </w:pPr>
    </w:p>
    <w:p w14:paraId="77ED580B" w14:textId="4A828CAF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0D5BE1EE" w14:textId="5B9A9078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53A5431A" w14:textId="734EDF8A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33E2B203" w14:textId="5E79FD87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09000681" w14:textId="362B7820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3CAC2424" w14:textId="57C61E50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6685BD93" w14:textId="4F2130D3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75AE173" w14:textId="656DF55F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66B359F" w14:textId="2373F6B3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32CBE926" w14:textId="23214B7C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F59A20C" w14:textId="3778ECF4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35272009" w14:textId="4FB08FE7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38D703A" w14:textId="043DECBF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56B01575" w14:textId="16913352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5B6A840A" w14:textId="29AAF2C4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1E30097E" w14:textId="0DB3A8DF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0623C71" w14:textId="2323C93C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2EEBB560" w14:textId="03DDE8CD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7338A52F" w14:textId="616299B4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1EAF733F" w14:textId="6A4F029E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742459BC" w14:textId="1BDB3187" w:rsidR="004262D0" w:rsidRDefault="004262D0" w:rsidP="00EC45C8">
      <w:pPr>
        <w:ind w:firstLine="0"/>
        <w:jc w:val="left"/>
        <w:rPr>
          <w:rFonts w:asciiTheme="minorHAnsi" w:hAnsiTheme="minorHAnsi" w:cstheme="minorHAnsi"/>
        </w:rPr>
      </w:pPr>
    </w:p>
    <w:p w14:paraId="4A913E6A" w14:textId="77777777" w:rsidR="00E8459A" w:rsidRDefault="00E8459A" w:rsidP="00EC45C8">
      <w:pPr>
        <w:ind w:firstLine="0"/>
        <w:jc w:val="left"/>
        <w:rPr>
          <w:rFonts w:asciiTheme="minorHAnsi" w:hAnsiTheme="minorHAnsi" w:cstheme="minorHAnsi"/>
        </w:rPr>
      </w:pPr>
    </w:p>
    <w:p w14:paraId="3F4248BB" w14:textId="3CAE9B6A" w:rsidR="008D024D" w:rsidRPr="00A363EF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</w:t>
      </w:r>
      <w:r w:rsidR="008D024D" w:rsidRPr="00A363EF">
        <w:rPr>
          <w:b/>
          <w:sz w:val="28"/>
          <w:szCs w:val="28"/>
        </w:rPr>
        <w:t xml:space="preserve">. </w:t>
      </w:r>
      <w:r w:rsidR="00A363EF" w:rsidRPr="00A363EF">
        <w:rPr>
          <w:b/>
          <w:sz w:val="28"/>
          <w:szCs w:val="28"/>
        </w:rPr>
        <w:t>ИСПОЛНЕНИЕ</w:t>
      </w:r>
      <w:r w:rsidR="00E8459A">
        <w:rPr>
          <w:b/>
          <w:sz w:val="28"/>
          <w:szCs w:val="28"/>
        </w:rPr>
        <w:t xml:space="preserve"> ДЕФЕКТА</w:t>
      </w:r>
    </w:p>
    <w:p w14:paraId="6213B006" w14:textId="0862528C" w:rsidR="007C37FF" w:rsidRPr="00971163" w:rsidRDefault="007C37FF" w:rsidP="007C37FF">
      <w:pPr>
        <w:ind w:firstLine="0"/>
        <w:rPr>
          <w:b/>
        </w:rPr>
      </w:pPr>
      <w:r>
        <w:rPr>
          <w:b/>
        </w:rPr>
        <w:t>Пользователю «Администратор» при исполнении дефекта доступны полномочия пользователя</w:t>
      </w:r>
      <w:r w:rsidRPr="00971163">
        <w:rPr>
          <w:b/>
        </w:rPr>
        <w:t xml:space="preserve"> «</w:t>
      </w:r>
      <w:r>
        <w:rPr>
          <w:b/>
        </w:rPr>
        <w:t>Исполнитель</w:t>
      </w:r>
      <w:r w:rsidRPr="00971163">
        <w:rPr>
          <w:b/>
        </w:rPr>
        <w:t>»</w:t>
      </w:r>
      <w:r>
        <w:rPr>
          <w:b/>
        </w:rPr>
        <w:t>.</w:t>
      </w:r>
    </w:p>
    <w:p w14:paraId="65066487" w14:textId="37328C3E" w:rsidR="00BD04B3" w:rsidRDefault="00BC564D" w:rsidP="004262D0">
      <w:pPr>
        <w:ind w:firstLine="0"/>
        <w:rPr>
          <w:rFonts w:asciiTheme="minorHAnsi" w:hAnsiTheme="minorHAnsi" w:cstheme="minorHAnsi"/>
        </w:rPr>
      </w:pPr>
      <w:r w:rsidRPr="00BC564D">
        <w:rPr>
          <w:rFonts w:asciiTheme="minorHAnsi" w:hAnsiTheme="minorHAnsi" w:cstheme="minorHAnsi"/>
        </w:rPr>
        <w:t xml:space="preserve">Для работы с полномочиями пользователя </w:t>
      </w:r>
      <w:r>
        <w:rPr>
          <w:rFonts w:asciiTheme="minorHAnsi" w:hAnsiTheme="minorHAnsi" w:cstheme="minorHAnsi"/>
        </w:rPr>
        <w:t xml:space="preserve">«Исполнитель» </w:t>
      </w:r>
      <w:r w:rsidRPr="00BC564D">
        <w:rPr>
          <w:rFonts w:asciiTheme="minorHAnsi" w:hAnsiTheme="minorHAnsi" w:cstheme="minorHAnsi"/>
        </w:rPr>
        <w:t>необходимо ввести логин и пароль того п</w:t>
      </w:r>
      <w:r w:rsidR="000D19EB">
        <w:rPr>
          <w:rFonts w:asciiTheme="minorHAnsi" w:hAnsiTheme="minorHAnsi" w:cstheme="minorHAnsi"/>
        </w:rPr>
        <w:t xml:space="preserve">ользователя, у которого есть </w:t>
      </w:r>
      <w:r w:rsidR="00BD04B3">
        <w:rPr>
          <w:rFonts w:asciiTheme="minorHAnsi" w:hAnsiTheme="minorHAnsi" w:cstheme="minorHAnsi"/>
        </w:rPr>
        <w:t>полномочия</w:t>
      </w:r>
      <w:r w:rsidR="000D19EB">
        <w:rPr>
          <w:rFonts w:asciiTheme="minorHAnsi" w:hAnsiTheme="minorHAnsi" w:cstheme="minorHAnsi"/>
        </w:rPr>
        <w:t xml:space="preserve"> «Администратор»</w:t>
      </w:r>
      <w:r w:rsidR="009A41FF">
        <w:rPr>
          <w:rFonts w:asciiTheme="minorHAnsi" w:hAnsiTheme="minorHAnsi" w:cstheme="minorHAnsi"/>
        </w:rPr>
        <w:t>.</w:t>
      </w:r>
    </w:p>
    <w:p w14:paraId="709A4BE4" w14:textId="77777777" w:rsidR="00BD04B3" w:rsidRDefault="00BD04B3" w:rsidP="004262D0">
      <w:pPr>
        <w:ind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Необходимо выполнить следующие действия</w:t>
      </w:r>
      <w:r>
        <w:rPr>
          <w:rFonts w:asciiTheme="minorHAnsi" w:hAnsiTheme="minorHAnsi" w:cstheme="minorHAnsi"/>
          <w:lang w:val="en-US"/>
        </w:rPr>
        <w:t>:</w:t>
      </w:r>
    </w:p>
    <w:p w14:paraId="71F559B3" w14:textId="456EDF29" w:rsidR="009A41FF" w:rsidRDefault="009A41FF" w:rsidP="00BD04B3">
      <w:pPr>
        <w:pStyle w:val="afff5"/>
        <w:numPr>
          <w:ilvl w:val="0"/>
          <w:numId w:val="9"/>
        </w:numPr>
        <w:ind w:left="1491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BC564D" w:rsidRPr="00BD04B3">
        <w:t xml:space="preserve">Выбрать </w:t>
      </w:r>
      <w:r w:rsidRPr="00BD04B3">
        <w:t xml:space="preserve">необходимый дефект </w:t>
      </w:r>
      <w:r w:rsidR="0057425D" w:rsidRPr="00BD04B3">
        <w:t>со статусом «</w:t>
      </w:r>
      <w:r w:rsidR="001874B5" w:rsidRPr="00BD04B3">
        <w:t>Назначен исполнитель</w:t>
      </w:r>
      <w:r w:rsidR="0057425D" w:rsidRPr="00BD04B3">
        <w:t>»</w:t>
      </w:r>
      <w:r w:rsidR="00E1502F" w:rsidRPr="00BD04B3">
        <w:t xml:space="preserve"> и своими фамилией и именем в поле </w:t>
      </w:r>
      <w:r w:rsidR="00BD04B3">
        <w:t>«О</w:t>
      </w:r>
      <w:r w:rsidR="004262D0" w:rsidRPr="00BD04B3">
        <w:t>тветственный</w:t>
      </w:r>
      <w:r w:rsidR="00BD04B3">
        <w:t>»</w:t>
      </w:r>
      <w:r w:rsidR="0057425D">
        <w:rPr>
          <w:rFonts w:asciiTheme="minorHAnsi" w:hAnsiTheme="minorHAnsi" w:cstheme="minorHAnsi"/>
        </w:rPr>
        <w:t xml:space="preserve"> </w:t>
      </w:r>
    </w:p>
    <w:p w14:paraId="55A0F51E" w14:textId="2229ED75" w:rsidR="002C0797" w:rsidRDefault="002C0797" w:rsidP="00EC45C8">
      <w:pPr>
        <w:ind w:firstLine="0"/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B40C516" wp14:editId="175E437F">
            <wp:extent cx="6030595" cy="2791460"/>
            <wp:effectExtent l="0" t="0" r="8255" b="889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25F3" w14:textId="6C6A5E91" w:rsidR="00BD04B3" w:rsidRPr="00BD04B3" w:rsidRDefault="00BD04B3" w:rsidP="00BD04B3">
      <w:pPr>
        <w:pStyle w:val="afff5"/>
        <w:numPr>
          <w:ilvl w:val="0"/>
          <w:numId w:val="9"/>
        </w:numPr>
        <w:ind w:left="1491" w:hanging="357"/>
      </w:pPr>
      <w:r>
        <w:t>П</w:t>
      </w:r>
      <w:r w:rsidRPr="00BD04B3">
        <w:t xml:space="preserve">ринять </w:t>
      </w:r>
      <w:r>
        <w:t>д</w:t>
      </w:r>
      <w:r w:rsidRPr="00BD04B3">
        <w:t xml:space="preserve">ефект </w:t>
      </w:r>
      <w:r>
        <w:t xml:space="preserve">в работу </w:t>
      </w:r>
      <w:r w:rsidRPr="00BD04B3">
        <w:t>нажати</w:t>
      </w:r>
      <w:r>
        <w:t>ем</w:t>
      </w:r>
      <w:r w:rsidRPr="00BD04B3">
        <w:t xml:space="preserve"> на кнопку «Принять в работу».</w:t>
      </w:r>
    </w:p>
    <w:p w14:paraId="21320F71" w14:textId="28A8777B" w:rsidR="002C0797" w:rsidRDefault="002C0797" w:rsidP="002C0797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817C10D" wp14:editId="5255ED28">
            <wp:extent cx="1476375" cy="428625"/>
            <wp:effectExtent l="0" t="0" r="9525" b="9525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A9B" w14:textId="5FA9D958" w:rsidR="00CF0702" w:rsidRDefault="00CF0702" w:rsidP="00CF0702">
      <w:pPr>
        <w:ind w:firstLine="0"/>
      </w:pPr>
      <w:r>
        <w:t>Дефект изменит статус на «</w:t>
      </w:r>
      <w:r w:rsidR="00ED2B1B">
        <w:t>П</w:t>
      </w:r>
      <w:r>
        <w:t xml:space="preserve">ринят в работу». </w:t>
      </w:r>
    </w:p>
    <w:p w14:paraId="3ADCA167" w14:textId="77777777" w:rsidR="00BD04B3" w:rsidRDefault="00BD04B3" w:rsidP="00CF0702">
      <w:pPr>
        <w:ind w:firstLine="0"/>
      </w:pPr>
    </w:p>
    <w:p w14:paraId="2264D6E2" w14:textId="77777777" w:rsidR="00BD04B3" w:rsidRDefault="00BD04B3" w:rsidP="00BD04B3">
      <w:pPr>
        <w:ind w:firstLine="0"/>
      </w:pPr>
      <w:r>
        <w:t>При необходимости корректировки дефекта необходимо выполнить следующие действия:</w:t>
      </w:r>
    </w:p>
    <w:p w14:paraId="3D28C4E9" w14:textId="6EA84776" w:rsidR="00BD04B3" w:rsidRPr="00CF0702" w:rsidRDefault="00BD04B3" w:rsidP="00BD04B3">
      <w:pPr>
        <w:pStyle w:val="afff5"/>
        <w:numPr>
          <w:ilvl w:val="0"/>
          <w:numId w:val="9"/>
        </w:numPr>
        <w:ind w:left="1491" w:hanging="357"/>
      </w:pPr>
      <w:r>
        <w:t>Нажать кнопку «Требует решения»</w:t>
      </w:r>
    </w:p>
    <w:p w14:paraId="68EE04B2" w14:textId="73716F43" w:rsidR="007645DF" w:rsidRDefault="007645DF" w:rsidP="00ED2B1B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</w:t>
      </w:r>
      <w:r w:rsidR="00ED2B1B">
        <w:rPr>
          <w:rFonts w:asciiTheme="minorHAnsi" w:hAnsiTheme="minorHAnsi" w:cstheme="minorHAnsi"/>
        </w:rPr>
        <w:t xml:space="preserve"> </w:t>
      </w:r>
      <w:r>
        <w:rPr>
          <w:noProof/>
        </w:rPr>
        <w:drawing>
          <wp:inline distT="0" distB="0" distL="0" distR="0" wp14:anchorId="55524026" wp14:editId="4F73DA08">
            <wp:extent cx="1504950" cy="428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89BC" w14:textId="48CA70EE" w:rsidR="00BD04B3" w:rsidRPr="00BD04B3" w:rsidRDefault="00BD04B3" w:rsidP="00BD04B3">
      <w:pPr>
        <w:pStyle w:val="afff5"/>
        <w:numPr>
          <w:ilvl w:val="0"/>
          <w:numId w:val="9"/>
        </w:numPr>
        <w:ind w:left="1491" w:hanging="357"/>
      </w:pPr>
      <w:r w:rsidRPr="00BD04B3">
        <w:t>В появившемся окне отрывается возможность направить запрос корректировки дефекта. Для этого необходимо заполнить описание.</w:t>
      </w:r>
    </w:p>
    <w:p w14:paraId="75E309C5" w14:textId="2E4F6106" w:rsidR="00BD04B3" w:rsidRPr="00BD04B3" w:rsidRDefault="00BD04B3" w:rsidP="000526E6">
      <w:pPr>
        <w:pStyle w:val="afff5"/>
        <w:numPr>
          <w:ilvl w:val="0"/>
          <w:numId w:val="9"/>
        </w:numPr>
        <w:ind w:left="1491" w:hanging="357"/>
      </w:pPr>
      <w:r w:rsidRPr="00BD04B3">
        <w:t xml:space="preserve">Нажать на кнопку «Отправить на </w:t>
      </w:r>
      <w:r w:rsidR="003E4152">
        <w:t>корректировку</w:t>
      </w:r>
      <w:r w:rsidRPr="00BD04B3">
        <w:t>»</w:t>
      </w:r>
      <w:r>
        <w:t>.</w:t>
      </w:r>
    </w:p>
    <w:p w14:paraId="2C02F719" w14:textId="7160CEE5" w:rsidR="002C0797" w:rsidRDefault="003E4152" w:rsidP="00CF0702">
      <w:pPr>
        <w:ind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9EE13EA" wp14:editId="0CADAF7F">
            <wp:extent cx="6030595" cy="73533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5DF">
        <w:rPr>
          <w:rFonts w:asciiTheme="minorHAnsi" w:hAnsiTheme="minorHAnsi" w:cstheme="minorHAnsi"/>
        </w:rPr>
        <w:t xml:space="preserve">После чего </w:t>
      </w:r>
      <w:r w:rsidR="00B64E0C">
        <w:rPr>
          <w:rFonts w:asciiTheme="minorHAnsi" w:hAnsiTheme="minorHAnsi" w:cstheme="minorHAnsi"/>
        </w:rPr>
        <w:t xml:space="preserve">статус дефекта изменится на </w:t>
      </w:r>
      <w:r w:rsidR="00B64E0C" w:rsidRPr="00192CF1">
        <w:rPr>
          <w:rFonts w:asciiTheme="minorHAnsi" w:hAnsiTheme="minorHAnsi" w:cstheme="minorHAnsi"/>
        </w:rPr>
        <w:t>«</w:t>
      </w:r>
      <w:r w:rsidR="00B64E0C">
        <w:rPr>
          <w:rFonts w:asciiTheme="minorHAnsi" w:hAnsiTheme="minorHAnsi" w:cstheme="minorHAnsi"/>
        </w:rPr>
        <w:t>Требует решения</w:t>
      </w:r>
      <w:r w:rsidR="00B64E0C" w:rsidRPr="00192CF1">
        <w:rPr>
          <w:rFonts w:asciiTheme="minorHAnsi" w:hAnsiTheme="minorHAnsi" w:cstheme="minorHAnsi"/>
        </w:rPr>
        <w:t>»</w:t>
      </w:r>
      <w:r w:rsidR="00B64E0C">
        <w:rPr>
          <w:rFonts w:asciiTheme="minorHAnsi" w:hAnsiTheme="minorHAnsi" w:cstheme="minorHAnsi"/>
        </w:rPr>
        <w:t xml:space="preserve"> и вернется на доработку к пользователю «Владелец» для повторного подтверждения дефекта и (при необходимости) уточнения доступных для редактирования полей или для отмены дефекта.</w:t>
      </w:r>
    </w:p>
    <w:p w14:paraId="396A6C54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42CA931B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07A3C50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1C68AA2C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6551D0B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3A481EA4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BCC45ED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66A398D2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2D2A96B8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55E4CFEF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4609DB6A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03335850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63CFB0A1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31B7F9D7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9F8866B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4E49A47E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A3845B8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5BD79CC7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9A65EB9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E8CD6A4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C134018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098ED5ED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47B1ACA7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06396E6B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644DB9FD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14E504D1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30F67A9A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7ACA3404" w14:textId="77777777" w:rsidR="00BD04B3" w:rsidRDefault="00BD04B3" w:rsidP="00CF0702">
      <w:pPr>
        <w:ind w:firstLine="0"/>
        <w:rPr>
          <w:rFonts w:asciiTheme="minorHAnsi" w:hAnsiTheme="minorHAnsi" w:cstheme="minorHAnsi"/>
        </w:rPr>
      </w:pPr>
    </w:p>
    <w:p w14:paraId="3F585A3F" w14:textId="39504327" w:rsidR="00A363EF" w:rsidRPr="00A363EF" w:rsidRDefault="007F794E" w:rsidP="00DC0D72">
      <w:pPr>
        <w:pStyle w:val="afff5"/>
        <w:ind w:left="0" w:firstLine="0"/>
        <w:jc w:val="center"/>
        <w:rPr>
          <w:rFonts w:asciiTheme="minorHAnsi" w:hAnsiTheme="minorHAnsi" w:cstheme="minorHAnsi"/>
          <w:b/>
        </w:rPr>
      </w:pPr>
      <w:r w:rsidRPr="007F794E">
        <w:rPr>
          <w:rFonts w:asciiTheme="minorHAnsi" w:hAnsiTheme="minorHAnsi" w:cstheme="minorHAnsi"/>
          <w:b/>
          <w:sz w:val="28"/>
          <w:szCs w:val="28"/>
        </w:rPr>
        <w:lastRenderedPageBreak/>
        <w:t>9</w:t>
      </w:r>
      <w:r w:rsidR="00A363EF" w:rsidRPr="007F794E">
        <w:rPr>
          <w:rFonts w:asciiTheme="minorHAnsi" w:hAnsiTheme="minorHAnsi" w:cstheme="minorHAnsi"/>
          <w:b/>
          <w:sz w:val="28"/>
          <w:szCs w:val="28"/>
        </w:rPr>
        <w:t>.</w:t>
      </w:r>
      <w:r w:rsidR="00A363EF">
        <w:rPr>
          <w:rFonts w:asciiTheme="minorHAnsi" w:hAnsiTheme="minorHAnsi" w:cstheme="minorHAnsi"/>
          <w:b/>
        </w:rPr>
        <w:t xml:space="preserve"> </w:t>
      </w:r>
      <w:r w:rsidR="00A363EF" w:rsidRPr="004262D0">
        <w:rPr>
          <w:rFonts w:asciiTheme="minorHAnsi" w:hAnsiTheme="minorHAnsi" w:cstheme="minorHAnsi"/>
          <w:b/>
          <w:sz w:val="28"/>
          <w:szCs w:val="28"/>
        </w:rPr>
        <w:t>ЗАВЕРШЕНИЕ РАБОТ</w:t>
      </w:r>
    </w:p>
    <w:p w14:paraId="19171F06" w14:textId="1D1ED3C8" w:rsidR="000D19EB" w:rsidRPr="00971163" w:rsidRDefault="000D19EB" w:rsidP="000D19EB">
      <w:pPr>
        <w:ind w:firstLine="0"/>
        <w:rPr>
          <w:b/>
        </w:rPr>
      </w:pPr>
      <w:r>
        <w:rPr>
          <w:b/>
        </w:rPr>
        <w:t>Пользователю «Администратор» при завершении работ доступны полномочия пользователя</w:t>
      </w:r>
      <w:r w:rsidRPr="00971163">
        <w:rPr>
          <w:b/>
        </w:rPr>
        <w:t xml:space="preserve"> «</w:t>
      </w:r>
      <w:r>
        <w:rPr>
          <w:b/>
        </w:rPr>
        <w:t>Исполнитель</w:t>
      </w:r>
      <w:r w:rsidRPr="00971163">
        <w:rPr>
          <w:b/>
        </w:rPr>
        <w:t>»</w:t>
      </w:r>
      <w:r>
        <w:rPr>
          <w:b/>
        </w:rPr>
        <w:t>.</w:t>
      </w:r>
    </w:p>
    <w:p w14:paraId="5E52E1C0" w14:textId="69971D4E" w:rsidR="00BA19C7" w:rsidRPr="004262D0" w:rsidRDefault="00BA19C7" w:rsidP="002C0797">
      <w:pPr>
        <w:ind w:firstLine="0"/>
        <w:jc w:val="left"/>
        <w:rPr>
          <w:rFonts w:asciiTheme="minorHAnsi" w:hAnsiTheme="minorHAnsi" w:cstheme="minorHAnsi"/>
        </w:rPr>
      </w:pPr>
      <w:r w:rsidRPr="00BA19C7">
        <w:rPr>
          <w:rFonts w:asciiTheme="minorHAnsi" w:hAnsiTheme="minorHAnsi" w:cstheme="minorHAnsi"/>
        </w:rPr>
        <w:t xml:space="preserve">Для работы с полномочиями пользователя «Исполнитель» необходимо ввести логин и пароль того пользователя, </w:t>
      </w:r>
      <w:r w:rsidR="004F0C20">
        <w:rPr>
          <w:rFonts w:asciiTheme="minorHAnsi" w:hAnsiTheme="minorHAnsi" w:cstheme="minorHAnsi"/>
        </w:rPr>
        <w:t xml:space="preserve">у которого есть </w:t>
      </w:r>
      <w:r w:rsidRPr="00BA19C7">
        <w:rPr>
          <w:rFonts w:asciiTheme="minorHAnsi" w:hAnsiTheme="minorHAnsi" w:cstheme="minorHAnsi"/>
        </w:rPr>
        <w:t>полномочия</w:t>
      </w:r>
      <w:r w:rsidR="004F0C20">
        <w:rPr>
          <w:rFonts w:asciiTheme="minorHAnsi" w:hAnsiTheme="minorHAnsi" w:cstheme="minorHAnsi"/>
        </w:rPr>
        <w:t xml:space="preserve"> «Администратор»</w:t>
      </w:r>
      <w:r w:rsidRPr="00BA19C7">
        <w:rPr>
          <w:rFonts w:asciiTheme="minorHAnsi" w:hAnsiTheme="minorHAnsi" w:cstheme="minorHAnsi"/>
        </w:rPr>
        <w:t>.</w:t>
      </w:r>
    </w:p>
    <w:p w14:paraId="5EFFA0BB" w14:textId="77777777" w:rsidR="00BA19C7" w:rsidRPr="00BA19C7" w:rsidRDefault="0057425D" w:rsidP="004262D0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="002C0797">
        <w:rPr>
          <w:rFonts w:asciiTheme="minorHAnsi" w:hAnsiTheme="minorHAnsi" w:cstheme="minorHAnsi"/>
        </w:rPr>
        <w:t xml:space="preserve">осле окончания ремонта </w:t>
      </w:r>
      <w:r w:rsidR="00E85478">
        <w:rPr>
          <w:rFonts w:asciiTheme="minorHAnsi" w:hAnsiTheme="minorHAnsi" w:cstheme="minorHAnsi"/>
        </w:rPr>
        <w:t xml:space="preserve">необходимо </w:t>
      </w:r>
      <w:r w:rsidR="00BA19C7">
        <w:rPr>
          <w:rFonts w:asciiTheme="minorHAnsi" w:hAnsiTheme="minorHAnsi" w:cstheme="minorHAnsi"/>
        </w:rPr>
        <w:t>выполнить следующие действия</w:t>
      </w:r>
      <w:r w:rsidR="00BA19C7" w:rsidRPr="00BA19C7">
        <w:rPr>
          <w:rFonts w:asciiTheme="minorHAnsi" w:hAnsiTheme="minorHAnsi" w:cstheme="minorHAnsi"/>
        </w:rPr>
        <w:t>:</w:t>
      </w:r>
    </w:p>
    <w:p w14:paraId="1AD17556" w14:textId="110F807E" w:rsidR="00BA19C7" w:rsidRDefault="0057425D" w:rsidP="00BA19C7">
      <w:pPr>
        <w:pStyle w:val="afff5"/>
        <w:numPr>
          <w:ilvl w:val="0"/>
          <w:numId w:val="9"/>
        </w:numPr>
        <w:ind w:left="1491" w:hanging="357"/>
      </w:pPr>
      <w:r w:rsidRPr="00BA19C7">
        <w:t xml:space="preserve">выбрать </w:t>
      </w:r>
      <w:r w:rsidR="00BA19C7" w:rsidRPr="00BA19C7">
        <w:t>необходимую</w:t>
      </w:r>
      <w:r w:rsidR="004262D0" w:rsidRPr="00BA19C7">
        <w:t xml:space="preserve"> карточку </w:t>
      </w:r>
      <w:r w:rsidRPr="00BA19C7">
        <w:t>дефект</w:t>
      </w:r>
      <w:r w:rsidR="001264AF" w:rsidRPr="00BA19C7">
        <w:t>а</w:t>
      </w:r>
      <w:r w:rsidRPr="00BA19C7">
        <w:t xml:space="preserve"> со статусом «П</w:t>
      </w:r>
      <w:r w:rsidR="00BA19C7">
        <w:t>ринят в работу»</w:t>
      </w:r>
      <w:r w:rsidRPr="00BA19C7">
        <w:t xml:space="preserve"> </w:t>
      </w:r>
    </w:p>
    <w:p w14:paraId="1AC12656" w14:textId="77777777" w:rsidR="00BA19C7" w:rsidRPr="00BA19C7" w:rsidRDefault="00BA19C7" w:rsidP="00BA19C7">
      <w:pPr>
        <w:pStyle w:val="afff5"/>
        <w:ind w:left="1491" w:firstLine="0"/>
      </w:pPr>
    </w:p>
    <w:p w14:paraId="47BD1F93" w14:textId="151A4EE5" w:rsidR="00527B2C" w:rsidRDefault="002C0797" w:rsidP="002C0797">
      <w:pPr>
        <w:ind w:firstLine="0"/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A8F7613" wp14:editId="5F1917A4">
            <wp:extent cx="6030595" cy="2809240"/>
            <wp:effectExtent l="0" t="0" r="825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1438" w14:textId="49CA0E7C" w:rsidR="00BA19C7" w:rsidRPr="00BA19C7" w:rsidRDefault="00BA19C7" w:rsidP="00BA19C7">
      <w:pPr>
        <w:pStyle w:val="afff5"/>
        <w:numPr>
          <w:ilvl w:val="0"/>
          <w:numId w:val="9"/>
        </w:numPr>
        <w:ind w:left="1491" w:hanging="357"/>
      </w:pPr>
      <w:r>
        <w:t>За</w:t>
      </w:r>
      <w:r w:rsidRPr="00BA19C7">
        <w:t>полнить обязате</w:t>
      </w:r>
      <w:r>
        <w:t>льное поле «Выполненные работы».</w:t>
      </w:r>
      <w:r w:rsidRPr="00BA19C7">
        <w:t xml:space="preserve"> </w:t>
      </w:r>
    </w:p>
    <w:p w14:paraId="25DD2E46" w14:textId="6930CE19" w:rsidR="00BA19C7" w:rsidRDefault="00BA19C7" w:rsidP="00BA19C7">
      <w:pPr>
        <w:pStyle w:val="afff5"/>
        <w:numPr>
          <w:ilvl w:val="0"/>
          <w:numId w:val="9"/>
        </w:numPr>
        <w:ind w:left="1491" w:hanging="357"/>
      </w:pPr>
      <w:r>
        <w:t>Н</w:t>
      </w:r>
      <w:r w:rsidRPr="00BA19C7">
        <w:t>ажать на кнопку «Работы завершены».</w:t>
      </w:r>
    </w:p>
    <w:p w14:paraId="0E8CDA7E" w14:textId="77777777" w:rsidR="000F6A3C" w:rsidRDefault="000F6A3C" w:rsidP="000F6A3C">
      <w:pPr>
        <w:pStyle w:val="afff5"/>
        <w:ind w:left="1491" w:firstLine="0"/>
      </w:pPr>
    </w:p>
    <w:p w14:paraId="21A89E6F" w14:textId="23F00658" w:rsidR="002C0797" w:rsidRPr="000F6A3C" w:rsidRDefault="002C0797" w:rsidP="000F6A3C">
      <w:pPr>
        <w:ind w:firstLine="0"/>
        <w:rPr>
          <w:rFonts w:asciiTheme="minorHAnsi" w:hAnsiTheme="minorHAnsi" w:cstheme="minorHAnsi"/>
        </w:rPr>
      </w:pPr>
      <w:r w:rsidRPr="000F6A3C">
        <w:rPr>
          <w:rFonts w:asciiTheme="minorHAnsi" w:hAnsiTheme="minorHAnsi" w:cstheme="minorHAnsi"/>
        </w:rPr>
        <w:lastRenderedPageBreak/>
        <w:t>Карточка дефекта перейдет в статус «</w:t>
      </w:r>
      <w:r>
        <w:t>Работы завершены</w:t>
      </w:r>
      <w:r w:rsidRPr="000F6A3C">
        <w:rPr>
          <w:rFonts w:asciiTheme="minorHAnsi" w:hAnsiTheme="minorHAnsi" w:cstheme="minorHAnsi"/>
        </w:rPr>
        <w:t xml:space="preserve">». </w:t>
      </w:r>
      <w:r>
        <w:rPr>
          <w:noProof/>
        </w:rPr>
        <w:drawing>
          <wp:inline distT="0" distB="0" distL="0" distR="0" wp14:anchorId="0004CBBC" wp14:editId="69F1CF20">
            <wp:extent cx="6030595" cy="2840990"/>
            <wp:effectExtent l="0" t="0" r="8255" b="0"/>
            <wp:docPr id="9856" name="Рисунок 9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F618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383DA918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4AA955D3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63EA153C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6218C736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74018A59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0F23F141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26FDCD6F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6278B222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19A93E46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6146AD4D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67A976B0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4E0BAE7E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10BF6EFB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0EFFDDF5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7CFB3114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2B30CE80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548D02EB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23CFBCCB" w14:textId="77777777" w:rsidR="006D1C86" w:rsidRDefault="006D1C86" w:rsidP="00DC0D72">
      <w:pPr>
        <w:ind w:firstLine="0"/>
        <w:jc w:val="center"/>
        <w:rPr>
          <w:b/>
          <w:sz w:val="28"/>
          <w:szCs w:val="28"/>
        </w:rPr>
      </w:pPr>
    </w:p>
    <w:p w14:paraId="597AAF5D" w14:textId="24427002" w:rsidR="008D024D" w:rsidRPr="00A363EF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10</w:t>
      </w:r>
      <w:r w:rsidR="008D024D" w:rsidRPr="00A363EF">
        <w:rPr>
          <w:b/>
          <w:sz w:val="28"/>
          <w:szCs w:val="28"/>
        </w:rPr>
        <w:t>.</w:t>
      </w:r>
      <w:r w:rsidR="00A363EF" w:rsidRPr="00A363EF">
        <w:rPr>
          <w:b/>
          <w:sz w:val="28"/>
          <w:szCs w:val="28"/>
        </w:rPr>
        <w:t xml:space="preserve"> </w:t>
      </w:r>
      <w:r w:rsidR="00A363EF">
        <w:rPr>
          <w:b/>
          <w:sz w:val="28"/>
          <w:szCs w:val="28"/>
        </w:rPr>
        <w:t>ПРОВЕРКА</w:t>
      </w:r>
      <w:r w:rsidR="00E8459A">
        <w:rPr>
          <w:b/>
          <w:sz w:val="28"/>
          <w:szCs w:val="28"/>
        </w:rPr>
        <w:t xml:space="preserve"> УСТРАНЕНИЯ</w:t>
      </w:r>
    </w:p>
    <w:p w14:paraId="13948646" w14:textId="372A643A" w:rsidR="006D1C86" w:rsidRPr="00971163" w:rsidRDefault="006D1C86" w:rsidP="006D1C86">
      <w:pPr>
        <w:ind w:firstLine="0"/>
        <w:rPr>
          <w:b/>
        </w:rPr>
      </w:pPr>
      <w:r>
        <w:rPr>
          <w:b/>
        </w:rPr>
        <w:t xml:space="preserve">Пользователю «Администратор» при </w:t>
      </w:r>
      <w:r w:rsidR="00860D51">
        <w:rPr>
          <w:b/>
        </w:rPr>
        <w:t>проверке устранения</w:t>
      </w:r>
      <w:r>
        <w:rPr>
          <w:b/>
        </w:rPr>
        <w:t xml:space="preserve"> доступны полномочия пользователя</w:t>
      </w:r>
      <w:r w:rsidRPr="00971163">
        <w:rPr>
          <w:b/>
        </w:rPr>
        <w:t xml:space="preserve"> «Регистратор»</w:t>
      </w:r>
      <w:r>
        <w:rPr>
          <w:b/>
        </w:rPr>
        <w:t>.</w:t>
      </w:r>
    </w:p>
    <w:p w14:paraId="504B4E8F" w14:textId="34BC4A06" w:rsidR="00A46BBA" w:rsidRDefault="00A46BBA" w:rsidP="004262D0">
      <w:pPr>
        <w:ind w:firstLine="0"/>
      </w:pPr>
      <w:r w:rsidRPr="00A46BBA">
        <w:t>Для работы с полномочиями пользователя «</w:t>
      </w:r>
      <w:r>
        <w:t>Регистратор</w:t>
      </w:r>
      <w:r w:rsidRPr="00A46BBA">
        <w:t xml:space="preserve">» необходимо ввести логин и пароль того пользователя, </w:t>
      </w:r>
      <w:r w:rsidR="00860D51">
        <w:t xml:space="preserve">у которого есть </w:t>
      </w:r>
      <w:r w:rsidRPr="00A46BBA">
        <w:t>полномочия</w:t>
      </w:r>
      <w:r w:rsidR="00860D51">
        <w:t xml:space="preserve"> «Администратор»</w:t>
      </w:r>
      <w:r w:rsidRPr="00A46BBA">
        <w:t>.</w:t>
      </w:r>
    </w:p>
    <w:p w14:paraId="498F1E1A" w14:textId="517C52E7" w:rsidR="000F6A3C" w:rsidRPr="000F6A3C" w:rsidRDefault="000F6A3C" w:rsidP="004262D0">
      <w:pPr>
        <w:ind w:firstLine="0"/>
      </w:pPr>
      <w:r>
        <w:t>Необходимо выполнить следующие действия</w:t>
      </w:r>
      <w:r w:rsidRPr="000F6A3C">
        <w:t>:</w:t>
      </w:r>
    </w:p>
    <w:p w14:paraId="1A71C65D" w14:textId="4A9C93F7" w:rsidR="000F6A3C" w:rsidRPr="00CC36A5" w:rsidRDefault="00CC36A5" w:rsidP="00CC36A5">
      <w:pPr>
        <w:pStyle w:val="afff5"/>
        <w:numPr>
          <w:ilvl w:val="0"/>
          <w:numId w:val="9"/>
        </w:numPr>
        <w:ind w:left="1491" w:hanging="357"/>
      </w:pPr>
      <w:r>
        <w:t>В</w:t>
      </w:r>
      <w:r w:rsidR="0057425D" w:rsidRPr="00CC36A5">
        <w:t>ыбрат</w:t>
      </w:r>
      <w:r>
        <w:t>ь</w:t>
      </w:r>
      <w:r w:rsidR="0057425D" w:rsidRPr="00CC36A5">
        <w:t xml:space="preserve"> дефект со статусом «Работы завершены», </w:t>
      </w:r>
      <w:r w:rsidR="00384311" w:rsidRPr="00CC36A5">
        <w:t>провер</w:t>
      </w:r>
      <w:r>
        <w:t>ить</w:t>
      </w:r>
      <w:r w:rsidR="00384311" w:rsidRPr="00CC36A5">
        <w:t xml:space="preserve"> </w:t>
      </w:r>
      <w:r w:rsidR="004262D0" w:rsidRPr="00CC36A5">
        <w:t>корректность ремонта</w:t>
      </w:r>
      <w:r w:rsidR="00384311" w:rsidRPr="00CC36A5">
        <w:t>.</w:t>
      </w:r>
      <w:r w:rsidR="004262D0" w:rsidRPr="00CC36A5">
        <w:t xml:space="preserve"> </w:t>
      </w:r>
    </w:p>
    <w:p w14:paraId="4DCE6BB3" w14:textId="2554FA2E" w:rsidR="00592508" w:rsidRDefault="00592508" w:rsidP="004262D0">
      <w:pPr>
        <w:ind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B8ECD2" wp14:editId="54970056">
            <wp:extent cx="6030595" cy="2761615"/>
            <wp:effectExtent l="0" t="0" r="825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611" w14:textId="28BB9E68" w:rsidR="00CC36A5" w:rsidRPr="00CC36A5" w:rsidRDefault="00CC36A5" w:rsidP="00CC36A5">
      <w:pPr>
        <w:pStyle w:val="afff5"/>
        <w:numPr>
          <w:ilvl w:val="0"/>
          <w:numId w:val="9"/>
        </w:numPr>
        <w:ind w:left="1491" w:hanging="357"/>
      </w:pPr>
      <w:r>
        <w:t>Выбрать и</w:t>
      </w:r>
      <w:r w:rsidRPr="00CC36A5">
        <w:t>з списка проверяющего, выполнившего проверку устранения дефекта.</w:t>
      </w:r>
    </w:p>
    <w:p w14:paraId="1D0BA724" w14:textId="71E8E96B" w:rsidR="00924D79" w:rsidRPr="00924D79" w:rsidRDefault="00CC36A5" w:rsidP="00924D79">
      <w:pPr>
        <w:pStyle w:val="afff5"/>
        <w:numPr>
          <w:ilvl w:val="0"/>
          <w:numId w:val="9"/>
        </w:numPr>
        <w:ind w:left="1491" w:hanging="357"/>
      </w:pPr>
      <w:r w:rsidRPr="00924D79">
        <w:rPr>
          <w:rFonts w:asciiTheme="minorHAnsi" w:hAnsiTheme="minorHAnsi" w:cstheme="minorHAnsi"/>
        </w:rPr>
        <w:t xml:space="preserve"> </w:t>
      </w:r>
      <w:r w:rsidRPr="00924D79">
        <w:t>Если есть замечания, заполнить обязательное поле «Результаты проверки» (100 символов) с описанием замечаний</w:t>
      </w:r>
      <w:r w:rsidR="00924D79" w:rsidRPr="00924D79">
        <w:t xml:space="preserve"> </w:t>
      </w:r>
      <w:r w:rsidR="00924D79">
        <w:t>и</w:t>
      </w:r>
      <w:r w:rsidR="00384311" w:rsidRPr="00924D79">
        <w:t xml:space="preserve"> нажат</w:t>
      </w:r>
      <w:r w:rsidR="00924D79">
        <w:t>ь</w:t>
      </w:r>
      <w:r w:rsidR="00384311" w:rsidRPr="00924D79">
        <w:t xml:space="preserve"> кнопк</w:t>
      </w:r>
      <w:r w:rsidR="00924D79">
        <w:t>у</w:t>
      </w:r>
      <w:r w:rsidR="00384311" w:rsidRPr="00924D79">
        <w:t xml:space="preserve"> «</w:t>
      </w:r>
      <w:r w:rsidR="00384311">
        <w:t>Дефект не устранен</w:t>
      </w:r>
      <w:r w:rsidR="00384311" w:rsidRPr="00924D79">
        <w:t>»</w:t>
      </w:r>
      <w:r w:rsidR="00924D79" w:rsidRPr="00924D79">
        <w:t>.</w:t>
      </w:r>
      <w:r w:rsidR="00E85478" w:rsidRPr="00E85478">
        <w:t xml:space="preserve"> </w:t>
      </w:r>
    </w:p>
    <w:p w14:paraId="2CB8B542" w14:textId="055EAF07" w:rsidR="00384311" w:rsidRDefault="00384311" w:rsidP="00384311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1FFA718" wp14:editId="47B9E643">
            <wp:extent cx="1619250" cy="438150"/>
            <wp:effectExtent l="0" t="0" r="0" b="0"/>
            <wp:docPr id="9858" name="Рисунок 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9FF4" w14:textId="71FF7967" w:rsidR="00924D79" w:rsidRDefault="00924D79" w:rsidP="00924D79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</w:t>
      </w:r>
      <w:r w:rsidRPr="00924D79">
        <w:rPr>
          <w:rFonts w:asciiTheme="minorHAnsi" w:hAnsiTheme="minorHAnsi" w:cstheme="minorHAnsi"/>
        </w:rPr>
        <w:t>ефект возвращается ответственному за устранение со статусом «Не устранен».</w:t>
      </w:r>
    </w:p>
    <w:p w14:paraId="442E8186" w14:textId="77777777" w:rsidR="00924D79" w:rsidRDefault="00924D79" w:rsidP="00924D79">
      <w:pPr>
        <w:ind w:firstLine="0"/>
        <w:rPr>
          <w:rFonts w:asciiTheme="minorHAnsi" w:hAnsiTheme="minorHAnsi" w:cstheme="minorHAnsi"/>
        </w:rPr>
      </w:pPr>
    </w:p>
    <w:p w14:paraId="563CD4B4" w14:textId="77777777" w:rsidR="00924D79" w:rsidRPr="00924D79" w:rsidRDefault="00FF0B9C" w:rsidP="00924D79">
      <w:pPr>
        <w:pStyle w:val="afff5"/>
        <w:numPr>
          <w:ilvl w:val="0"/>
          <w:numId w:val="9"/>
        </w:numPr>
        <w:ind w:left="1491" w:hanging="357"/>
      </w:pPr>
      <w:r w:rsidRPr="00924D79">
        <w:t xml:space="preserve">Если дефект </w:t>
      </w:r>
      <w:r w:rsidR="00E85478" w:rsidRPr="00924D79">
        <w:t xml:space="preserve">локализован, но не устранен, необходимо нажать </w:t>
      </w:r>
      <w:r w:rsidR="00384311" w:rsidRPr="00924D79">
        <w:t>кнопку «</w:t>
      </w:r>
      <w:r w:rsidR="00384311">
        <w:t>Дефект локализован</w:t>
      </w:r>
      <w:r w:rsidR="00384311" w:rsidRPr="00924D79">
        <w:t>»</w:t>
      </w:r>
      <w:r w:rsidR="00E85478" w:rsidRPr="00924D79">
        <w:t xml:space="preserve">. </w:t>
      </w:r>
    </w:p>
    <w:p w14:paraId="7B106D9A" w14:textId="471E1817" w:rsidR="00384311" w:rsidRDefault="00384311" w:rsidP="00384311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5BB7B00" wp14:editId="046A6447">
            <wp:extent cx="1685925" cy="447675"/>
            <wp:effectExtent l="0" t="0" r="9525" b="9525"/>
            <wp:docPr id="9859" name="Рисунок 9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AC83" w14:textId="4A7C9B27" w:rsidR="00924D79" w:rsidRDefault="00924D79" w:rsidP="00924D79">
      <w:pPr>
        <w:ind w:firstLine="0"/>
        <w:rPr>
          <w:rFonts w:asciiTheme="minorHAnsi" w:hAnsiTheme="minorHAnsi" w:cstheme="minorHAnsi"/>
        </w:rPr>
      </w:pPr>
      <w:r w:rsidRPr="00924D79">
        <w:rPr>
          <w:rFonts w:asciiTheme="minorHAnsi" w:hAnsiTheme="minorHAnsi" w:cstheme="minorHAnsi"/>
        </w:rPr>
        <w:t>При этом поле «Результаты проверки» будет заполнено автоматически, а дефект будет направлен владельцу со статусом «Локализован».</w:t>
      </w:r>
    </w:p>
    <w:p w14:paraId="5E18CAA4" w14:textId="77777777" w:rsidR="00ED446A" w:rsidRDefault="00ED446A" w:rsidP="00924D79">
      <w:pPr>
        <w:ind w:firstLine="0"/>
        <w:rPr>
          <w:rFonts w:asciiTheme="minorHAnsi" w:hAnsiTheme="minorHAnsi" w:cstheme="minorHAnsi"/>
        </w:rPr>
      </w:pPr>
    </w:p>
    <w:p w14:paraId="503ED9BD" w14:textId="77777777" w:rsidR="00ED446A" w:rsidRPr="00ED446A" w:rsidRDefault="0032247F" w:rsidP="00ED446A">
      <w:pPr>
        <w:pStyle w:val="afff5"/>
        <w:numPr>
          <w:ilvl w:val="0"/>
          <w:numId w:val="9"/>
        </w:numPr>
        <w:ind w:left="1491" w:hanging="357"/>
      </w:pPr>
      <w:r w:rsidRPr="00ED446A">
        <w:t>Если дефект устранен</w:t>
      </w:r>
      <w:r w:rsidR="001264AF" w:rsidRPr="00ED446A">
        <w:t xml:space="preserve"> </w:t>
      </w:r>
      <w:r w:rsidR="00384311" w:rsidRPr="00ED446A">
        <w:t>нажать на кнопку «</w:t>
      </w:r>
      <w:r w:rsidR="00384311">
        <w:t>Дефект</w:t>
      </w:r>
      <w:r>
        <w:t xml:space="preserve"> устранен</w:t>
      </w:r>
      <w:r w:rsidR="00384311" w:rsidRPr="00ED446A">
        <w:t>»</w:t>
      </w:r>
      <w:r w:rsidRPr="00ED446A">
        <w:t xml:space="preserve"> для перехода на следующий этап.</w:t>
      </w:r>
      <w:r w:rsidR="00E85478" w:rsidRPr="00ED446A">
        <w:t xml:space="preserve"> </w:t>
      </w:r>
    </w:p>
    <w:p w14:paraId="620310D0" w14:textId="530D5615" w:rsidR="007C6FBF" w:rsidRDefault="007C6FBF" w:rsidP="007C6FBF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1AC4928" wp14:editId="097F6218">
            <wp:extent cx="1400175" cy="428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3EB" w14:textId="378E0313" w:rsidR="00ED446A" w:rsidRDefault="00ED446A" w:rsidP="00ED446A">
      <w:pPr>
        <w:ind w:firstLine="0"/>
        <w:rPr>
          <w:rFonts w:asciiTheme="minorHAnsi" w:hAnsiTheme="minorHAnsi" w:cstheme="minorHAnsi"/>
        </w:rPr>
      </w:pPr>
      <w:r w:rsidRPr="00ED446A">
        <w:rPr>
          <w:rFonts w:asciiTheme="minorHAnsi" w:hAnsiTheme="minorHAnsi" w:cstheme="minorHAnsi"/>
        </w:rPr>
        <w:t>Поле «Результаты проверки» будет заполнено автоматически, а дефект будет направлен владельцу со статусом «Устранен».</w:t>
      </w:r>
    </w:p>
    <w:p w14:paraId="2439D8B4" w14:textId="6738FCD5" w:rsidR="00527B2C" w:rsidRDefault="00527B2C" w:rsidP="000E1B5C">
      <w:pPr>
        <w:ind w:firstLine="0"/>
        <w:rPr>
          <w:b/>
        </w:rPr>
      </w:pPr>
    </w:p>
    <w:p w14:paraId="4F129639" w14:textId="2CE45110" w:rsidR="00527B2C" w:rsidRDefault="00527B2C" w:rsidP="000E1B5C">
      <w:pPr>
        <w:ind w:firstLine="0"/>
        <w:rPr>
          <w:b/>
        </w:rPr>
      </w:pPr>
    </w:p>
    <w:p w14:paraId="552D9D31" w14:textId="77777777" w:rsidR="008638D4" w:rsidRDefault="008638D4" w:rsidP="000E1B5C">
      <w:pPr>
        <w:ind w:firstLine="0"/>
        <w:rPr>
          <w:b/>
        </w:rPr>
      </w:pPr>
    </w:p>
    <w:p w14:paraId="51F44F9E" w14:textId="77777777" w:rsidR="008638D4" w:rsidRDefault="008638D4" w:rsidP="000E1B5C">
      <w:pPr>
        <w:ind w:firstLine="0"/>
        <w:rPr>
          <w:b/>
        </w:rPr>
      </w:pPr>
    </w:p>
    <w:p w14:paraId="249F530A" w14:textId="77777777" w:rsidR="008638D4" w:rsidRDefault="008638D4" w:rsidP="000E1B5C">
      <w:pPr>
        <w:ind w:firstLine="0"/>
        <w:rPr>
          <w:b/>
        </w:rPr>
      </w:pPr>
    </w:p>
    <w:p w14:paraId="0F417D07" w14:textId="77777777" w:rsidR="008638D4" w:rsidRDefault="008638D4" w:rsidP="000E1B5C">
      <w:pPr>
        <w:ind w:firstLine="0"/>
        <w:rPr>
          <w:b/>
        </w:rPr>
      </w:pPr>
    </w:p>
    <w:p w14:paraId="5E663994" w14:textId="77777777" w:rsidR="008638D4" w:rsidRDefault="008638D4" w:rsidP="000E1B5C">
      <w:pPr>
        <w:ind w:firstLine="0"/>
        <w:rPr>
          <w:b/>
        </w:rPr>
      </w:pPr>
    </w:p>
    <w:p w14:paraId="12BBB9E9" w14:textId="77777777" w:rsidR="008638D4" w:rsidRDefault="008638D4" w:rsidP="000E1B5C">
      <w:pPr>
        <w:ind w:firstLine="0"/>
        <w:rPr>
          <w:b/>
        </w:rPr>
      </w:pPr>
    </w:p>
    <w:p w14:paraId="46D7DCA3" w14:textId="77777777" w:rsidR="008638D4" w:rsidRDefault="008638D4" w:rsidP="000E1B5C">
      <w:pPr>
        <w:ind w:firstLine="0"/>
        <w:rPr>
          <w:b/>
        </w:rPr>
      </w:pPr>
    </w:p>
    <w:p w14:paraId="62382D82" w14:textId="77777777" w:rsidR="008638D4" w:rsidRDefault="008638D4" w:rsidP="000E1B5C">
      <w:pPr>
        <w:ind w:firstLine="0"/>
        <w:rPr>
          <w:b/>
        </w:rPr>
      </w:pPr>
    </w:p>
    <w:p w14:paraId="2036BB55" w14:textId="77777777" w:rsidR="008638D4" w:rsidRDefault="008638D4" w:rsidP="000E1B5C">
      <w:pPr>
        <w:ind w:firstLine="0"/>
        <w:rPr>
          <w:b/>
        </w:rPr>
      </w:pPr>
    </w:p>
    <w:p w14:paraId="6EBD5CF4" w14:textId="77777777" w:rsidR="008638D4" w:rsidRDefault="008638D4" w:rsidP="000E1B5C">
      <w:pPr>
        <w:ind w:firstLine="0"/>
        <w:rPr>
          <w:b/>
        </w:rPr>
      </w:pPr>
    </w:p>
    <w:p w14:paraId="71A3FBDE" w14:textId="77777777" w:rsidR="008638D4" w:rsidRDefault="008638D4" w:rsidP="000E1B5C">
      <w:pPr>
        <w:ind w:firstLine="0"/>
        <w:rPr>
          <w:b/>
        </w:rPr>
      </w:pPr>
    </w:p>
    <w:p w14:paraId="3B025DF9" w14:textId="77777777" w:rsidR="008638D4" w:rsidRDefault="008638D4" w:rsidP="000E1B5C">
      <w:pPr>
        <w:ind w:firstLine="0"/>
        <w:rPr>
          <w:b/>
        </w:rPr>
      </w:pPr>
    </w:p>
    <w:p w14:paraId="64DBE9B4" w14:textId="77777777" w:rsidR="008638D4" w:rsidRDefault="008638D4" w:rsidP="000E1B5C">
      <w:pPr>
        <w:ind w:firstLine="0"/>
        <w:rPr>
          <w:b/>
        </w:rPr>
      </w:pPr>
    </w:p>
    <w:p w14:paraId="63A18CD5" w14:textId="77777777" w:rsidR="008638D4" w:rsidRDefault="008638D4" w:rsidP="000E1B5C">
      <w:pPr>
        <w:ind w:firstLine="0"/>
        <w:rPr>
          <w:b/>
        </w:rPr>
      </w:pPr>
    </w:p>
    <w:p w14:paraId="47A4BD8A" w14:textId="77777777" w:rsidR="008638D4" w:rsidRDefault="008638D4" w:rsidP="000E1B5C">
      <w:pPr>
        <w:ind w:firstLine="0"/>
        <w:rPr>
          <w:b/>
        </w:rPr>
      </w:pPr>
    </w:p>
    <w:p w14:paraId="16084222" w14:textId="77777777" w:rsidR="008638D4" w:rsidRDefault="008638D4" w:rsidP="000E1B5C">
      <w:pPr>
        <w:ind w:firstLine="0"/>
        <w:rPr>
          <w:b/>
        </w:rPr>
      </w:pPr>
    </w:p>
    <w:p w14:paraId="55DDD483" w14:textId="77777777" w:rsidR="008638D4" w:rsidRDefault="008638D4" w:rsidP="000E1B5C">
      <w:pPr>
        <w:ind w:firstLine="0"/>
        <w:rPr>
          <w:b/>
        </w:rPr>
      </w:pPr>
    </w:p>
    <w:p w14:paraId="3A2E8E57" w14:textId="77777777" w:rsidR="008638D4" w:rsidRDefault="008638D4" w:rsidP="000E1B5C">
      <w:pPr>
        <w:ind w:firstLine="0"/>
        <w:rPr>
          <w:b/>
        </w:rPr>
      </w:pPr>
    </w:p>
    <w:p w14:paraId="271776E6" w14:textId="77777777" w:rsidR="008638D4" w:rsidRDefault="008638D4" w:rsidP="000E1B5C">
      <w:pPr>
        <w:ind w:firstLine="0"/>
        <w:rPr>
          <w:b/>
        </w:rPr>
      </w:pPr>
    </w:p>
    <w:p w14:paraId="4A39207C" w14:textId="77777777" w:rsidR="008638D4" w:rsidRDefault="008638D4" w:rsidP="000E1B5C">
      <w:pPr>
        <w:ind w:firstLine="0"/>
        <w:rPr>
          <w:b/>
        </w:rPr>
      </w:pPr>
    </w:p>
    <w:p w14:paraId="0CA0011A" w14:textId="77777777" w:rsidR="008638D4" w:rsidRDefault="008638D4" w:rsidP="000E1B5C">
      <w:pPr>
        <w:ind w:firstLine="0"/>
        <w:rPr>
          <w:b/>
        </w:rPr>
      </w:pPr>
    </w:p>
    <w:p w14:paraId="715703EE" w14:textId="77777777" w:rsidR="008638D4" w:rsidRDefault="008638D4" w:rsidP="000E1B5C">
      <w:pPr>
        <w:ind w:firstLine="0"/>
        <w:rPr>
          <w:b/>
        </w:rPr>
      </w:pPr>
    </w:p>
    <w:p w14:paraId="323EB839" w14:textId="77777777" w:rsidR="008638D4" w:rsidRDefault="008638D4" w:rsidP="000E1B5C">
      <w:pPr>
        <w:ind w:firstLine="0"/>
        <w:rPr>
          <w:b/>
        </w:rPr>
      </w:pPr>
    </w:p>
    <w:p w14:paraId="2B2E38CD" w14:textId="77777777" w:rsidR="008638D4" w:rsidRDefault="008638D4" w:rsidP="000E1B5C">
      <w:pPr>
        <w:ind w:firstLine="0"/>
        <w:rPr>
          <w:b/>
        </w:rPr>
      </w:pPr>
    </w:p>
    <w:p w14:paraId="2745DF00" w14:textId="77777777" w:rsidR="008638D4" w:rsidRDefault="008638D4" w:rsidP="000E1B5C">
      <w:pPr>
        <w:ind w:firstLine="0"/>
        <w:rPr>
          <w:b/>
        </w:rPr>
      </w:pPr>
    </w:p>
    <w:p w14:paraId="4E06A874" w14:textId="2DF60098" w:rsidR="00734434" w:rsidRDefault="00734434" w:rsidP="000E1B5C">
      <w:pPr>
        <w:ind w:firstLine="0"/>
        <w:rPr>
          <w:b/>
        </w:rPr>
      </w:pPr>
    </w:p>
    <w:p w14:paraId="4B5E5813" w14:textId="1B482D94" w:rsidR="00A363EF" w:rsidRPr="00FF0B9C" w:rsidRDefault="007F794E" w:rsidP="00DC0D72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</w:t>
      </w:r>
      <w:r w:rsidR="00A363EF" w:rsidRPr="00FF0B9C">
        <w:rPr>
          <w:b/>
          <w:sz w:val="28"/>
          <w:szCs w:val="28"/>
        </w:rPr>
        <w:t>. ЗАКРЫТИЕ</w:t>
      </w:r>
      <w:r w:rsidR="00E8459A" w:rsidRPr="00FF0B9C">
        <w:rPr>
          <w:b/>
          <w:sz w:val="28"/>
          <w:szCs w:val="28"/>
        </w:rPr>
        <w:t xml:space="preserve"> ДЕФЕКТА</w:t>
      </w:r>
    </w:p>
    <w:p w14:paraId="7AFA95AD" w14:textId="07AB6E42" w:rsidR="00860D51" w:rsidRPr="00971163" w:rsidRDefault="00860D51" w:rsidP="00860D51">
      <w:pPr>
        <w:ind w:firstLine="0"/>
        <w:rPr>
          <w:b/>
        </w:rPr>
      </w:pPr>
      <w:r>
        <w:rPr>
          <w:b/>
        </w:rPr>
        <w:t>Пользователю «Администратор» при закрытии дефекта доступны полномочия пользователя</w:t>
      </w:r>
      <w:r w:rsidRPr="00971163">
        <w:rPr>
          <w:b/>
        </w:rPr>
        <w:t xml:space="preserve"> «</w:t>
      </w:r>
      <w:r>
        <w:rPr>
          <w:b/>
        </w:rPr>
        <w:t>Владелец</w:t>
      </w:r>
      <w:r w:rsidRPr="00971163">
        <w:rPr>
          <w:b/>
        </w:rPr>
        <w:t>»</w:t>
      </w:r>
      <w:r>
        <w:rPr>
          <w:b/>
        </w:rPr>
        <w:t>.</w:t>
      </w:r>
    </w:p>
    <w:p w14:paraId="1421B350" w14:textId="39C670B9" w:rsidR="007F4A6E" w:rsidRDefault="00592508" w:rsidP="00592508">
      <w:pPr>
        <w:ind w:firstLine="0"/>
        <w:rPr>
          <w:rFonts w:asciiTheme="minorHAnsi" w:hAnsiTheme="minorHAnsi" w:cstheme="minorHAnsi"/>
        </w:rPr>
      </w:pPr>
      <w:r w:rsidRPr="00BC564D">
        <w:rPr>
          <w:rFonts w:asciiTheme="minorHAnsi" w:hAnsiTheme="minorHAnsi" w:cstheme="minorHAnsi"/>
        </w:rPr>
        <w:t xml:space="preserve">Для работы с полномочиями пользователя </w:t>
      </w:r>
      <w:r>
        <w:rPr>
          <w:rFonts w:asciiTheme="minorHAnsi" w:hAnsiTheme="minorHAnsi" w:cstheme="minorHAnsi"/>
        </w:rPr>
        <w:t xml:space="preserve">«Владелец» </w:t>
      </w:r>
      <w:r w:rsidRPr="00BC564D">
        <w:rPr>
          <w:rFonts w:asciiTheme="minorHAnsi" w:hAnsiTheme="minorHAnsi" w:cstheme="minorHAnsi"/>
        </w:rPr>
        <w:t xml:space="preserve">необходимо ввести логин и пароль того пользователя, </w:t>
      </w:r>
      <w:r w:rsidR="00860D51">
        <w:rPr>
          <w:rFonts w:asciiTheme="minorHAnsi" w:hAnsiTheme="minorHAnsi" w:cstheme="minorHAnsi"/>
        </w:rPr>
        <w:t>у которого есть полномочия «Администратор»</w:t>
      </w:r>
      <w:r>
        <w:rPr>
          <w:rFonts w:asciiTheme="minorHAnsi" w:hAnsiTheme="minorHAnsi" w:cstheme="minorHAnsi"/>
        </w:rPr>
        <w:t xml:space="preserve">. </w:t>
      </w:r>
    </w:p>
    <w:p w14:paraId="27E72754" w14:textId="77777777" w:rsidR="007F4A6E" w:rsidRPr="00D3366C" w:rsidRDefault="007F4A6E" w:rsidP="00592508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Необходимо выполнить следующие действия</w:t>
      </w:r>
      <w:r w:rsidRPr="00D3366C">
        <w:rPr>
          <w:rFonts w:asciiTheme="minorHAnsi" w:hAnsiTheme="minorHAnsi" w:cstheme="minorHAnsi"/>
        </w:rPr>
        <w:t>:</w:t>
      </w:r>
    </w:p>
    <w:p w14:paraId="7CE4E0BD" w14:textId="69DC86E6" w:rsidR="00592508" w:rsidRPr="00D3366C" w:rsidRDefault="00592508" w:rsidP="00D3366C">
      <w:pPr>
        <w:pStyle w:val="afff5"/>
        <w:numPr>
          <w:ilvl w:val="0"/>
          <w:numId w:val="9"/>
        </w:numPr>
        <w:ind w:left="1491" w:hanging="357"/>
      </w:pPr>
      <w:r w:rsidRPr="00D3366C">
        <w:t>Выбрать необходимый дефект со статусом «</w:t>
      </w:r>
      <w:r w:rsidR="00AA705D" w:rsidRPr="00D3366C">
        <w:t>У</w:t>
      </w:r>
      <w:r w:rsidRPr="00D3366C">
        <w:t>странен»</w:t>
      </w:r>
      <w:r w:rsidR="00AA705D" w:rsidRPr="00D3366C">
        <w:t>.</w:t>
      </w:r>
    </w:p>
    <w:p w14:paraId="726F56AF" w14:textId="4722CAE3" w:rsidR="00592508" w:rsidRDefault="008A0F7E" w:rsidP="00592508">
      <w:pPr>
        <w:ind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CCE427B" wp14:editId="618E9614">
            <wp:extent cx="6030595" cy="2736215"/>
            <wp:effectExtent l="0" t="0" r="825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DE7C" w14:textId="77777777" w:rsidR="00592508" w:rsidRDefault="00592508" w:rsidP="00592508">
      <w:pPr>
        <w:ind w:firstLine="0"/>
        <w:rPr>
          <w:rFonts w:asciiTheme="minorHAnsi" w:hAnsiTheme="minorHAnsi" w:cstheme="minorHAnsi"/>
        </w:rPr>
      </w:pPr>
    </w:p>
    <w:p w14:paraId="6184FF7E" w14:textId="4655364D" w:rsidR="00592508" w:rsidRPr="00D3366C" w:rsidRDefault="00D3366C" w:rsidP="00BC7D99">
      <w:pPr>
        <w:pStyle w:val="afff5"/>
        <w:numPr>
          <w:ilvl w:val="0"/>
          <w:numId w:val="9"/>
        </w:numPr>
        <w:ind w:left="1491" w:firstLine="0"/>
        <w:rPr>
          <w:rFonts w:asciiTheme="minorHAnsi" w:hAnsiTheme="minorHAnsi" w:cstheme="minorHAnsi"/>
        </w:rPr>
      </w:pPr>
      <w:r w:rsidRPr="00D3366C">
        <w:t>Если есть замечания в</w:t>
      </w:r>
      <w:r w:rsidR="00592508" w:rsidRPr="00D3366C">
        <w:t>ернуть в работу</w:t>
      </w:r>
      <w:r w:rsidR="00163091" w:rsidRPr="00D3366C">
        <w:t xml:space="preserve"> дефект</w:t>
      </w:r>
      <w:r w:rsidR="00592508" w:rsidRPr="00D3366C">
        <w:t xml:space="preserve"> ответственному за устранение (через этап подтверждения, для возможности корректировки полей)</w:t>
      </w:r>
      <w:r w:rsidRPr="00D3366C">
        <w:t xml:space="preserve"> </w:t>
      </w:r>
      <w:r w:rsidR="00163091" w:rsidRPr="00D3366C">
        <w:t>нажати</w:t>
      </w:r>
      <w:r w:rsidRPr="00D3366C">
        <w:t>ем</w:t>
      </w:r>
      <w:r w:rsidR="00163091" w:rsidRPr="00D3366C">
        <w:t xml:space="preserve"> кнопку «</w:t>
      </w:r>
      <w:r w:rsidR="00AA705D" w:rsidRPr="00D3366C">
        <w:t>В</w:t>
      </w:r>
      <w:r w:rsidR="00163091" w:rsidRPr="00D3366C">
        <w:t>ернуть в работу»</w:t>
      </w:r>
      <w:r>
        <w:t>.</w:t>
      </w:r>
    </w:p>
    <w:p w14:paraId="3C28F554" w14:textId="02736A31" w:rsidR="004C54B4" w:rsidRDefault="00163091" w:rsidP="00592508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</w:t>
      </w:r>
      <w:r w:rsidR="008A0F7E">
        <w:rPr>
          <w:rFonts w:asciiTheme="minorHAnsi" w:hAnsiTheme="minorHAnsi" w:cstheme="minorHAnsi"/>
        </w:rPr>
        <w:t xml:space="preserve">     </w:t>
      </w:r>
      <w:r>
        <w:rPr>
          <w:rFonts w:asciiTheme="minorHAnsi" w:hAnsiTheme="minorHAnsi" w:cstheme="minorHAnsi"/>
        </w:rPr>
        <w:t xml:space="preserve">     </w:t>
      </w:r>
      <w:r w:rsidR="00592508">
        <w:rPr>
          <w:rFonts w:asciiTheme="minorHAnsi" w:hAnsiTheme="minorHAnsi" w:cstheme="minorHAnsi"/>
        </w:rPr>
        <w:t xml:space="preserve"> </w:t>
      </w:r>
      <w:r w:rsidR="004C54B4">
        <w:rPr>
          <w:noProof/>
        </w:rPr>
        <w:drawing>
          <wp:inline distT="0" distB="0" distL="0" distR="0" wp14:anchorId="1A3505E3" wp14:editId="7F2F874A">
            <wp:extent cx="1504950" cy="542925"/>
            <wp:effectExtent l="0" t="0" r="0" b="9525"/>
            <wp:docPr id="9864" name="Рисунок 9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009" w14:textId="4E111418" w:rsidR="00E810CF" w:rsidRPr="000E1B5C" w:rsidRDefault="00E810CF" w:rsidP="00D3366C">
      <w:pPr>
        <w:pStyle w:val="afff5"/>
        <w:numPr>
          <w:ilvl w:val="0"/>
          <w:numId w:val="9"/>
        </w:numPr>
        <w:ind w:left="149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Если замечаний нет и все корректно, то наж</w:t>
      </w:r>
      <w:r w:rsidR="00AA705D">
        <w:rPr>
          <w:rFonts w:asciiTheme="minorHAnsi" w:hAnsiTheme="minorHAnsi" w:cstheme="minorHAnsi"/>
        </w:rPr>
        <w:t>ать</w:t>
      </w:r>
      <w:r>
        <w:rPr>
          <w:rFonts w:asciiTheme="minorHAnsi" w:hAnsiTheme="minorHAnsi" w:cstheme="minorHAnsi"/>
        </w:rPr>
        <w:t xml:space="preserve"> на кнопку </w:t>
      </w:r>
      <w:r w:rsidR="00AA69B1" w:rsidRPr="00192CF1">
        <w:rPr>
          <w:rFonts w:asciiTheme="minorHAnsi" w:hAnsiTheme="minorHAnsi" w:cstheme="minorHAnsi"/>
        </w:rPr>
        <w:t>«</w:t>
      </w:r>
      <w:r>
        <w:rPr>
          <w:rFonts w:asciiTheme="minorHAnsi" w:hAnsiTheme="minorHAnsi" w:cstheme="minorHAnsi"/>
        </w:rPr>
        <w:t>Закрыть дефект</w:t>
      </w:r>
      <w:r w:rsidR="00AA69B1" w:rsidRPr="00192CF1">
        <w:rPr>
          <w:rFonts w:asciiTheme="minorHAnsi" w:hAnsiTheme="minorHAnsi" w:cstheme="minorHAnsi"/>
        </w:rPr>
        <w:t>»</w:t>
      </w:r>
      <w:r>
        <w:rPr>
          <w:rFonts w:asciiTheme="minorHAnsi" w:hAnsiTheme="minorHAnsi" w:cstheme="minorHAnsi"/>
        </w:rPr>
        <w:t>.</w:t>
      </w:r>
    </w:p>
    <w:p w14:paraId="71488F3B" w14:textId="1A9CF47F" w:rsidR="00384311" w:rsidRDefault="00E810CF" w:rsidP="00E810CF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C40CA1" wp14:editId="44255EA5">
            <wp:extent cx="1343025" cy="476250"/>
            <wp:effectExtent l="0" t="0" r="9525" b="0"/>
            <wp:docPr id="9865" name="Рисунок 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46D2" w14:textId="35CEA147" w:rsidR="00163091" w:rsidRDefault="00163091" w:rsidP="00640067">
      <w:pPr>
        <w:ind w:firstLine="0"/>
      </w:pPr>
      <w:r>
        <w:t>После закрытия дефект переместится в список закрытых дефектов, при необходимости вызываемых наст</w:t>
      </w:r>
      <w:r w:rsidR="00D77629">
        <w:t>р</w:t>
      </w:r>
      <w:r>
        <w:t>ойками фильтрации в главном окне.</w:t>
      </w:r>
    </w:p>
    <w:p w14:paraId="65613988" w14:textId="77777777" w:rsidR="00163091" w:rsidRDefault="00163091" w:rsidP="00640067">
      <w:pPr>
        <w:ind w:firstLine="0"/>
      </w:pPr>
    </w:p>
    <w:p w14:paraId="69E56AA2" w14:textId="4D8C8C45" w:rsidR="00163091" w:rsidRDefault="00640067" w:rsidP="00640067">
      <w:pPr>
        <w:ind w:firstLine="0"/>
        <w:rPr>
          <w:noProof/>
        </w:rPr>
      </w:pPr>
      <w:r>
        <w:t>При необходимости кл</w:t>
      </w:r>
      <w:r w:rsidR="00163091">
        <w:t xml:space="preserve">ассификации дефекта необходимо </w:t>
      </w:r>
      <w:r>
        <w:t xml:space="preserve">нажать </w:t>
      </w:r>
      <w:r w:rsidR="00163091">
        <w:t>кнопку «Классификация дефекта»</w:t>
      </w:r>
      <w:r w:rsidR="00163091" w:rsidRPr="00163091">
        <w:rPr>
          <w:noProof/>
        </w:rPr>
        <w:t xml:space="preserve"> </w:t>
      </w:r>
    </w:p>
    <w:p w14:paraId="2AA6A3C3" w14:textId="68100D39" w:rsidR="00163091" w:rsidRDefault="00163091" w:rsidP="0016309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6A0D5E" wp14:editId="2D8F7BBB">
            <wp:extent cx="1876425" cy="495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C850" w14:textId="77777777" w:rsidR="00D77629" w:rsidRPr="00D77629" w:rsidRDefault="00D77629" w:rsidP="00163091">
      <w:pPr>
        <w:ind w:firstLine="0"/>
      </w:pPr>
      <w:r>
        <w:t>О</w:t>
      </w:r>
      <w:r w:rsidR="00163091">
        <w:t>ткрывается</w:t>
      </w:r>
      <w:r>
        <w:t xml:space="preserve"> окно</w:t>
      </w:r>
      <w:r w:rsidR="00640067">
        <w:t xml:space="preserve"> «Классификация дефекта»</w:t>
      </w:r>
      <w:r w:rsidR="00163091">
        <w:t>,</w:t>
      </w:r>
      <w:r w:rsidR="00640067">
        <w:t xml:space="preserve"> в котором можно </w:t>
      </w:r>
      <w:r>
        <w:t>произвести классификацию дефекта по различным критериям</w:t>
      </w:r>
      <w:r w:rsidRPr="00D77629">
        <w:t>:</w:t>
      </w:r>
    </w:p>
    <w:p w14:paraId="7D0A6A1D" w14:textId="0398F4FB" w:rsidR="00640067" w:rsidRPr="00D77629" w:rsidRDefault="00D77629" w:rsidP="00D77629">
      <w:pPr>
        <w:pStyle w:val="afff5"/>
        <w:numPr>
          <w:ilvl w:val="0"/>
          <w:numId w:val="9"/>
        </w:numPr>
        <w:ind w:left="1491" w:firstLine="0"/>
        <w:rPr>
          <w:rFonts w:asciiTheme="minorHAnsi" w:hAnsiTheme="minorHAnsi" w:cstheme="minorHAnsi"/>
        </w:rPr>
      </w:pPr>
      <w:r w:rsidRPr="00D77629">
        <w:rPr>
          <w:rFonts w:asciiTheme="minorHAnsi" w:hAnsiTheme="minorHAnsi" w:cstheme="minorHAnsi"/>
        </w:rPr>
        <w:t>Коренная причина дефекта</w:t>
      </w:r>
      <w:r w:rsidR="00163091" w:rsidRPr="00D77629">
        <w:rPr>
          <w:rFonts w:asciiTheme="minorHAnsi" w:hAnsiTheme="minorHAnsi" w:cstheme="minorHAnsi"/>
        </w:rPr>
        <w:t>.</w:t>
      </w:r>
    </w:p>
    <w:p w14:paraId="769F1A49" w14:textId="4C27D9D5" w:rsidR="00640067" w:rsidRDefault="00D77629" w:rsidP="00D77629">
      <w:pPr>
        <w:pStyle w:val="afff5"/>
        <w:numPr>
          <w:ilvl w:val="0"/>
          <w:numId w:val="9"/>
        </w:numPr>
        <w:ind w:left="149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Непосредственная причина дефекта.</w:t>
      </w:r>
    </w:p>
    <w:p w14:paraId="31F7CC9C" w14:textId="0A7145F5" w:rsidR="00D77629" w:rsidRDefault="00D77629" w:rsidP="00D77629">
      <w:pPr>
        <w:pStyle w:val="afff5"/>
        <w:numPr>
          <w:ilvl w:val="0"/>
          <w:numId w:val="9"/>
        </w:numPr>
        <w:ind w:left="149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Категория дефекта.</w:t>
      </w:r>
    </w:p>
    <w:p w14:paraId="50C04B6B" w14:textId="6A1522DF" w:rsidR="00640067" w:rsidRDefault="00640067" w:rsidP="00640067">
      <w:pPr>
        <w:ind w:firstLine="0"/>
        <w:jc w:val="center"/>
      </w:pPr>
      <w:r>
        <w:rPr>
          <w:noProof/>
        </w:rPr>
        <w:drawing>
          <wp:inline distT="0" distB="0" distL="0" distR="0" wp14:anchorId="47E7C54B" wp14:editId="7A6A7737">
            <wp:extent cx="6030595" cy="2778760"/>
            <wp:effectExtent l="0" t="0" r="825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C8C" w14:textId="0FA07319" w:rsidR="00A63163" w:rsidRDefault="00640067" w:rsidP="00A63163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Заполнение полей «</w:t>
      </w:r>
      <w:r w:rsidR="00AA705D">
        <w:rPr>
          <w:rFonts w:asciiTheme="minorHAnsi" w:hAnsiTheme="minorHAnsi" w:cstheme="minorHAnsi"/>
        </w:rPr>
        <w:t>К</w:t>
      </w:r>
      <w:r>
        <w:rPr>
          <w:rFonts w:asciiTheme="minorHAnsi" w:hAnsiTheme="minorHAnsi" w:cstheme="minorHAnsi"/>
        </w:rPr>
        <w:t>оренная причина дефекта» и «</w:t>
      </w:r>
      <w:r w:rsidR="00AA705D">
        <w:rPr>
          <w:rFonts w:asciiTheme="minorHAnsi" w:hAnsiTheme="minorHAnsi" w:cstheme="minorHAnsi"/>
        </w:rPr>
        <w:t>Н</w:t>
      </w:r>
      <w:r>
        <w:rPr>
          <w:rFonts w:asciiTheme="minorHAnsi" w:hAnsiTheme="minorHAnsi" w:cstheme="minorHAnsi"/>
        </w:rPr>
        <w:t xml:space="preserve">епосредственная причина дефекта» осуществляется </w:t>
      </w:r>
      <w:r w:rsidR="00FD5365">
        <w:rPr>
          <w:rFonts w:asciiTheme="minorHAnsi" w:hAnsiTheme="minorHAnsi" w:cstheme="minorHAnsi"/>
        </w:rPr>
        <w:t xml:space="preserve">автоматически </w:t>
      </w:r>
      <w:r>
        <w:rPr>
          <w:rFonts w:asciiTheme="minorHAnsi" w:hAnsiTheme="minorHAnsi" w:cstheme="minorHAnsi"/>
        </w:rPr>
        <w:t xml:space="preserve">из </w:t>
      </w:r>
      <w:r w:rsidR="00FD5365">
        <w:rPr>
          <w:rFonts w:asciiTheme="minorHAnsi" w:hAnsiTheme="minorHAnsi" w:cstheme="minorHAnsi"/>
        </w:rPr>
        <w:t>справочника кодов, вызываемых соответствующей кнопкой, по двойному нажатию на необходимую причину дефекта:</w:t>
      </w:r>
    </w:p>
    <w:p w14:paraId="01FBA350" w14:textId="7A4759F9" w:rsidR="00A63163" w:rsidRDefault="00A63163" w:rsidP="00A63163">
      <w:pPr>
        <w:ind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E539C72" wp14:editId="3C9E1249">
            <wp:extent cx="6030595" cy="3215640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26B6" w14:textId="02FD9BE2" w:rsidR="00163091" w:rsidRDefault="00FD5365" w:rsidP="00A63163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27E298" wp14:editId="02565D05">
            <wp:extent cx="6030595" cy="324358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7A46" w14:textId="0D517F0B" w:rsidR="00163091" w:rsidRDefault="00163091" w:rsidP="00163091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7F8C922" w14:textId="14766492" w:rsidR="00163091" w:rsidRDefault="00163091" w:rsidP="00163091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 случае дефекта </w:t>
      </w:r>
      <w:r w:rsidR="00D77629">
        <w:rPr>
          <w:rFonts w:asciiTheme="minorHAnsi" w:hAnsiTheme="minorHAnsi" w:cstheme="minorHAnsi"/>
        </w:rPr>
        <w:t xml:space="preserve">в статусе «Локализован» </w:t>
      </w:r>
      <w:r>
        <w:rPr>
          <w:rFonts w:asciiTheme="minorHAnsi" w:hAnsiTheme="minorHAnsi" w:cstheme="minorHAnsi"/>
        </w:rPr>
        <w:t xml:space="preserve">в окне дефекта будет дополнительная кнопка </w:t>
      </w:r>
    </w:p>
    <w:p w14:paraId="474EB13D" w14:textId="6DDF44C0" w:rsidR="00163091" w:rsidRDefault="00163091" w:rsidP="00163091">
      <w:pPr>
        <w:ind w:firstLine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95D6B1E" wp14:editId="7FE330FE">
            <wp:extent cx="1143000" cy="438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7B97" w14:textId="37646889" w:rsidR="00163091" w:rsidRDefault="00163091" w:rsidP="00163091">
      <w:pPr>
        <w:ind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E612D98" wp14:editId="5F61891E">
            <wp:extent cx="6030595" cy="274320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850" w14:textId="7C55357E" w:rsidR="00163091" w:rsidRDefault="00163091" w:rsidP="00163091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По ее нажатию появляется дополнительное окно </w:t>
      </w:r>
    </w:p>
    <w:p w14:paraId="79259A8C" w14:textId="5FA0D28B" w:rsidR="00163091" w:rsidRDefault="00163091" w:rsidP="00163091">
      <w:pPr>
        <w:ind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D0FE723" wp14:editId="7B82FEF9">
            <wp:extent cx="6030595" cy="7429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F9B5" w14:textId="27D00F07" w:rsidR="00A63163" w:rsidRPr="00BC7D99" w:rsidRDefault="00163091" w:rsidP="00BC7D99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Для внесения уточняющих записей в «историю дефекта»</w:t>
      </w:r>
      <w:r w:rsidR="00A63163">
        <w:rPr>
          <w:rFonts w:asciiTheme="minorHAnsi" w:hAnsiTheme="minorHAnsi" w:cstheme="minorHAnsi"/>
        </w:rPr>
        <w:t>.</w:t>
      </w:r>
    </w:p>
    <w:p w14:paraId="1A15FE5A" w14:textId="77777777" w:rsidR="00A63163" w:rsidRDefault="00A63163" w:rsidP="000E1B5C">
      <w:pPr>
        <w:ind w:firstLine="0"/>
        <w:jc w:val="left"/>
        <w:rPr>
          <w:rFonts w:asciiTheme="minorHAnsi" w:hAnsiTheme="minorHAnsi" w:cstheme="minorHAnsi"/>
          <w:b/>
        </w:rPr>
      </w:pPr>
    </w:p>
    <w:p w14:paraId="149CB36E" w14:textId="77777777" w:rsidR="00A63163" w:rsidRDefault="00A63163" w:rsidP="000E1B5C">
      <w:pPr>
        <w:ind w:firstLine="0"/>
        <w:jc w:val="left"/>
        <w:rPr>
          <w:rFonts w:asciiTheme="minorHAnsi" w:hAnsiTheme="minorHAnsi" w:cstheme="minorHAnsi"/>
          <w:b/>
        </w:rPr>
      </w:pPr>
    </w:p>
    <w:sectPr w:rsidR="00A63163" w:rsidSect="00C81F72">
      <w:headerReference w:type="even" r:id="rId63"/>
      <w:headerReference w:type="default" r:id="rId64"/>
      <w:footerReference w:type="default" r:id="rId65"/>
      <w:headerReference w:type="first" r:id="rId66"/>
      <w:footnotePr>
        <w:numFmt w:val="chicago"/>
      </w:footnotePr>
      <w:pgSz w:w="11906" w:h="16838" w:code="9"/>
      <w:pgMar w:top="974" w:right="991" w:bottom="1134" w:left="1418" w:header="425" w:footer="47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B84322" w14:textId="77777777" w:rsidR="000D19EB" w:rsidRDefault="000D19EB" w:rsidP="00135384">
      <w:r>
        <w:separator/>
      </w:r>
    </w:p>
    <w:p w14:paraId="35F41E1C" w14:textId="77777777" w:rsidR="000D19EB" w:rsidRDefault="000D19EB" w:rsidP="00135384"/>
    <w:p w14:paraId="7133D8D5" w14:textId="77777777" w:rsidR="000D19EB" w:rsidRDefault="000D19EB" w:rsidP="00135384"/>
  </w:endnote>
  <w:endnote w:type="continuationSeparator" w:id="0">
    <w:p w14:paraId="741BCD1D" w14:textId="77777777" w:rsidR="000D19EB" w:rsidRDefault="000D19EB" w:rsidP="00135384">
      <w:r>
        <w:continuationSeparator/>
      </w:r>
    </w:p>
    <w:p w14:paraId="6998C958" w14:textId="77777777" w:rsidR="000D19EB" w:rsidRDefault="000D19EB" w:rsidP="00135384"/>
    <w:p w14:paraId="25711FE5" w14:textId="77777777" w:rsidR="000D19EB" w:rsidRDefault="000D19EB" w:rsidP="001353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iddenHorzOCl">
    <w:altName w:val="Times New Roman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5247333"/>
      <w:docPartObj>
        <w:docPartGallery w:val="Page Numbers (Bottom of Page)"/>
        <w:docPartUnique/>
      </w:docPartObj>
    </w:sdtPr>
    <w:sdtEndPr/>
    <w:sdtContent>
      <w:p w14:paraId="1E973204" w14:textId="27C6390A" w:rsidR="000D19EB" w:rsidRDefault="000D19E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A2E">
          <w:rPr>
            <w:noProof/>
          </w:rPr>
          <w:t>2</w:t>
        </w:r>
        <w:r>
          <w:fldChar w:fldCharType="end"/>
        </w:r>
      </w:p>
    </w:sdtContent>
  </w:sdt>
  <w:p w14:paraId="606697BD" w14:textId="77777777" w:rsidR="000D19EB" w:rsidRDefault="000D19EB">
    <w:pPr>
      <w:pStyle w:val="aa"/>
    </w:pPr>
  </w:p>
  <w:p w14:paraId="48E48A4E" w14:textId="77777777" w:rsidR="000D19EB" w:rsidRDefault="000D19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AF9862" w14:textId="77777777" w:rsidR="000D19EB" w:rsidRDefault="000D19EB" w:rsidP="00135384">
      <w:r>
        <w:separator/>
      </w:r>
    </w:p>
  </w:footnote>
  <w:footnote w:type="continuationSeparator" w:id="0">
    <w:p w14:paraId="4A006166" w14:textId="77777777" w:rsidR="000D19EB" w:rsidRDefault="000D19EB" w:rsidP="00135384">
      <w:r>
        <w:continuationSeparator/>
      </w:r>
    </w:p>
    <w:p w14:paraId="0BA571A8" w14:textId="77777777" w:rsidR="000D19EB" w:rsidRDefault="000D19EB" w:rsidP="00135384"/>
    <w:p w14:paraId="6505E736" w14:textId="77777777" w:rsidR="000D19EB" w:rsidRDefault="000D19EB" w:rsidP="001353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EA5ED" w14:textId="77777777" w:rsidR="000D19EB" w:rsidRDefault="000D19EB" w:rsidP="00135384">
    <w:pPr>
      <w:pStyle w:val="a8"/>
    </w:pPr>
    <w:r>
      <w:fldChar w:fldCharType="begin"/>
    </w:r>
    <w:r>
      <w:instrText xml:space="preserve">PAGE  </w:instrText>
    </w:r>
    <w:r>
      <w:fldChar w:fldCharType="separate"/>
    </w:r>
    <w:r w:rsidRPr="008438D5">
      <w:t>9</w:t>
    </w:r>
    <w:r>
      <w:fldChar w:fldCharType="end"/>
    </w:r>
  </w:p>
  <w:p w14:paraId="2EF057B4" w14:textId="77777777" w:rsidR="000D19EB" w:rsidRDefault="000D19EB" w:rsidP="00135384">
    <w:pPr>
      <w:pStyle w:val="a8"/>
    </w:pPr>
  </w:p>
  <w:p w14:paraId="0AC173BA" w14:textId="77777777" w:rsidR="000D19EB" w:rsidRDefault="000D19E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d"/>
      <w:tblW w:w="1010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7555"/>
    </w:tblGrid>
    <w:tr w:rsidR="000D19EB" w:rsidRPr="009E7F47" w14:paraId="5135C666" w14:textId="77777777" w:rsidTr="00A42A1E">
      <w:trPr>
        <w:trHeight w:val="851"/>
      </w:trPr>
      <w:tc>
        <w:tcPr>
          <w:tcW w:w="2552" w:type="dxa"/>
        </w:tcPr>
        <w:p w14:paraId="06ECA94E" w14:textId="758C8014" w:rsidR="000D19EB" w:rsidRPr="009E7F47" w:rsidRDefault="000D19EB" w:rsidP="00415A77">
          <w:pPr>
            <w:pStyle w:val="a8"/>
            <w:ind w:firstLine="0"/>
          </w:pPr>
          <w:r w:rsidRPr="009E7F47">
            <w:rPr>
              <w:noProof/>
            </w:rPr>
            <w:drawing>
              <wp:anchor distT="0" distB="0" distL="114300" distR="114300" simplePos="0" relativeHeight="251668480" behindDoc="1" locked="0" layoutInCell="1" allowOverlap="1" wp14:anchorId="2A1A6D1D" wp14:editId="52D8B019">
                <wp:simplePos x="0" y="0"/>
                <wp:positionH relativeFrom="margin">
                  <wp:posOffset>-591894</wp:posOffset>
                </wp:positionH>
                <wp:positionV relativeFrom="paragraph">
                  <wp:posOffset>-98558</wp:posOffset>
                </wp:positionV>
                <wp:extent cx="1538403" cy="485272"/>
                <wp:effectExtent l="0" t="0" r="5080" b="0"/>
                <wp:wrapNone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8403" cy="4852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555" w:type="dxa"/>
        </w:tcPr>
        <w:p w14:paraId="7C02D746" w14:textId="0336C5DB" w:rsidR="000D19EB" w:rsidRPr="00971163" w:rsidRDefault="000D19EB" w:rsidP="00971163">
          <w:pPr>
            <w:pStyle w:val="affffa"/>
            <w:jc w:val="both"/>
            <w:rPr>
              <w:b w:val="0"/>
              <w:sz w:val="20"/>
              <w:szCs w:val="20"/>
            </w:rPr>
          </w:pPr>
          <w:r w:rsidRPr="00971163">
            <w:rPr>
              <w:b w:val="0"/>
              <w:sz w:val="20"/>
              <w:szCs w:val="20"/>
            </w:rPr>
            <w:t xml:space="preserve">Руководство </w:t>
          </w:r>
          <w:r>
            <w:rPr>
              <w:b w:val="0"/>
              <w:sz w:val="20"/>
              <w:szCs w:val="20"/>
            </w:rPr>
            <w:t>функционального администратора</w:t>
          </w:r>
          <w:r w:rsidRPr="00971163">
            <w:rPr>
              <w:b w:val="0"/>
              <w:sz w:val="20"/>
              <w:szCs w:val="20"/>
            </w:rPr>
            <w:t xml:space="preserve"> информационной системы «Временное решение электронный журнал дефектов»</w:t>
          </w:r>
        </w:p>
        <w:p w14:paraId="4027C823" w14:textId="0EA43A6F" w:rsidR="000D19EB" w:rsidRPr="009E7F47" w:rsidRDefault="000D19EB" w:rsidP="00415A77">
          <w:pPr>
            <w:pStyle w:val="a8"/>
            <w:ind w:firstLine="0"/>
          </w:pPr>
        </w:p>
      </w:tc>
    </w:tr>
  </w:tbl>
  <w:p w14:paraId="16081C86" w14:textId="48628748" w:rsidR="000D19EB" w:rsidRPr="00B6768E" w:rsidRDefault="000D19EB" w:rsidP="00415A77">
    <w:pPr>
      <w:pStyle w:val="a8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d"/>
      <w:tblW w:w="983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7423"/>
    </w:tblGrid>
    <w:tr w:rsidR="000D19EB" w:rsidRPr="00876812" w14:paraId="564D3B2B" w14:textId="77777777" w:rsidTr="00A42A1E">
      <w:trPr>
        <w:trHeight w:val="707"/>
      </w:trPr>
      <w:tc>
        <w:tcPr>
          <w:tcW w:w="2410" w:type="dxa"/>
        </w:tcPr>
        <w:p w14:paraId="37E3848D" w14:textId="1AC79223" w:rsidR="000D19EB" w:rsidRPr="009E7F47" w:rsidRDefault="000D19EB" w:rsidP="00A42A1E">
          <w:pPr>
            <w:pStyle w:val="a8"/>
          </w:pPr>
        </w:p>
      </w:tc>
      <w:tc>
        <w:tcPr>
          <w:tcW w:w="7423" w:type="dxa"/>
        </w:tcPr>
        <w:p w14:paraId="2E60E566" w14:textId="6E37AC1F" w:rsidR="000D19EB" w:rsidRPr="009E7F47" w:rsidRDefault="000D19EB" w:rsidP="005A551C">
          <w:pPr>
            <w:pStyle w:val="a8"/>
            <w:ind w:firstLine="0"/>
          </w:pPr>
        </w:p>
      </w:tc>
    </w:tr>
  </w:tbl>
  <w:p w14:paraId="6BE3B48A" w14:textId="77777777" w:rsidR="000D19EB" w:rsidRPr="000A4551" w:rsidRDefault="000D19EB">
    <w:pPr>
      <w:pStyle w:val="a8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F2096"/>
    <w:multiLevelType w:val="hybridMultilevel"/>
    <w:tmpl w:val="0C0EC1F8"/>
    <w:lvl w:ilvl="0" w:tplc="043268EE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EB245AE2">
      <w:start w:val="1"/>
      <w:numFmt w:val="decimal"/>
      <w:lvlText w:val="3.%2"/>
      <w:lvlJc w:val="left"/>
      <w:pPr>
        <w:ind w:left="157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90" w:hanging="180"/>
      </w:pPr>
    </w:lvl>
    <w:lvl w:ilvl="3" w:tplc="0419000F" w:tentative="1">
      <w:start w:val="1"/>
      <w:numFmt w:val="decimal"/>
      <w:lvlText w:val="%4."/>
      <w:lvlJc w:val="left"/>
      <w:pPr>
        <w:ind w:left="3010" w:hanging="360"/>
      </w:pPr>
    </w:lvl>
    <w:lvl w:ilvl="4" w:tplc="04190019" w:tentative="1">
      <w:start w:val="1"/>
      <w:numFmt w:val="lowerLetter"/>
      <w:lvlText w:val="%5."/>
      <w:lvlJc w:val="left"/>
      <w:pPr>
        <w:ind w:left="3730" w:hanging="360"/>
      </w:pPr>
    </w:lvl>
    <w:lvl w:ilvl="5" w:tplc="0419001B" w:tentative="1">
      <w:start w:val="1"/>
      <w:numFmt w:val="lowerRoman"/>
      <w:lvlText w:val="%6."/>
      <w:lvlJc w:val="right"/>
      <w:pPr>
        <w:ind w:left="4450" w:hanging="180"/>
      </w:pPr>
    </w:lvl>
    <w:lvl w:ilvl="6" w:tplc="0419000F" w:tentative="1">
      <w:start w:val="1"/>
      <w:numFmt w:val="decimal"/>
      <w:lvlText w:val="%7."/>
      <w:lvlJc w:val="left"/>
      <w:pPr>
        <w:ind w:left="5170" w:hanging="360"/>
      </w:pPr>
    </w:lvl>
    <w:lvl w:ilvl="7" w:tplc="04190019" w:tentative="1">
      <w:start w:val="1"/>
      <w:numFmt w:val="lowerLetter"/>
      <w:lvlText w:val="%8."/>
      <w:lvlJc w:val="left"/>
      <w:pPr>
        <w:ind w:left="5890" w:hanging="360"/>
      </w:pPr>
    </w:lvl>
    <w:lvl w:ilvl="8" w:tplc="041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" w15:restartNumberingAfterBreak="0">
    <w:nsid w:val="040B4777"/>
    <w:multiLevelType w:val="hybridMultilevel"/>
    <w:tmpl w:val="F906E53C"/>
    <w:lvl w:ilvl="0" w:tplc="45EE16EE">
      <w:start w:val="1"/>
      <w:numFmt w:val="decimal"/>
      <w:lvlText w:val="1.%1"/>
      <w:lvlJc w:val="left"/>
      <w:pPr>
        <w:ind w:left="1429" w:hanging="360"/>
      </w:pPr>
      <w:rPr>
        <w:rFonts w:ascii="Times New Roman" w:eastAsia="MS Mincho" w:hAnsi="Times New Roman" w:cs="Times New Roman" w:hint="default"/>
        <w:strike w:val="0"/>
        <w:color w:val="0070C0"/>
        <w:sz w:val="28"/>
        <w:szCs w:val="28"/>
      </w:rPr>
    </w:lvl>
    <w:lvl w:ilvl="1" w:tplc="C79E8C32">
      <w:start w:val="1"/>
      <w:numFmt w:val="decimal"/>
      <w:lvlText w:val="1.%2"/>
      <w:lvlJc w:val="left"/>
      <w:pPr>
        <w:ind w:left="1070" w:hanging="360"/>
      </w:pPr>
      <w:rPr>
        <w:rFonts w:ascii="Times New Roman" w:eastAsia="MS Mincho" w:hAnsi="Times New Roman" w:cs="Times New Roman"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E07ED8"/>
    <w:multiLevelType w:val="hybridMultilevel"/>
    <w:tmpl w:val="02561E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A8493A"/>
    <w:multiLevelType w:val="hybridMultilevel"/>
    <w:tmpl w:val="8CC27D00"/>
    <w:lvl w:ilvl="0" w:tplc="D8249650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84683D6">
      <w:start w:val="1"/>
      <w:numFmt w:val="bullet"/>
      <w:pStyle w:val="2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B6073E6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eastAsia="Times New Roman" w:hAnsi="Wingdings" w:cs="Times New Roman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F6F21"/>
    <w:multiLevelType w:val="hybridMultilevel"/>
    <w:tmpl w:val="7E342FC0"/>
    <w:lvl w:ilvl="0" w:tplc="2D9C13E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31183365"/>
    <w:multiLevelType w:val="hybridMultilevel"/>
    <w:tmpl w:val="605293E2"/>
    <w:lvl w:ilvl="0" w:tplc="BC2682C4">
      <w:start w:val="1"/>
      <w:numFmt w:val="bullet"/>
      <w:pStyle w:val="a"/>
      <w:lvlText w:val=""/>
      <w:lvlJc w:val="left"/>
      <w:pPr>
        <w:ind w:left="1494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18387C"/>
    <w:multiLevelType w:val="hybridMultilevel"/>
    <w:tmpl w:val="1CA2F2F6"/>
    <w:lvl w:ilvl="0" w:tplc="647C6766">
      <w:start w:val="1"/>
      <w:numFmt w:val="decimal"/>
      <w:pStyle w:val="1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C850CEC"/>
    <w:multiLevelType w:val="multilevel"/>
    <w:tmpl w:val="13921588"/>
    <w:lvl w:ilvl="0">
      <w:start w:val="1"/>
      <w:numFmt w:val="decimal"/>
      <w:pStyle w:val="10"/>
      <w:suff w:val="space"/>
      <w:lvlText w:val="%1.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."/>
      <w:lvlJc w:val="left"/>
      <w:pPr>
        <w:ind w:left="1994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szCs w:val="28"/>
        <w:vertAlign w:val="baseli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1428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42A453F"/>
    <w:multiLevelType w:val="hybridMultilevel"/>
    <w:tmpl w:val="2294FA7C"/>
    <w:lvl w:ilvl="0" w:tplc="3222C636">
      <w:start w:val="1"/>
      <w:numFmt w:val="decimal"/>
      <w:pStyle w:val="a0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F0A"/>
    <w:multiLevelType w:val="hybridMultilevel"/>
    <w:tmpl w:val="5B00A53A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45A04227"/>
    <w:multiLevelType w:val="hybridMultilevel"/>
    <w:tmpl w:val="180CCCE8"/>
    <w:lvl w:ilvl="0" w:tplc="04190015">
      <w:start w:val="1"/>
      <w:numFmt w:val="upperLetter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1" w15:restartNumberingAfterBreak="0">
    <w:nsid w:val="47373FB2"/>
    <w:multiLevelType w:val="hybridMultilevel"/>
    <w:tmpl w:val="C9CE57EA"/>
    <w:lvl w:ilvl="0" w:tplc="0C8EE05E">
      <w:start w:val="1"/>
      <w:numFmt w:val="decimal"/>
      <w:lvlText w:val="%1."/>
      <w:lvlJc w:val="left"/>
      <w:pPr>
        <w:ind w:left="927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2F30285"/>
    <w:multiLevelType w:val="multilevel"/>
    <w:tmpl w:val="B87ABD62"/>
    <w:lvl w:ilvl="0">
      <w:start w:val="1"/>
      <w:numFmt w:val="decimal"/>
      <w:pStyle w:val="a1"/>
      <w:suff w:val="space"/>
      <w:lvlText w:val="%1."/>
      <w:lvlJc w:val="left"/>
      <w:pPr>
        <w:ind w:left="4534" w:hanging="1134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4962" w:hanging="1134"/>
      </w:pPr>
      <w:rPr>
        <w:rFonts w:cs="Times New Roman" w:hint="default"/>
        <w:b/>
        <w:color w:val="auto"/>
        <w:sz w:val="24"/>
        <w:lang w:val="ru-RU"/>
      </w:rPr>
    </w:lvl>
    <w:lvl w:ilvl="2">
      <w:start w:val="1"/>
      <w:numFmt w:val="decimal"/>
      <w:suff w:val="space"/>
      <w:lvlText w:val="%1.%2.%3."/>
      <w:lvlJc w:val="left"/>
      <w:pPr>
        <w:ind w:left="6663" w:hanging="1134"/>
      </w:pPr>
      <w:rPr>
        <w:rFonts w:cs="Times New Roman" w:hint="default"/>
        <w:b/>
        <w:sz w:val="24"/>
        <w:szCs w:val="24"/>
      </w:rPr>
    </w:lvl>
    <w:lvl w:ilvl="3">
      <w:start w:val="1"/>
      <w:numFmt w:val="decimal"/>
      <w:pStyle w:val="1111"/>
      <w:suff w:val="space"/>
      <w:lvlText w:val="%1.%2.%3.%4."/>
      <w:lvlJc w:val="left"/>
      <w:pPr>
        <w:ind w:left="3828" w:hanging="1134"/>
      </w:pPr>
      <w:rPr>
        <w:rFonts w:cs="Times New Roman" w:hint="default"/>
        <w:b w:val="0"/>
        <w:color w:val="auto"/>
        <w:lang w:val="x-none"/>
      </w:rPr>
    </w:lvl>
    <w:lvl w:ilvl="4">
      <w:start w:val="1"/>
      <w:numFmt w:val="decimal"/>
      <w:pStyle w:val="11111"/>
      <w:lvlText w:val="%1.%2.%3.%4.%5."/>
      <w:lvlJc w:val="left"/>
      <w:pPr>
        <w:tabs>
          <w:tab w:val="num" w:pos="5192"/>
        </w:tabs>
        <w:ind w:left="4904" w:hanging="792"/>
      </w:pPr>
      <w:rPr>
        <w:rFonts w:cs="Times New Roman"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6138"/>
        </w:tabs>
        <w:ind w:left="5634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98"/>
        </w:tabs>
        <w:ind w:left="6138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18"/>
        </w:tabs>
        <w:ind w:left="6642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78"/>
        </w:tabs>
        <w:ind w:left="7218" w:hanging="1440"/>
      </w:pPr>
      <w:rPr>
        <w:rFonts w:cs="Times New Roman" w:hint="default"/>
      </w:rPr>
    </w:lvl>
  </w:abstractNum>
  <w:abstractNum w:abstractNumId="13" w15:restartNumberingAfterBreak="0">
    <w:nsid w:val="54883871"/>
    <w:multiLevelType w:val="multilevel"/>
    <w:tmpl w:val="9A9A7E2C"/>
    <w:lvl w:ilvl="0">
      <w:start w:val="1"/>
      <w:numFmt w:val="bullet"/>
      <w:pStyle w:val="11"/>
      <w:lvlText w:val=""/>
      <w:lvlJc w:val="left"/>
      <w:pPr>
        <w:ind w:left="0" w:firstLine="709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137EB1"/>
    <w:multiLevelType w:val="hybridMultilevel"/>
    <w:tmpl w:val="15026FA4"/>
    <w:lvl w:ilvl="0" w:tplc="8AF2D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90A1BE6"/>
    <w:multiLevelType w:val="hybridMultilevel"/>
    <w:tmpl w:val="FE164B70"/>
    <w:lvl w:ilvl="0" w:tplc="7944C6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96F3C56"/>
    <w:multiLevelType w:val="hybridMultilevel"/>
    <w:tmpl w:val="0C849BBE"/>
    <w:lvl w:ilvl="0" w:tplc="B6A69EE4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7" w15:restartNumberingAfterBreak="0">
    <w:nsid w:val="5ED434DD"/>
    <w:multiLevelType w:val="hybridMultilevel"/>
    <w:tmpl w:val="8A3EDD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37001E9"/>
    <w:multiLevelType w:val="hybridMultilevel"/>
    <w:tmpl w:val="D298A9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41B29D2"/>
    <w:multiLevelType w:val="multilevel"/>
    <w:tmpl w:val="1EB8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E80C69"/>
    <w:multiLevelType w:val="hybridMultilevel"/>
    <w:tmpl w:val="7F7048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C521CE"/>
    <w:multiLevelType w:val="hybridMultilevel"/>
    <w:tmpl w:val="08B8B7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4C57612"/>
    <w:multiLevelType w:val="hybridMultilevel"/>
    <w:tmpl w:val="D8502BB0"/>
    <w:lvl w:ilvl="0" w:tplc="4A2CF634">
      <w:start w:val="1"/>
      <w:numFmt w:val="bullet"/>
      <w:pStyle w:val="a2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29668A"/>
    <w:multiLevelType w:val="hybridMultilevel"/>
    <w:tmpl w:val="2CDC6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D0B71"/>
    <w:multiLevelType w:val="hybridMultilevel"/>
    <w:tmpl w:val="BEA2CE94"/>
    <w:lvl w:ilvl="0" w:tplc="BFB61FD6">
      <w:start w:val="1"/>
      <w:numFmt w:val="bullet"/>
      <w:pStyle w:val="a3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24"/>
  </w:num>
  <w:num w:numId="4">
    <w:abstractNumId w:val="6"/>
  </w:num>
  <w:num w:numId="5">
    <w:abstractNumId w:val="7"/>
  </w:num>
  <w:num w:numId="6">
    <w:abstractNumId w:val="22"/>
  </w:num>
  <w:num w:numId="7">
    <w:abstractNumId w:val="5"/>
  </w:num>
  <w:num w:numId="8">
    <w:abstractNumId w:val="18"/>
  </w:num>
  <w:num w:numId="9">
    <w:abstractNumId w:val="17"/>
  </w:num>
  <w:num w:numId="10">
    <w:abstractNumId w:val="12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1"/>
  </w:num>
  <w:num w:numId="14">
    <w:abstractNumId w:val="8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9"/>
  </w:num>
  <w:num w:numId="27">
    <w:abstractNumId w:val="14"/>
  </w:num>
  <w:num w:numId="28">
    <w:abstractNumId w:val="0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8"/>
    <w:lvlOverride w:ilvl="0">
      <w:startOverride w:val="1"/>
    </w:lvlOverride>
  </w:num>
  <w:num w:numId="32">
    <w:abstractNumId w:val="8"/>
    <w:lvlOverride w:ilvl="0">
      <w:startOverride w:val="1"/>
    </w:lvlOverride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  <w:num w:numId="41">
    <w:abstractNumId w:val="8"/>
    <w:lvlOverride w:ilvl="0">
      <w:startOverride w:val="1"/>
    </w:lvlOverride>
  </w:num>
  <w:num w:numId="42">
    <w:abstractNumId w:val="8"/>
    <w:lvlOverride w:ilvl="0">
      <w:startOverride w:val="1"/>
    </w:lvlOverride>
  </w:num>
  <w:num w:numId="43">
    <w:abstractNumId w:val="8"/>
    <w:lvlOverride w:ilvl="0">
      <w:startOverride w:val="1"/>
    </w:lvlOverride>
  </w:num>
  <w:num w:numId="44">
    <w:abstractNumId w:val="8"/>
    <w:lvlOverride w:ilvl="0">
      <w:startOverride w:val="1"/>
    </w:lvlOverride>
  </w:num>
  <w:num w:numId="45">
    <w:abstractNumId w:val="8"/>
    <w:lvlOverride w:ilvl="0">
      <w:startOverride w:val="1"/>
    </w:lvlOverride>
  </w:num>
  <w:num w:numId="46">
    <w:abstractNumId w:val="8"/>
    <w:lvlOverride w:ilvl="0">
      <w:startOverride w:val="1"/>
    </w:lvlOverride>
  </w:num>
  <w:num w:numId="47">
    <w:abstractNumId w:val="8"/>
    <w:lvlOverride w:ilvl="0">
      <w:startOverride w:val="1"/>
    </w:lvlOverride>
  </w:num>
  <w:num w:numId="48">
    <w:abstractNumId w:val="8"/>
    <w:lvlOverride w:ilvl="0">
      <w:startOverride w:val="1"/>
    </w:lvlOverride>
  </w:num>
  <w:num w:numId="49">
    <w:abstractNumId w:val="8"/>
    <w:lvlOverride w:ilvl="0">
      <w:startOverride w:val="1"/>
    </w:lvlOverride>
  </w:num>
  <w:num w:numId="50">
    <w:abstractNumId w:val="8"/>
    <w:lvlOverride w:ilvl="0">
      <w:startOverride w:val="1"/>
    </w:lvlOverride>
  </w:num>
  <w:num w:numId="51">
    <w:abstractNumId w:val="8"/>
    <w:lvlOverride w:ilvl="0">
      <w:startOverride w:val="1"/>
    </w:lvlOverride>
  </w:num>
  <w:num w:numId="52">
    <w:abstractNumId w:val="8"/>
    <w:lvlOverride w:ilvl="0">
      <w:startOverride w:val="1"/>
    </w:lvlOverride>
  </w:num>
  <w:num w:numId="53">
    <w:abstractNumId w:val="8"/>
    <w:lvlOverride w:ilvl="0">
      <w:startOverride w:val="1"/>
    </w:lvlOverride>
  </w:num>
  <w:num w:numId="54">
    <w:abstractNumId w:val="8"/>
    <w:lvlOverride w:ilvl="0">
      <w:startOverride w:val="1"/>
    </w:lvlOverride>
  </w:num>
  <w:num w:numId="55">
    <w:abstractNumId w:val="8"/>
    <w:lvlOverride w:ilvl="0">
      <w:startOverride w:val="1"/>
    </w:lvlOverride>
  </w:num>
  <w:num w:numId="56">
    <w:abstractNumId w:val="8"/>
    <w:lvlOverride w:ilvl="0">
      <w:startOverride w:val="1"/>
    </w:lvlOverride>
  </w:num>
  <w:num w:numId="57">
    <w:abstractNumId w:val="8"/>
    <w:lvlOverride w:ilvl="0">
      <w:startOverride w:val="1"/>
    </w:lvlOverride>
  </w:num>
  <w:num w:numId="58">
    <w:abstractNumId w:val="15"/>
  </w:num>
  <w:num w:numId="59">
    <w:abstractNumId w:val="19"/>
  </w:num>
  <w:num w:numId="60">
    <w:abstractNumId w:val="23"/>
  </w:num>
  <w:num w:numId="61">
    <w:abstractNumId w:val="8"/>
    <w:lvlOverride w:ilvl="0">
      <w:startOverride w:val="1"/>
    </w:lvlOverride>
  </w:num>
  <w:num w:numId="62">
    <w:abstractNumId w:val="10"/>
  </w:num>
  <w:num w:numId="63">
    <w:abstractNumId w:val="8"/>
    <w:lvlOverride w:ilvl="0">
      <w:startOverride w:val="1"/>
    </w:lvlOverride>
  </w:num>
  <w:num w:numId="64">
    <w:abstractNumId w:val="20"/>
  </w:num>
  <w:num w:numId="65">
    <w:abstractNumId w:val="4"/>
  </w:num>
  <w:num w:numId="66">
    <w:abstractNumId w:val="16"/>
  </w:num>
  <w:num w:numId="67">
    <w:abstractNumId w:val="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lignBordersAndEdges/>
  <w:bordersDoNotSurroundHeader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ru-RU" w:vendorID="1" w:dllVersion="512" w:checkStyle="1"/>
  <w:activeWritingStyle w:appName="MSWord" w:lang="tr-TR" w:vendorID="1" w:dllVersion="512" w:checkStyle="1"/>
  <w:proofState w:spelling="clean" w:grammar="clean"/>
  <w:attachedTemplate r:id="rId1"/>
  <w:documentProtection w:formatting="1" w:enforcement="0"/>
  <w:defaultTabStop w:val="709"/>
  <w:drawingGridHorizontalSpacing w:val="57"/>
  <w:drawingGridVerticalSpacing w:val="57"/>
  <w:noPunctuationKerning/>
  <w:characterSpacingControl w:val="doNotCompress"/>
  <w:hdrShapeDefaults>
    <o:shapedefaults v:ext="edit" spidmax="12289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D7F"/>
    <w:rsid w:val="000011D4"/>
    <w:rsid w:val="00001559"/>
    <w:rsid w:val="00003D7F"/>
    <w:rsid w:val="000042FC"/>
    <w:rsid w:val="00004410"/>
    <w:rsid w:val="000048A7"/>
    <w:rsid w:val="000050ED"/>
    <w:rsid w:val="00005D0B"/>
    <w:rsid w:val="00006201"/>
    <w:rsid w:val="0000654E"/>
    <w:rsid w:val="00006B94"/>
    <w:rsid w:val="000079B7"/>
    <w:rsid w:val="00012FF4"/>
    <w:rsid w:val="000130C5"/>
    <w:rsid w:val="00015D89"/>
    <w:rsid w:val="00016AF8"/>
    <w:rsid w:val="00021889"/>
    <w:rsid w:val="00022A48"/>
    <w:rsid w:val="00024B02"/>
    <w:rsid w:val="00024E21"/>
    <w:rsid w:val="00024F08"/>
    <w:rsid w:val="00026C07"/>
    <w:rsid w:val="00027A86"/>
    <w:rsid w:val="00030630"/>
    <w:rsid w:val="000310AB"/>
    <w:rsid w:val="00035E3E"/>
    <w:rsid w:val="00036292"/>
    <w:rsid w:val="00036827"/>
    <w:rsid w:val="000404E9"/>
    <w:rsid w:val="00040594"/>
    <w:rsid w:val="000441F1"/>
    <w:rsid w:val="000460BD"/>
    <w:rsid w:val="0004726C"/>
    <w:rsid w:val="000503A1"/>
    <w:rsid w:val="0005076B"/>
    <w:rsid w:val="000516E2"/>
    <w:rsid w:val="0005196A"/>
    <w:rsid w:val="000526E6"/>
    <w:rsid w:val="00053D80"/>
    <w:rsid w:val="00055613"/>
    <w:rsid w:val="00055891"/>
    <w:rsid w:val="00055CF9"/>
    <w:rsid w:val="00057E03"/>
    <w:rsid w:val="00057E91"/>
    <w:rsid w:val="000600BB"/>
    <w:rsid w:val="00061912"/>
    <w:rsid w:val="00062026"/>
    <w:rsid w:val="000626D8"/>
    <w:rsid w:val="00063EDC"/>
    <w:rsid w:val="000650F2"/>
    <w:rsid w:val="000676AD"/>
    <w:rsid w:val="000703B0"/>
    <w:rsid w:val="00070899"/>
    <w:rsid w:val="00071721"/>
    <w:rsid w:val="0007234A"/>
    <w:rsid w:val="00074192"/>
    <w:rsid w:val="00074AD3"/>
    <w:rsid w:val="00075B72"/>
    <w:rsid w:val="000813EF"/>
    <w:rsid w:val="00081D52"/>
    <w:rsid w:val="00082832"/>
    <w:rsid w:val="00083338"/>
    <w:rsid w:val="000841A1"/>
    <w:rsid w:val="00085F38"/>
    <w:rsid w:val="000904B8"/>
    <w:rsid w:val="0009085E"/>
    <w:rsid w:val="0009257D"/>
    <w:rsid w:val="000925E6"/>
    <w:rsid w:val="00092A5E"/>
    <w:rsid w:val="00094A3F"/>
    <w:rsid w:val="00095D6F"/>
    <w:rsid w:val="00096F8C"/>
    <w:rsid w:val="00097940"/>
    <w:rsid w:val="00097B78"/>
    <w:rsid w:val="00097E32"/>
    <w:rsid w:val="000A1435"/>
    <w:rsid w:val="000A1FD9"/>
    <w:rsid w:val="000A2A1F"/>
    <w:rsid w:val="000A3D18"/>
    <w:rsid w:val="000A48A2"/>
    <w:rsid w:val="000A625A"/>
    <w:rsid w:val="000A77D3"/>
    <w:rsid w:val="000A79FC"/>
    <w:rsid w:val="000A7AD7"/>
    <w:rsid w:val="000B24DB"/>
    <w:rsid w:val="000B27AE"/>
    <w:rsid w:val="000B3422"/>
    <w:rsid w:val="000B3F17"/>
    <w:rsid w:val="000B4A65"/>
    <w:rsid w:val="000B5464"/>
    <w:rsid w:val="000B5E42"/>
    <w:rsid w:val="000B6F9F"/>
    <w:rsid w:val="000B754C"/>
    <w:rsid w:val="000C05CF"/>
    <w:rsid w:val="000C0979"/>
    <w:rsid w:val="000C2A64"/>
    <w:rsid w:val="000C3642"/>
    <w:rsid w:val="000C5A9C"/>
    <w:rsid w:val="000C5E19"/>
    <w:rsid w:val="000C64B1"/>
    <w:rsid w:val="000C6A7A"/>
    <w:rsid w:val="000C6BC1"/>
    <w:rsid w:val="000C7098"/>
    <w:rsid w:val="000D1960"/>
    <w:rsid w:val="000D19EB"/>
    <w:rsid w:val="000D2A3F"/>
    <w:rsid w:val="000D42A6"/>
    <w:rsid w:val="000D4957"/>
    <w:rsid w:val="000D5F5F"/>
    <w:rsid w:val="000D7548"/>
    <w:rsid w:val="000D773A"/>
    <w:rsid w:val="000E0955"/>
    <w:rsid w:val="000E0F18"/>
    <w:rsid w:val="000E1B5C"/>
    <w:rsid w:val="000E4F98"/>
    <w:rsid w:val="000E5106"/>
    <w:rsid w:val="000E5F82"/>
    <w:rsid w:val="000E62E1"/>
    <w:rsid w:val="000E65FB"/>
    <w:rsid w:val="000E6D46"/>
    <w:rsid w:val="000E7258"/>
    <w:rsid w:val="000F060B"/>
    <w:rsid w:val="000F113C"/>
    <w:rsid w:val="000F4030"/>
    <w:rsid w:val="000F59C3"/>
    <w:rsid w:val="000F64BD"/>
    <w:rsid w:val="000F6A3C"/>
    <w:rsid w:val="000F6A65"/>
    <w:rsid w:val="000F7564"/>
    <w:rsid w:val="000F7D87"/>
    <w:rsid w:val="00100207"/>
    <w:rsid w:val="00101477"/>
    <w:rsid w:val="001016DA"/>
    <w:rsid w:val="00101D1D"/>
    <w:rsid w:val="00102860"/>
    <w:rsid w:val="00102A78"/>
    <w:rsid w:val="00103A84"/>
    <w:rsid w:val="00103DA3"/>
    <w:rsid w:val="001056B2"/>
    <w:rsid w:val="0010655F"/>
    <w:rsid w:val="00106BD2"/>
    <w:rsid w:val="001111EC"/>
    <w:rsid w:val="0011197C"/>
    <w:rsid w:val="00112830"/>
    <w:rsid w:val="00112C79"/>
    <w:rsid w:val="001132D5"/>
    <w:rsid w:val="00113CBD"/>
    <w:rsid w:val="00113FAC"/>
    <w:rsid w:val="00114A34"/>
    <w:rsid w:val="00114CA0"/>
    <w:rsid w:val="00115CC7"/>
    <w:rsid w:val="00115F7D"/>
    <w:rsid w:val="00115FEA"/>
    <w:rsid w:val="00116E97"/>
    <w:rsid w:val="00122F67"/>
    <w:rsid w:val="00123A33"/>
    <w:rsid w:val="00124BFB"/>
    <w:rsid w:val="001258C2"/>
    <w:rsid w:val="001264AF"/>
    <w:rsid w:val="0013040B"/>
    <w:rsid w:val="00130D6C"/>
    <w:rsid w:val="001321B3"/>
    <w:rsid w:val="00132767"/>
    <w:rsid w:val="00135384"/>
    <w:rsid w:val="00135871"/>
    <w:rsid w:val="00137A7E"/>
    <w:rsid w:val="001416A2"/>
    <w:rsid w:val="00142749"/>
    <w:rsid w:val="00143A99"/>
    <w:rsid w:val="00143EB6"/>
    <w:rsid w:val="00143FC5"/>
    <w:rsid w:val="00144ABC"/>
    <w:rsid w:val="00146964"/>
    <w:rsid w:val="00146AF5"/>
    <w:rsid w:val="00146C22"/>
    <w:rsid w:val="00146D66"/>
    <w:rsid w:val="001472EC"/>
    <w:rsid w:val="00147B33"/>
    <w:rsid w:val="001516E7"/>
    <w:rsid w:val="00152448"/>
    <w:rsid w:val="001556CC"/>
    <w:rsid w:val="00155FFD"/>
    <w:rsid w:val="0015635D"/>
    <w:rsid w:val="00157FD7"/>
    <w:rsid w:val="001616B9"/>
    <w:rsid w:val="00162B67"/>
    <w:rsid w:val="00163091"/>
    <w:rsid w:val="00167363"/>
    <w:rsid w:val="00167684"/>
    <w:rsid w:val="001700CC"/>
    <w:rsid w:val="001706BF"/>
    <w:rsid w:val="00171EC7"/>
    <w:rsid w:val="00173899"/>
    <w:rsid w:val="001769EC"/>
    <w:rsid w:val="00176A10"/>
    <w:rsid w:val="00176B69"/>
    <w:rsid w:val="00177965"/>
    <w:rsid w:val="00180C14"/>
    <w:rsid w:val="00182E34"/>
    <w:rsid w:val="00183673"/>
    <w:rsid w:val="0018492E"/>
    <w:rsid w:val="0018674B"/>
    <w:rsid w:val="00186910"/>
    <w:rsid w:val="00186A39"/>
    <w:rsid w:val="00186D98"/>
    <w:rsid w:val="001874B5"/>
    <w:rsid w:val="001919B0"/>
    <w:rsid w:val="00192CF1"/>
    <w:rsid w:val="00194204"/>
    <w:rsid w:val="0019675F"/>
    <w:rsid w:val="00196AEA"/>
    <w:rsid w:val="0019775D"/>
    <w:rsid w:val="001A0CF1"/>
    <w:rsid w:val="001A137E"/>
    <w:rsid w:val="001A1690"/>
    <w:rsid w:val="001A2AE5"/>
    <w:rsid w:val="001A3402"/>
    <w:rsid w:val="001A3686"/>
    <w:rsid w:val="001A503A"/>
    <w:rsid w:val="001A59BB"/>
    <w:rsid w:val="001A6689"/>
    <w:rsid w:val="001B0BB3"/>
    <w:rsid w:val="001B0CA4"/>
    <w:rsid w:val="001B6374"/>
    <w:rsid w:val="001B6E2B"/>
    <w:rsid w:val="001C09B3"/>
    <w:rsid w:val="001C0BC2"/>
    <w:rsid w:val="001C1110"/>
    <w:rsid w:val="001C1CF0"/>
    <w:rsid w:val="001C1E76"/>
    <w:rsid w:val="001C20C2"/>
    <w:rsid w:val="001C2EA5"/>
    <w:rsid w:val="001C3FED"/>
    <w:rsid w:val="001C49C4"/>
    <w:rsid w:val="001C4B54"/>
    <w:rsid w:val="001C5F8E"/>
    <w:rsid w:val="001C6CB2"/>
    <w:rsid w:val="001C75BA"/>
    <w:rsid w:val="001C7F15"/>
    <w:rsid w:val="001D01CE"/>
    <w:rsid w:val="001D0435"/>
    <w:rsid w:val="001D04EF"/>
    <w:rsid w:val="001D0CD6"/>
    <w:rsid w:val="001D20D8"/>
    <w:rsid w:val="001D2884"/>
    <w:rsid w:val="001D2B04"/>
    <w:rsid w:val="001D3471"/>
    <w:rsid w:val="001D3614"/>
    <w:rsid w:val="001D3BC4"/>
    <w:rsid w:val="001D48D7"/>
    <w:rsid w:val="001D530F"/>
    <w:rsid w:val="001D5481"/>
    <w:rsid w:val="001D64C0"/>
    <w:rsid w:val="001E083A"/>
    <w:rsid w:val="001E11F3"/>
    <w:rsid w:val="001E4F41"/>
    <w:rsid w:val="001E6180"/>
    <w:rsid w:val="001E642B"/>
    <w:rsid w:val="001F0448"/>
    <w:rsid w:val="001F10EB"/>
    <w:rsid w:val="001F171F"/>
    <w:rsid w:val="001F18B9"/>
    <w:rsid w:val="001F27F3"/>
    <w:rsid w:val="001F3688"/>
    <w:rsid w:val="001F664D"/>
    <w:rsid w:val="001F66C4"/>
    <w:rsid w:val="001F713F"/>
    <w:rsid w:val="00201168"/>
    <w:rsid w:val="002022A8"/>
    <w:rsid w:val="00202BE3"/>
    <w:rsid w:val="00204E52"/>
    <w:rsid w:val="00205A12"/>
    <w:rsid w:val="002060FF"/>
    <w:rsid w:val="00207F83"/>
    <w:rsid w:val="00211107"/>
    <w:rsid w:val="00211FEE"/>
    <w:rsid w:val="00213068"/>
    <w:rsid w:val="00214021"/>
    <w:rsid w:val="00214387"/>
    <w:rsid w:val="00214541"/>
    <w:rsid w:val="002150DB"/>
    <w:rsid w:val="002151DC"/>
    <w:rsid w:val="00215ECE"/>
    <w:rsid w:val="002168F0"/>
    <w:rsid w:val="00216DCA"/>
    <w:rsid w:val="00220856"/>
    <w:rsid w:val="002211E2"/>
    <w:rsid w:val="00221CF2"/>
    <w:rsid w:val="00222331"/>
    <w:rsid w:val="002225E6"/>
    <w:rsid w:val="00222BD7"/>
    <w:rsid w:val="00223A50"/>
    <w:rsid w:val="002240E2"/>
    <w:rsid w:val="00224CE1"/>
    <w:rsid w:val="002267A3"/>
    <w:rsid w:val="002305A4"/>
    <w:rsid w:val="0023071D"/>
    <w:rsid w:val="00232233"/>
    <w:rsid w:val="00233FA9"/>
    <w:rsid w:val="00234059"/>
    <w:rsid w:val="0023461E"/>
    <w:rsid w:val="00236946"/>
    <w:rsid w:val="00237635"/>
    <w:rsid w:val="00240D80"/>
    <w:rsid w:val="00241618"/>
    <w:rsid w:val="00241D1D"/>
    <w:rsid w:val="0024264E"/>
    <w:rsid w:val="00242BCD"/>
    <w:rsid w:val="00242CED"/>
    <w:rsid w:val="00243485"/>
    <w:rsid w:val="002439BC"/>
    <w:rsid w:val="00244C05"/>
    <w:rsid w:val="00245756"/>
    <w:rsid w:val="0024610E"/>
    <w:rsid w:val="002462FA"/>
    <w:rsid w:val="00247407"/>
    <w:rsid w:val="002474AF"/>
    <w:rsid w:val="0024754E"/>
    <w:rsid w:val="00253415"/>
    <w:rsid w:val="00254D63"/>
    <w:rsid w:val="00254DDD"/>
    <w:rsid w:val="00255246"/>
    <w:rsid w:val="00257C87"/>
    <w:rsid w:val="00261066"/>
    <w:rsid w:val="00261602"/>
    <w:rsid w:val="002634EC"/>
    <w:rsid w:val="00265184"/>
    <w:rsid w:val="00265E30"/>
    <w:rsid w:val="00266191"/>
    <w:rsid w:val="00267693"/>
    <w:rsid w:val="00272025"/>
    <w:rsid w:val="00273299"/>
    <w:rsid w:val="00273D89"/>
    <w:rsid w:val="00275016"/>
    <w:rsid w:val="00275F3C"/>
    <w:rsid w:val="00276EDA"/>
    <w:rsid w:val="0027743A"/>
    <w:rsid w:val="00277DD3"/>
    <w:rsid w:val="002805E3"/>
    <w:rsid w:val="00282028"/>
    <w:rsid w:val="00284249"/>
    <w:rsid w:val="00284716"/>
    <w:rsid w:val="00284A5D"/>
    <w:rsid w:val="00284FBD"/>
    <w:rsid w:val="002862CF"/>
    <w:rsid w:val="0028641C"/>
    <w:rsid w:val="00286B06"/>
    <w:rsid w:val="00287CCD"/>
    <w:rsid w:val="00287DBC"/>
    <w:rsid w:val="00290339"/>
    <w:rsid w:val="002903EA"/>
    <w:rsid w:val="002907E1"/>
    <w:rsid w:val="00290913"/>
    <w:rsid w:val="00291507"/>
    <w:rsid w:val="002922DB"/>
    <w:rsid w:val="00292319"/>
    <w:rsid w:val="002935FD"/>
    <w:rsid w:val="0029458C"/>
    <w:rsid w:val="002946F0"/>
    <w:rsid w:val="00296805"/>
    <w:rsid w:val="0029792F"/>
    <w:rsid w:val="002A1C9C"/>
    <w:rsid w:val="002A2857"/>
    <w:rsid w:val="002A37D0"/>
    <w:rsid w:val="002A54C7"/>
    <w:rsid w:val="002A5832"/>
    <w:rsid w:val="002A5D01"/>
    <w:rsid w:val="002A5DDE"/>
    <w:rsid w:val="002A654A"/>
    <w:rsid w:val="002A6D01"/>
    <w:rsid w:val="002A6D61"/>
    <w:rsid w:val="002B0E96"/>
    <w:rsid w:val="002B3BF1"/>
    <w:rsid w:val="002B3E6D"/>
    <w:rsid w:val="002B5065"/>
    <w:rsid w:val="002B57C2"/>
    <w:rsid w:val="002B590F"/>
    <w:rsid w:val="002B648F"/>
    <w:rsid w:val="002B6F5C"/>
    <w:rsid w:val="002B788C"/>
    <w:rsid w:val="002C0797"/>
    <w:rsid w:val="002C1AB2"/>
    <w:rsid w:val="002C22CC"/>
    <w:rsid w:val="002C2DB3"/>
    <w:rsid w:val="002C4AB0"/>
    <w:rsid w:val="002C4BFB"/>
    <w:rsid w:val="002C58D0"/>
    <w:rsid w:val="002C6428"/>
    <w:rsid w:val="002C7B89"/>
    <w:rsid w:val="002D012C"/>
    <w:rsid w:val="002D0AEB"/>
    <w:rsid w:val="002D2C68"/>
    <w:rsid w:val="002D6889"/>
    <w:rsid w:val="002D7D04"/>
    <w:rsid w:val="002E0A88"/>
    <w:rsid w:val="002E10DE"/>
    <w:rsid w:val="002E2516"/>
    <w:rsid w:val="002E345D"/>
    <w:rsid w:val="002E622E"/>
    <w:rsid w:val="002E68E5"/>
    <w:rsid w:val="002E704B"/>
    <w:rsid w:val="002E74D9"/>
    <w:rsid w:val="002E7CDD"/>
    <w:rsid w:val="002F1BE1"/>
    <w:rsid w:val="002F4936"/>
    <w:rsid w:val="002F4F1F"/>
    <w:rsid w:val="002F6974"/>
    <w:rsid w:val="0030066F"/>
    <w:rsid w:val="003019CC"/>
    <w:rsid w:val="003022D3"/>
    <w:rsid w:val="003037B2"/>
    <w:rsid w:val="00304273"/>
    <w:rsid w:val="00305DB8"/>
    <w:rsid w:val="003067E4"/>
    <w:rsid w:val="00306815"/>
    <w:rsid w:val="00306AFA"/>
    <w:rsid w:val="00307B0B"/>
    <w:rsid w:val="00310D7C"/>
    <w:rsid w:val="003127DD"/>
    <w:rsid w:val="00312919"/>
    <w:rsid w:val="00312F88"/>
    <w:rsid w:val="003130CA"/>
    <w:rsid w:val="003141BD"/>
    <w:rsid w:val="00317677"/>
    <w:rsid w:val="00321539"/>
    <w:rsid w:val="00322143"/>
    <w:rsid w:val="0032247F"/>
    <w:rsid w:val="003228C8"/>
    <w:rsid w:val="00322C83"/>
    <w:rsid w:val="003240D8"/>
    <w:rsid w:val="00326878"/>
    <w:rsid w:val="00326AD4"/>
    <w:rsid w:val="00332F20"/>
    <w:rsid w:val="003339B7"/>
    <w:rsid w:val="00334E80"/>
    <w:rsid w:val="00335644"/>
    <w:rsid w:val="00335AD4"/>
    <w:rsid w:val="00337446"/>
    <w:rsid w:val="00340B35"/>
    <w:rsid w:val="003411B9"/>
    <w:rsid w:val="00341A05"/>
    <w:rsid w:val="00341C5D"/>
    <w:rsid w:val="00342CF8"/>
    <w:rsid w:val="00344762"/>
    <w:rsid w:val="0034731F"/>
    <w:rsid w:val="00347DE8"/>
    <w:rsid w:val="0035136E"/>
    <w:rsid w:val="00351C9C"/>
    <w:rsid w:val="00351F18"/>
    <w:rsid w:val="00353DF5"/>
    <w:rsid w:val="003544AF"/>
    <w:rsid w:val="00354E85"/>
    <w:rsid w:val="00355471"/>
    <w:rsid w:val="00356DEA"/>
    <w:rsid w:val="0036031E"/>
    <w:rsid w:val="00360607"/>
    <w:rsid w:val="003609C8"/>
    <w:rsid w:val="00361A67"/>
    <w:rsid w:val="00361F1B"/>
    <w:rsid w:val="00362D5C"/>
    <w:rsid w:val="003633F7"/>
    <w:rsid w:val="0036397E"/>
    <w:rsid w:val="00364045"/>
    <w:rsid w:val="00364197"/>
    <w:rsid w:val="00364A83"/>
    <w:rsid w:val="00371C73"/>
    <w:rsid w:val="00373441"/>
    <w:rsid w:val="00374632"/>
    <w:rsid w:val="00375135"/>
    <w:rsid w:val="00377DD9"/>
    <w:rsid w:val="00381D7D"/>
    <w:rsid w:val="00381DC0"/>
    <w:rsid w:val="00384308"/>
    <w:rsid w:val="00384311"/>
    <w:rsid w:val="0038475D"/>
    <w:rsid w:val="00386444"/>
    <w:rsid w:val="003866B5"/>
    <w:rsid w:val="00386BEC"/>
    <w:rsid w:val="00386E40"/>
    <w:rsid w:val="003871A4"/>
    <w:rsid w:val="00387298"/>
    <w:rsid w:val="00390973"/>
    <w:rsid w:val="003921E8"/>
    <w:rsid w:val="00392252"/>
    <w:rsid w:val="00392D11"/>
    <w:rsid w:val="00392E6A"/>
    <w:rsid w:val="00394798"/>
    <w:rsid w:val="003948C1"/>
    <w:rsid w:val="00394EAB"/>
    <w:rsid w:val="003955A4"/>
    <w:rsid w:val="00395C74"/>
    <w:rsid w:val="003A3865"/>
    <w:rsid w:val="003A5043"/>
    <w:rsid w:val="003B04A0"/>
    <w:rsid w:val="003B1D2B"/>
    <w:rsid w:val="003B34D8"/>
    <w:rsid w:val="003B4F28"/>
    <w:rsid w:val="003B57F1"/>
    <w:rsid w:val="003B6721"/>
    <w:rsid w:val="003B6B84"/>
    <w:rsid w:val="003B6DFB"/>
    <w:rsid w:val="003C007B"/>
    <w:rsid w:val="003C0303"/>
    <w:rsid w:val="003C04D9"/>
    <w:rsid w:val="003C06A9"/>
    <w:rsid w:val="003C19D4"/>
    <w:rsid w:val="003C460F"/>
    <w:rsid w:val="003C53B1"/>
    <w:rsid w:val="003C53CD"/>
    <w:rsid w:val="003C5A9C"/>
    <w:rsid w:val="003C60FE"/>
    <w:rsid w:val="003C6C2C"/>
    <w:rsid w:val="003D0FC6"/>
    <w:rsid w:val="003D3892"/>
    <w:rsid w:val="003D3A36"/>
    <w:rsid w:val="003D5B1F"/>
    <w:rsid w:val="003D6256"/>
    <w:rsid w:val="003D6BE6"/>
    <w:rsid w:val="003E11DC"/>
    <w:rsid w:val="003E1612"/>
    <w:rsid w:val="003E2267"/>
    <w:rsid w:val="003E4152"/>
    <w:rsid w:val="003E4623"/>
    <w:rsid w:val="003E4789"/>
    <w:rsid w:val="003E4EF9"/>
    <w:rsid w:val="003E5162"/>
    <w:rsid w:val="003E567B"/>
    <w:rsid w:val="003E6B08"/>
    <w:rsid w:val="003E7AD0"/>
    <w:rsid w:val="003F28A2"/>
    <w:rsid w:val="003F2BA6"/>
    <w:rsid w:val="003F5252"/>
    <w:rsid w:val="003F589E"/>
    <w:rsid w:val="003F59C8"/>
    <w:rsid w:val="003F70A3"/>
    <w:rsid w:val="003F7372"/>
    <w:rsid w:val="00400063"/>
    <w:rsid w:val="0040078E"/>
    <w:rsid w:val="00400B39"/>
    <w:rsid w:val="00401A92"/>
    <w:rsid w:val="0040556D"/>
    <w:rsid w:val="004056EE"/>
    <w:rsid w:val="0040753E"/>
    <w:rsid w:val="004106D6"/>
    <w:rsid w:val="00412673"/>
    <w:rsid w:val="004130D4"/>
    <w:rsid w:val="0041311C"/>
    <w:rsid w:val="00415067"/>
    <w:rsid w:val="004158C9"/>
    <w:rsid w:val="00415A77"/>
    <w:rsid w:val="00416478"/>
    <w:rsid w:val="00420654"/>
    <w:rsid w:val="004206AE"/>
    <w:rsid w:val="00420E68"/>
    <w:rsid w:val="00421E56"/>
    <w:rsid w:val="004229E0"/>
    <w:rsid w:val="00422EBE"/>
    <w:rsid w:val="004262D0"/>
    <w:rsid w:val="0042694D"/>
    <w:rsid w:val="00426AEA"/>
    <w:rsid w:val="004314A9"/>
    <w:rsid w:val="0043286F"/>
    <w:rsid w:val="004333A1"/>
    <w:rsid w:val="004350A9"/>
    <w:rsid w:val="0043510F"/>
    <w:rsid w:val="004362C4"/>
    <w:rsid w:val="004375DC"/>
    <w:rsid w:val="004400C5"/>
    <w:rsid w:val="004406B2"/>
    <w:rsid w:val="00441146"/>
    <w:rsid w:val="0044255A"/>
    <w:rsid w:val="00442BC9"/>
    <w:rsid w:val="004430E8"/>
    <w:rsid w:val="00445827"/>
    <w:rsid w:val="004463F0"/>
    <w:rsid w:val="004470CF"/>
    <w:rsid w:val="004500B8"/>
    <w:rsid w:val="00450D97"/>
    <w:rsid w:val="004513C6"/>
    <w:rsid w:val="00451DEC"/>
    <w:rsid w:val="004525C8"/>
    <w:rsid w:val="00452A1A"/>
    <w:rsid w:val="004540D4"/>
    <w:rsid w:val="00454812"/>
    <w:rsid w:val="00454ABD"/>
    <w:rsid w:val="004555A2"/>
    <w:rsid w:val="00455EAF"/>
    <w:rsid w:val="00457177"/>
    <w:rsid w:val="0046093B"/>
    <w:rsid w:val="004609F8"/>
    <w:rsid w:val="00460F53"/>
    <w:rsid w:val="00462E79"/>
    <w:rsid w:val="00463F50"/>
    <w:rsid w:val="0046654E"/>
    <w:rsid w:val="0046690E"/>
    <w:rsid w:val="00470AA4"/>
    <w:rsid w:val="00470FB2"/>
    <w:rsid w:val="0047252C"/>
    <w:rsid w:val="00473719"/>
    <w:rsid w:val="00474D98"/>
    <w:rsid w:val="0047563C"/>
    <w:rsid w:val="00477216"/>
    <w:rsid w:val="00477E2F"/>
    <w:rsid w:val="00480C48"/>
    <w:rsid w:val="00481F70"/>
    <w:rsid w:val="00482228"/>
    <w:rsid w:val="0048384D"/>
    <w:rsid w:val="00484171"/>
    <w:rsid w:val="004841C3"/>
    <w:rsid w:val="004849F2"/>
    <w:rsid w:val="004864D5"/>
    <w:rsid w:val="004866FB"/>
    <w:rsid w:val="00487B29"/>
    <w:rsid w:val="00490327"/>
    <w:rsid w:val="004905B9"/>
    <w:rsid w:val="00491A8A"/>
    <w:rsid w:val="004944E2"/>
    <w:rsid w:val="00494964"/>
    <w:rsid w:val="00494BFF"/>
    <w:rsid w:val="00494D99"/>
    <w:rsid w:val="004A11BF"/>
    <w:rsid w:val="004A21FF"/>
    <w:rsid w:val="004A2579"/>
    <w:rsid w:val="004A48F8"/>
    <w:rsid w:val="004A56EE"/>
    <w:rsid w:val="004A6771"/>
    <w:rsid w:val="004B0035"/>
    <w:rsid w:val="004B0327"/>
    <w:rsid w:val="004B1193"/>
    <w:rsid w:val="004B3D08"/>
    <w:rsid w:val="004B44FB"/>
    <w:rsid w:val="004B4CCA"/>
    <w:rsid w:val="004B4D8D"/>
    <w:rsid w:val="004B7C28"/>
    <w:rsid w:val="004C0059"/>
    <w:rsid w:val="004C37FC"/>
    <w:rsid w:val="004C3E32"/>
    <w:rsid w:val="004C3EF8"/>
    <w:rsid w:val="004C4499"/>
    <w:rsid w:val="004C54B4"/>
    <w:rsid w:val="004D00DF"/>
    <w:rsid w:val="004D152A"/>
    <w:rsid w:val="004D17EA"/>
    <w:rsid w:val="004D206A"/>
    <w:rsid w:val="004D289A"/>
    <w:rsid w:val="004D387C"/>
    <w:rsid w:val="004D39C4"/>
    <w:rsid w:val="004D4415"/>
    <w:rsid w:val="004D46E7"/>
    <w:rsid w:val="004D4CE3"/>
    <w:rsid w:val="004D4CF3"/>
    <w:rsid w:val="004D52F2"/>
    <w:rsid w:val="004D54A3"/>
    <w:rsid w:val="004D6871"/>
    <w:rsid w:val="004D6DD6"/>
    <w:rsid w:val="004D74C8"/>
    <w:rsid w:val="004D7CF6"/>
    <w:rsid w:val="004E0290"/>
    <w:rsid w:val="004E20D1"/>
    <w:rsid w:val="004E269E"/>
    <w:rsid w:val="004E2A0A"/>
    <w:rsid w:val="004E382F"/>
    <w:rsid w:val="004E4C2A"/>
    <w:rsid w:val="004E4E32"/>
    <w:rsid w:val="004E4EE5"/>
    <w:rsid w:val="004E5C2D"/>
    <w:rsid w:val="004E6C06"/>
    <w:rsid w:val="004E6ECD"/>
    <w:rsid w:val="004E7161"/>
    <w:rsid w:val="004F0B11"/>
    <w:rsid w:val="004F0C20"/>
    <w:rsid w:val="004F2D08"/>
    <w:rsid w:val="004F3A46"/>
    <w:rsid w:val="004F4A3B"/>
    <w:rsid w:val="004F5583"/>
    <w:rsid w:val="004F577A"/>
    <w:rsid w:val="004F5EA6"/>
    <w:rsid w:val="004F65DD"/>
    <w:rsid w:val="004F69E6"/>
    <w:rsid w:val="004F6CEC"/>
    <w:rsid w:val="004F70A2"/>
    <w:rsid w:val="004F7D79"/>
    <w:rsid w:val="00500A48"/>
    <w:rsid w:val="00502B28"/>
    <w:rsid w:val="00502D99"/>
    <w:rsid w:val="00503927"/>
    <w:rsid w:val="005043CE"/>
    <w:rsid w:val="0050511A"/>
    <w:rsid w:val="0051024A"/>
    <w:rsid w:val="0051060C"/>
    <w:rsid w:val="00510C42"/>
    <w:rsid w:val="00513C71"/>
    <w:rsid w:val="0051420D"/>
    <w:rsid w:val="00514D17"/>
    <w:rsid w:val="00523EC0"/>
    <w:rsid w:val="00525583"/>
    <w:rsid w:val="00526295"/>
    <w:rsid w:val="00526E65"/>
    <w:rsid w:val="0052722E"/>
    <w:rsid w:val="00527848"/>
    <w:rsid w:val="00527B2C"/>
    <w:rsid w:val="00531EA8"/>
    <w:rsid w:val="00531F89"/>
    <w:rsid w:val="005327AC"/>
    <w:rsid w:val="00534433"/>
    <w:rsid w:val="0053468C"/>
    <w:rsid w:val="005355EE"/>
    <w:rsid w:val="00535649"/>
    <w:rsid w:val="00536D56"/>
    <w:rsid w:val="0053703A"/>
    <w:rsid w:val="00540CE9"/>
    <w:rsid w:val="0054162B"/>
    <w:rsid w:val="00541929"/>
    <w:rsid w:val="00542806"/>
    <w:rsid w:val="00542815"/>
    <w:rsid w:val="00543C28"/>
    <w:rsid w:val="00544169"/>
    <w:rsid w:val="00544D31"/>
    <w:rsid w:val="00545BC1"/>
    <w:rsid w:val="00545D3C"/>
    <w:rsid w:val="005506EE"/>
    <w:rsid w:val="005508F4"/>
    <w:rsid w:val="00550B2A"/>
    <w:rsid w:val="00551DDF"/>
    <w:rsid w:val="0055205B"/>
    <w:rsid w:val="0055242E"/>
    <w:rsid w:val="00552B95"/>
    <w:rsid w:val="00553899"/>
    <w:rsid w:val="00554496"/>
    <w:rsid w:val="00554AA7"/>
    <w:rsid w:val="0055567B"/>
    <w:rsid w:val="0055626D"/>
    <w:rsid w:val="00560B13"/>
    <w:rsid w:val="005611B6"/>
    <w:rsid w:val="00561643"/>
    <w:rsid w:val="00563B09"/>
    <w:rsid w:val="005677FB"/>
    <w:rsid w:val="00571029"/>
    <w:rsid w:val="005714D9"/>
    <w:rsid w:val="0057425D"/>
    <w:rsid w:val="00574B03"/>
    <w:rsid w:val="0057559C"/>
    <w:rsid w:val="00576F9E"/>
    <w:rsid w:val="00577F56"/>
    <w:rsid w:val="00580409"/>
    <w:rsid w:val="0058293E"/>
    <w:rsid w:val="005835FA"/>
    <w:rsid w:val="00584A10"/>
    <w:rsid w:val="00585279"/>
    <w:rsid w:val="005855BE"/>
    <w:rsid w:val="005861CA"/>
    <w:rsid w:val="00586C82"/>
    <w:rsid w:val="00587D0D"/>
    <w:rsid w:val="00590285"/>
    <w:rsid w:val="005908AB"/>
    <w:rsid w:val="0059133D"/>
    <w:rsid w:val="00591B5D"/>
    <w:rsid w:val="00592508"/>
    <w:rsid w:val="00594E5C"/>
    <w:rsid w:val="005950A4"/>
    <w:rsid w:val="00595D22"/>
    <w:rsid w:val="00597FC4"/>
    <w:rsid w:val="005A02BA"/>
    <w:rsid w:val="005A0B73"/>
    <w:rsid w:val="005A1918"/>
    <w:rsid w:val="005A20A7"/>
    <w:rsid w:val="005A2ECD"/>
    <w:rsid w:val="005A3A04"/>
    <w:rsid w:val="005A46B0"/>
    <w:rsid w:val="005A551C"/>
    <w:rsid w:val="005A5F7B"/>
    <w:rsid w:val="005A7D5B"/>
    <w:rsid w:val="005A7DD3"/>
    <w:rsid w:val="005B0435"/>
    <w:rsid w:val="005B1B15"/>
    <w:rsid w:val="005B2885"/>
    <w:rsid w:val="005B3EA8"/>
    <w:rsid w:val="005B41EB"/>
    <w:rsid w:val="005B44EE"/>
    <w:rsid w:val="005B50B5"/>
    <w:rsid w:val="005B5744"/>
    <w:rsid w:val="005B62FB"/>
    <w:rsid w:val="005B6F27"/>
    <w:rsid w:val="005B79F7"/>
    <w:rsid w:val="005C0161"/>
    <w:rsid w:val="005C15BA"/>
    <w:rsid w:val="005C23E5"/>
    <w:rsid w:val="005C2A2F"/>
    <w:rsid w:val="005C3079"/>
    <w:rsid w:val="005C4A15"/>
    <w:rsid w:val="005D096D"/>
    <w:rsid w:val="005D1A46"/>
    <w:rsid w:val="005D3F58"/>
    <w:rsid w:val="005E11BE"/>
    <w:rsid w:val="005E16C0"/>
    <w:rsid w:val="005E1BA1"/>
    <w:rsid w:val="005E248F"/>
    <w:rsid w:val="005E29BD"/>
    <w:rsid w:val="005E2FD0"/>
    <w:rsid w:val="005E357A"/>
    <w:rsid w:val="005E3F38"/>
    <w:rsid w:val="005E567C"/>
    <w:rsid w:val="005E72A8"/>
    <w:rsid w:val="005E7F3A"/>
    <w:rsid w:val="005F1AB4"/>
    <w:rsid w:val="005F52B5"/>
    <w:rsid w:val="005F6DDF"/>
    <w:rsid w:val="005F7976"/>
    <w:rsid w:val="006001AF"/>
    <w:rsid w:val="00600B7F"/>
    <w:rsid w:val="006018D7"/>
    <w:rsid w:val="00601C9E"/>
    <w:rsid w:val="00604341"/>
    <w:rsid w:val="006052EA"/>
    <w:rsid w:val="00606530"/>
    <w:rsid w:val="00606619"/>
    <w:rsid w:val="00606A7C"/>
    <w:rsid w:val="00606E49"/>
    <w:rsid w:val="00610CEF"/>
    <w:rsid w:val="006117F9"/>
    <w:rsid w:val="006121DE"/>
    <w:rsid w:val="006125AE"/>
    <w:rsid w:val="00612991"/>
    <w:rsid w:val="00612D38"/>
    <w:rsid w:val="006133A5"/>
    <w:rsid w:val="00613DBA"/>
    <w:rsid w:val="0061489A"/>
    <w:rsid w:val="00615F3A"/>
    <w:rsid w:val="00616FE4"/>
    <w:rsid w:val="00617039"/>
    <w:rsid w:val="0062133B"/>
    <w:rsid w:val="0062243F"/>
    <w:rsid w:val="006229C5"/>
    <w:rsid w:val="00624918"/>
    <w:rsid w:val="006249D1"/>
    <w:rsid w:val="00624B50"/>
    <w:rsid w:val="0062522E"/>
    <w:rsid w:val="00625A05"/>
    <w:rsid w:val="00625A5D"/>
    <w:rsid w:val="00627CF3"/>
    <w:rsid w:val="006303B7"/>
    <w:rsid w:val="00630561"/>
    <w:rsid w:val="0063059B"/>
    <w:rsid w:val="0063099B"/>
    <w:rsid w:val="00631865"/>
    <w:rsid w:val="00631947"/>
    <w:rsid w:val="006340CF"/>
    <w:rsid w:val="00634EFE"/>
    <w:rsid w:val="00636F04"/>
    <w:rsid w:val="006376EE"/>
    <w:rsid w:val="00637757"/>
    <w:rsid w:val="00640067"/>
    <w:rsid w:val="00642437"/>
    <w:rsid w:val="00642CFE"/>
    <w:rsid w:val="0064391C"/>
    <w:rsid w:val="0064406D"/>
    <w:rsid w:val="0064433B"/>
    <w:rsid w:val="00645284"/>
    <w:rsid w:val="006455A7"/>
    <w:rsid w:val="00646048"/>
    <w:rsid w:val="00647A06"/>
    <w:rsid w:val="00650995"/>
    <w:rsid w:val="00650B64"/>
    <w:rsid w:val="00652765"/>
    <w:rsid w:val="006557B3"/>
    <w:rsid w:val="006560CC"/>
    <w:rsid w:val="006560CE"/>
    <w:rsid w:val="006566EB"/>
    <w:rsid w:val="0065670E"/>
    <w:rsid w:val="006620A5"/>
    <w:rsid w:val="006628EC"/>
    <w:rsid w:val="006636FA"/>
    <w:rsid w:val="006645E8"/>
    <w:rsid w:val="006652BF"/>
    <w:rsid w:val="00665384"/>
    <w:rsid w:val="0066582F"/>
    <w:rsid w:val="00665AEA"/>
    <w:rsid w:val="00665ECB"/>
    <w:rsid w:val="00667F08"/>
    <w:rsid w:val="00670F3A"/>
    <w:rsid w:val="0067252E"/>
    <w:rsid w:val="00672684"/>
    <w:rsid w:val="00674DEE"/>
    <w:rsid w:val="00675B12"/>
    <w:rsid w:val="006762FA"/>
    <w:rsid w:val="0067711B"/>
    <w:rsid w:val="006772E0"/>
    <w:rsid w:val="00680258"/>
    <w:rsid w:val="006803A4"/>
    <w:rsid w:val="006810C9"/>
    <w:rsid w:val="00681360"/>
    <w:rsid w:val="00681CBF"/>
    <w:rsid w:val="00681DAE"/>
    <w:rsid w:val="00684E0B"/>
    <w:rsid w:val="006855B2"/>
    <w:rsid w:val="0068569C"/>
    <w:rsid w:val="00685778"/>
    <w:rsid w:val="0068654A"/>
    <w:rsid w:val="00687E7F"/>
    <w:rsid w:val="006933AA"/>
    <w:rsid w:val="006935F4"/>
    <w:rsid w:val="00694902"/>
    <w:rsid w:val="00696CC0"/>
    <w:rsid w:val="00696F2A"/>
    <w:rsid w:val="006A0FF5"/>
    <w:rsid w:val="006A1244"/>
    <w:rsid w:val="006A3895"/>
    <w:rsid w:val="006A454E"/>
    <w:rsid w:val="006A4A20"/>
    <w:rsid w:val="006A6B91"/>
    <w:rsid w:val="006A72F6"/>
    <w:rsid w:val="006B2BBE"/>
    <w:rsid w:val="006B4E5D"/>
    <w:rsid w:val="006B5439"/>
    <w:rsid w:val="006B661B"/>
    <w:rsid w:val="006C2B13"/>
    <w:rsid w:val="006C3B9C"/>
    <w:rsid w:val="006C41CA"/>
    <w:rsid w:val="006C4DC3"/>
    <w:rsid w:val="006C52C0"/>
    <w:rsid w:val="006C5A1F"/>
    <w:rsid w:val="006C6AC1"/>
    <w:rsid w:val="006C70CE"/>
    <w:rsid w:val="006C7112"/>
    <w:rsid w:val="006D155D"/>
    <w:rsid w:val="006D1C86"/>
    <w:rsid w:val="006D28FE"/>
    <w:rsid w:val="006D32AF"/>
    <w:rsid w:val="006D399C"/>
    <w:rsid w:val="006D405A"/>
    <w:rsid w:val="006D4B88"/>
    <w:rsid w:val="006D521B"/>
    <w:rsid w:val="006D59D5"/>
    <w:rsid w:val="006D5D9B"/>
    <w:rsid w:val="006D6726"/>
    <w:rsid w:val="006D6765"/>
    <w:rsid w:val="006D775A"/>
    <w:rsid w:val="006E04EC"/>
    <w:rsid w:val="006E1270"/>
    <w:rsid w:val="006E16B0"/>
    <w:rsid w:val="006E3F3C"/>
    <w:rsid w:val="006E501C"/>
    <w:rsid w:val="006E736F"/>
    <w:rsid w:val="006F3B59"/>
    <w:rsid w:val="006F3E84"/>
    <w:rsid w:val="006F4DC2"/>
    <w:rsid w:val="006F51AC"/>
    <w:rsid w:val="006F51F6"/>
    <w:rsid w:val="006F580E"/>
    <w:rsid w:val="006F5A08"/>
    <w:rsid w:val="006F61D2"/>
    <w:rsid w:val="006F6C4A"/>
    <w:rsid w:val="006F76E5"/>
    <w:rsid w:val="00700132"/>
    <w:rsid w:val="007010A5"/>
    <w:rsid w:val="00701E4E"/>
    <w:rsid w:val="0070406B"/>
    <w:rsid w:val="00704251"/>
    <w:rsid w:val="00704E00"/>
    <w:rsid w:val="007058BC"/>
    <w:rsid w:val="00706DDE"/>
    <w:rsid w:val="007100C5"/>
    <w:rsid w:val="007100CF"/>
    <w:rsid w:val="00710F57"/>
    <w:rsid w:val="0071145F"/>
    <w:rsid w:val="00712337"/>
    <w:rsid w:val="00712F9A"/>
    <w:rsid w:val="007131B6"/>
    <w:rsid w:val="007158E3"/>
    <w:rsid w:val="00715C4F"/>
    <w:rsid w:val="00715CC2"/>
    <w:rsid w:val="007167E2"/>
    <w:rsid w:val="0071751A"/>
    <w:rsid w:val="00717B9A"/>
    <w:rsid w:val="00720E61"/>
    <w:rsid w:val="0072103F"/>
    <w:rsid w:val="00721CF6"/>
    <w:rsid w:val="007228DB"/>
    <w:rsid w:val="007228E8"/>
    <w:rsid w:val="00723C8B"/>
    <w:rsid w:val="00724BB2"/>
    <w:rsid w:val="007257A0"/>
    <w:rsid w:val="00727FBC"/>
    <w:rsid w:val="00730694"/>
    <w:rsid w:val="00730A90"/>
    <w:rsid w:val="00730F59"/>
    <w:rsid w:val="00731E38"/>
    <w:rsid w:val="00733318"/>
    <w:rsid w:val="00734434"/>
    <w:rsid w:val="00735491"/>
    <w:rsid w:val="00741A69"/>
    <w:rsid w:val="00741D7E"/>
    <w:rsid w:val="00742444"/>
    <w:rsid w:val="0074582E"/>
    <w:rsid w:val="00746225"/>
    <w:rsid w:val="00746535"/>
    <w:rsid w:val="00747E00"/>
    <w:rsid w:val="00750DCF"/>
    <w:rsid w:val="007510F2"/>
    <w:rsid w:val="007532C0"/>
    <w:rsid w:val="00753580"/>
    <w:rsid w:val="00753DEF"/>
    <w:rsid w:val="0075414C"/>
    <w:rsid w:val="007551AB"/>
    <w:rsid w:val="0075633D"/>
    <w:rsid w:val="0075677A"/>
    <w:rsid w:val="00756DB1"/>
    <w:rsid w:val="0075713A"/>
    <w:rsid w:val="00757677"/>
    <w:rsid w:val="00760147"/>
    <w:rsid w:val="007609B5"/>
    <w:rsid w:val="00760B0E"/>
    <w:rsid w:val="00761D3F"/>
    <w:rsid w:val="00763A76"/>
    <w:rsid w:val="007645DF"/>
    <w:rsid w:val="00765B59"/>
    <w:rsid w:val="00765DB7"/>
    <w:rsid w:val="007669C9"/>
    <w:rsid w:val="007671FA"/>
    <w:rsid w:val="00770037"/>
    <w:rsid w:val="0077131B"/>
    <w:rsid w:val="00771A40"/>
    <w:rsid w:val="00771DBA"/>
    <w:rsid w:val="0077238D"/>
    <w:rsid w:val="0077364A"/>
    <w:rsid w:val="00774837"/>
    <w:rsid w:val="00774949"/>
    <w:rsid w:val="0077557E"/>
    <w:rsid w:val="00776E1F"/>
    <w:rsid w:val="00777872"/>
    <w:rsid w:val="00777A8E"/>
    <w:rsid w:val="007818EE"/>
    <w:rsid w:val="0078358E"/>
    <w:rsid w:val="00783D36"/>
    <w:rsid w:val="007870F9"/>
    <w:rsid w:val="007872A6"/>
    <w:rsid w:val="00787927"/>
    <w:rsid w:val="00793764"/>
    <w:rsid w:val="00793DDB"/>
    <w:rsid w:val="00794369"/>
    <w:rsid w:val="00794F10"/>
    <w:rsid w:val="00795231"/>
    <w:rsid w:val="00795B2A"/>
    <w:rsid w:val="00795E9F"/>
    <w:rsid w:val="00796717"/>
    <w:rsid w:val="0079697C"/>
    <w:rsid w:val="0079789B"/>
    <w:rsid w:val="007A02DC"/>
    <w:rsid w:val="007A110E"/>
    <w:rsid w:val="007A3B27"/>
    <w:rsid w:val="007A675A"/>
    <w:rsid w:val="007A7492"/>
    <w:rsid w:val="007A766D"/>
    <w:rsid w:val="007A7E20"/>
    <w:rsid w:val="007B0111"/>
    <w:rsid w:val="007B0EB1"/>
    <w:rsid w:val="007B1F47"/>
    <w:rsid w:val="007B2D51"/>
    <w:rsid w:val="007B7A0A"/>
    <w:rsid w:val="007C10F3"/>
    <w:rsid w:val="007C1974"/>
    <w:rsid w:val="007C2049"/>
    <w:rsid w:val="007C37FF"/>
    <w:rsid w:val="007C4BF4"/>
    <w:rsid w:val="007C53CF"/>
    <w:rsid w:val="007C678E"/>
    <w:rsid w:val="007C6BBD"/>
    <w:rsid w:val="007C6FBF"/>
    <w:rsid w:val="007C768A"/>
    <w:rsid w:val="007C78F3"/>
    <w:rsid w:val="007C7D34"/>
    <w:rsid w:val="007C7F78"/>
    <w:rsid w:val="007D056C"/>
    <w:rsid w:val="007D26C0"/>
    <w:rsid w:val="007D3F61"/>
    <w:rsid w:val="007D45B3"/>
    <w:rsid w:val="007D4B88"/>
    <w:rsid w:val="007D57A2"/>
    <w:rsid w:val="007D676B"/>
    <w:rsid w:val="007D6A37"/>
    <w:rsid w:val="007D6B0D"/>
    <w:rsid w:val="007D70CE"/>
    <w:rsid w:val="007D75D5"/>
    <w:rsid w:val="007E2591"/>
    <w:rsid w:val="007E34DE"/>
    <w:rsid w:val="007E41FD"/>
    <w:rsid w:val="007E5822"/>
    <w:rsid w:val="007E5FE9"/>
    <w:rsid w:val="007E62F2"/>
    <w:rsid w:val="007F23E7"/>
    <w:rsid w:val="007F4A6E"/>
    <w:rsid w:val="007F794E"/>
    <w:rsid w:val="008012DD"/>
    <w:rsid w:val="00802716"/>
    <w:rsid w:val="00803573"/>
    <w:rsid w:val="00803821"/>
    <w:rsid w:val="00803E39"/>
    <w:rsid w:val="00811047"/>
    <w:rsid w:val="00811D42"/>
    <w:rsid w:val="00812FFB"/>
    <w:rsid w:val="00814031"/>
    <w:rsid w:val="00814076"/>
    <w:rsid w:val="008141F1"/>
    <w:rsid w:val="00814EEB"/>
    <w:rsid w:val="00820B12"/>
    <w:rsid w:val="00820FB2"/>
    <w:rsid w:val="008241D6"/>
    <w:rsid w:val="0082527A"/>
    <w:rsid w:val="0082555D"/>
    <w:rsid w:val="00826A07"/>
    <w:rsid w:val="008301D0"/>
    <w:rsid w:val="00830F93"/>
    <w:rsid w:val="0083152C"/>
    <w:rsid w:val="00831C6E"/>
    <w:rsid w:val="008333B2"/>
    <w:rsid w:val="008340DC"/>
    <w:rsid w:val="008354E8"/>
    <w:rsid w:val="0083690E"/>
    <w:rsid w:val="00837DD5"/>
    <w:rsid w:val="00837F7D"/>
    <w:rsid w:val="00841373"/>
    <w:rsid w:val="008413F3"/>
    <w:rsid w:val="0084170A"/>
    <w:rsid w:val="00842648"/>
    <w:rsid w:val="0084378F"/>
    <w:rsid w:val="008438D5"/>
    <w:rsid w:val="00846229"/>
    <w:rsid w:val="008470D9"/>
    <w:rsid w:val="00847DA1"/>
    <w:rsid w:val="008502B8"/>
    <w:rsid w:val="00850D8C"/>
    <w:rsid w:val="00851B69"/>
    <w:rsid w:val="00853600"/>
    <w:rsid w:val="00854400"/>
    <w:rsid w:val="00854657"/>
    <w:rsid w:val="00854D0D"/>
    <w:rsid w:val="00856AA9"/>
    <w:rsid w:val="00857396"/>
    <w:rsid w:val="00857CD3"/>
    <w:rsid w:val="00857DB6"/>
    <w:rsid w:val="00860759"/>
    <w:rsid w:val="00860D51"/>
    <w:rsid w:val="008617A0"/>
    <w:rsid w:val="008622DF"/>
    <w:rsid w:val="008638D4"/>
    <w:rsid w:val="00864114"/>
    <w:rsid w:val="008676A3"/>
    <w:rsid w:val="00867D71"/>
    <w:rsid w:val="00870A62"/>
    <w:rsid w:val="00871892"/>
    <w:rsid w:val="00871CC8"/>
    <w:rsid w:val="008733AC"/>
    <w:rsid w:val="00873E55"/>
    <w:rsid w:val="008746AE"/>
    <w:rsid w:val="00874F92"/>
    <w:rsid w:val="008769C9"/>
    <w:rsid w:val="0087794D"/>
    <w:rsid w:val="00877FB3"/>
    <w:rsid w:val="008809FA"/>
    <w:rsid w:val="00881844"/>
    <w:rsid w:val="00881D18"/>
    <w:rsid w:val="00883010"/>
    <w:rsid w:val="00883464"/>
    <w:rsid w:val="00884145"/>
    <w:rsid w:val="00885B2A"/>
    <w:rsid w:val="008867F5"/>
    <w:rsid w:val="0088716C"/>
    <w:rsid w:val="00887A98"/>
    <w:rsid w:val="00891084"/>
    <w:rsid w:val="008910EB"/>
    <w:rsid w:val="00893D6E"/>
    <w:rsid w:val="00894346"/>
    <w:rsid w:val="00894E54"/>
    <w:rsid w:val="0089684A"/>
    <w:rsid w:val="008A0340"/>
    <w:rsid w:val="008A049E"/>
    <w:rsid w:val="008A0A8F"/>
    <w:rsid w:val="008A0DD3"/>
    <w:rsid w:val="008A0F7E"/>
    <w:rsid w:val="008A1F0B"/>
    <w:rsid w:val="008A32BB"/>
    <w:rsid w:val="008A4917"/>
    <w:rsid w:val="008A49CE"/>
    <w:rsid w:val="008A53F6"/>
    <w:rsid w:val="008A58A7"/>
    <w:rsid w:val="008A5D0C"/>
    <w:rsid w:val="008A7DFE"/>
    <w:rsid w:val="008B0621"/>
    <w:rsid w:val="008B0ED4"/>
    <w:rsid w:val="008B1368"/>
    <w:rsid w:val="008B22C9"/>
    <w:rsid w:val="008B24B1"/>
    <w:rsid w:val="008B596B"/>
    <w:rsid w:val="008B5F20"/>
    <w:rsid w:val="008B6204"/>
    <w:rsid w:val="008B79AD"/>
    <w:rsid w:val="008B7E79"/>
    <w:rsid w:val="008B7ED1"/>
    <w:rsid w:val="008C3FC0"/>
    <w:rsid w:val="008C40E5"/>
    <w:rsid w:val="008C4B4F"/>
    <w:rsid w:val="008C55BC"/>
    <w:rsid w:val="008C5D48"/>
    <w:rsid w:val="008C657C"/>
    <w:rsid w:val="008C6D2C"/>
    <w:rsid w:val="008D006C"/>
    <w:rsid w:val="008D024D"/>
    <w:rsid w:val="008D0755"/>
    <w:rsid w:val="008D0910"/>
    <w:rsid w:val="008D0C1E"/>
    <w:rsid w:val="008D1DCB"/>
    <w:rsid w:val="008D1E6C"/>
    <w:rsid w:val="008D206F"/>
    <w:rsid w:val="008D31E3"/>
    <w:rsid w:val="008D4B4E"/>
    <w:rsid w:val="008D5AD2"/>
    <w:rsid w:val="008D61B5"/>
    <w:rsid w:val="008D64BD"/>
    <w:rsid w:val="008D6570"/>
    <w:rsid w:val="008D7C57"/>
    <w:rsid w:val="008E0974"/>
    <w:rsid w:val="008E2EBB"/>
    <w:rsid w:val="008E3DD6"/>
    <w:rsid w:val="008E4C52"/>
    <w:rsid w:val="008E59C0"/>
    <w:rsid w:val="008E7C41"/>
    <w:rsid w:val="008E7D02"/>
    <w:rsid w:val="008F0166"/>
    <w:rsid w:val="008F0A84"/>
    <w:rsid w:val="008F1961"/>
    <w:rsid w:val="008F2617"/>
    <w:rsid w:val="008F33B8"/>
    <w:rsid w:val="008F3D30"/>
    <w:rsid w:val="008F58B6"/>
    <w:rsid w:val="008F6EA0"/>
    <w:rsid w:val="008F7528"/>
    <w:rsid w:val="00900940"/>
    <w:rsid w:val="00900F49"/>
    <w:rsid w:val="00902384"/>
    <w:rsid w:val="00904AD5"/>
    <w:rsid w:val="00905860"/>
    <w:rsid w:val="00910A29"/>
    <w:rsid w:val="00912630"/>
    <w:rsid w:val="00912E66"/>
    <w:rsid w:val="00917237"/>
    <w:rsid w:val="0092065B"/>
    <w:rsid w:val="00920EE0"/>
    <w:rsid w:val="00922036"/>
    <w:rsid w:val="0092210B"/>
    <w:rsid w:val="009229BA"/>
    <w:rsid w:val="009247E0"/>
    <w:rsid w:val="00924D79"/>
    <w:rsid w:val="0092614E"/>
    <w:rsid w:val="00931078"/>
    <w:rsid w:val="00931617"/>
    <w:rsid w:val="00933282"/>
    <w:rsid w:val="009348BE"/>
    <w:rsid w:val="00934953"/>
    <w:rsid w:val="00935C6D"/>
    <w:rsid w:val="00936101"/>
    <w:rsid w:val="009373F8"/>
    <w:rsid w:val="00940697"/>
    <w:rsid w:val="009407FB"/>
    <w:rsid w:val="00941706"/>
    <w:rsid w:val="00941D04"/>
    <w:rsid w:val="0094200A"/>
    <w:rsid w:val="0094231E"/>
    <w:rsid w:val="009447DC"/>
    <w:rsid w:val="00945C2C"/>
    <w:rsid w:val="0094618D"/>
    <w:rsid w:val="009461B9"/>
    <w:rsid w:val="00946860"/>
    <w:rsid w:val="00947A38"/>
    <w:rsid w:val="00947F78"/>
    <w:rsid w:val="00951BDB"/>
    <w:rsid w:val="009535C0"/>
    <w:rsid w:val="00953963"/>
    <w:rsid w:val="009539FD"/>
    <w:rsid w:val="009556CB"/>
    <w:rsid w:val="00956402"/>
    <w:rsid w:val="009566CC"/>
    <w:rsid w:val="00957A45"/>
    <w:rsid w:val="00961AB6"/>
    <w:rsid w:val="009628A9"/>
    <w:rsid w:val="00962AFC"/>
    <w:rsid w:val="00962BD5"/>
    <w:rsid w:val="0096420C"/>
    <w:rsid w:val="0096475C"/>
    <w:rsid w:val="0096523A"/>
    <w:rsid w:val="00965498"/>
    <w:rsid w:val="0097056B"/>
    <w:rsid w:val="00971163"/>
    <w:rsid w:val="00971E22"/>
    <w:rsid w:val="0097273E"/>
    <w:rsid w:val="0097502F"/>
    <w:rsid w:val="009772CD"/>
    <w:rsid w:val="00977FCD"/>
    <w:rsid w:val="00980B40"/>
    <w:rsid w:val="00981B89"/>
    <w:rsid w:val="00982F95"/>
    <w:rsid w:val="00983502"/>
    <w:rsid w:val="00985A7D"/>
    <w:rsid w:val="0098636C"/>
    <w:rsid w:val="00986FD6"/>
    <w:rsid w:val="00987734"/>
    <w:rsid w:val="00990BC0"/>
    <w:rsid w:val="00991727"/>
    <w:rsid w:val="00992011"/>
    <w:rsid w:val="00993EE9"/>
    <w:rsid w:val="009941FB"/>
    <w:rsid w:val="00994303"/>
    <w:rsid w:val="00994A70"/>
    <w:rsid w:val="00995891"/>
    <w:rsid w:val="00995F00"/>
    <w:rsid w:val="00995F65"/>
    <w:rsid w:val="00997B66"/>
    <w:rsid w:val="009A05C0"/>
    <w:rsid w:val="009A0A7C"/>
    <w:rsid w:val="009A0B50"/>
    <w:rsid w:val="009A1FA9"/>
    <w:rsid w:val="009A2484"/>
    <w:rsid w:val="009A2E8D"/>
    <w:rsid w:val="009A31ED"/>
    <w:rsid w:val="009A3408"/>
    <w:rsid w:val="009A41FF"/>
    <w:rsid w:val="009A4ACD"/>
    <w:rsid w:val="009A4F63"/>
    <w:rsid w:val="009A5227"/>
    <w:rsid w:val="009A6085"/>
    <w:rsid w:val="009A6B60"/>
    <w:rsid w:val="009A7228"/>
    <w:rsid w:val="009A7AEE"/>
    <w:rsid w:val="009A7BE7"/>
    <w:rsid w:val="009B04D1"/>
    <w:rsid w:val="009B058E"/>
    <w:rsid w:val="009B0FB6"/>
    <w:rsid w:val="009B1EE4"/>
    <w:rsid w:val="009B3982"/>
    <w:rsid w:val="009B3EC7"/>
    <w:rsid w:val="009B47B6"/>
    <w:rsid w:val="009B4CE6"/>
    <w:rsid w:val="009B5185"/>
    <w:rsid w:val="009B605E"/>
    <w:rsid w:val="009B66D1"/>
    <w:rsid w:val="009B7164"/>
    <w:rsid w:val="009B7530"/>
    <w:rsid w:val="009B7B8A"/>
    <w:rsid w:val="009C005B"/>
    <w:rsid w:val="009C0D15"/>
    <w:rsid w:val="009C0DB4"/>
    <w:rsid w:val="009C6F99"/>
    <w:rsid w:val="009C706E"/>
    <w:rsid w:val="009C7432"/>
    <w:rsid w:val="009C7C8D"/>
    <w:rsid w:val="009D0655"/>
    <w:rsid w:val="009D1601"/>
    <w:rsid w:val="009D1A36"/>
    <w:rsid w:val="009D3C70"/>
    <w:rsid w:val="009D459D"/>
    <w:rsid w:val="009D54D2"/>
    <w:rsid w:val="009D5F94"/>
    <w:rsid w:val="009D72BC"/>
    <w:rsid w:val="009D77A4"/>
    <w:rsid w:val="009E16F0"/>
    <w:rsid w:val="009E21EE"/>
    <w:rsid w:val="009E2AD0"/>
    <w:rsid w:val="009E3EF5"/>
    <w:rsid w:val="009E4709"/>
    <w:rsid w:val="009E50BD"/>
    <w:rsid w:val="009E5A3D"/>
    <w:rsid w:val="009E60B2"/>
    <w:rsid w:val="009E76DF"/>
    <w:rsid w:val="009F43F5"/>
    <w:rsid w:val="009F4CD7"/>
    <w:rsid w:val="009F5F83"/>
    <w:rsid w:val="009F7DE4"/>
    <w:rsid w:val="00A008F5"/>
    <w:rsid w:val="00A00EE8"/>
    <w:rsid w:val="00A01CD5"/>
    <w:rsid w:val="00A03E74"/>
    <w:rsid w:val="00A1074E"/>
    <w:rsid w:val="00A10DDA"/>
    <w:rsid w:val="00A11A21"/>
    <w:rsid w:val="00A11A48"/>
    <w:rsid w:val="00A11E7C"/>
    <w:rsid w:val="00A12A5A"/>
    <w:rsid w:val="00A154F2"/>
    <w:rsid w:val="00A170F7"/>
    <w:rsid w:val="00A172A1"/>
    <w:rsid w:val="00A17F49"/>
    <w:rsid w:val="00A20085"/>
    <w:rsid w:val="00A20303"/>
    <w:rsid w:val="00A22487"/>
    <w:rsid w:val="00A2385E"/>
    <w:rsid w:val="00A2389A"/>
    <w:rsid w:val="00A25023"/>
    <w:rsid w:val="00A250CA"/>
    <w:rsid w:val="00A25D78"/>
    <w:rsid w:val="00A26FCE"/>
    <w:rsid w:val="00A27057"/>
    <w:rsid w:val="00A30522"/>
    <w:rsid w:val="00A317FE"/>
    <w:rsid w:val="00A33F2F"/>
    <w:rsid w:val="00A3402F"/>
    <w:rsid w:val="00A3457F"/>
    <w:rsid w:val="00A3543C"/>
    <w:rsid w:val="00A357EC"/>
    <w:rsid w:val="00A3626D"/>
    <w:rsid w:val="00A363EF"/>
    <w:rsid w:val="00A366CE"/>
    <w:rsid w:val="00A42332"/>
    <w:rsid w:val="00A427BF"/>
    <w:rsid w:val="00A42A1D"/>
    <w:rsid w:val="00A42A1E"/>
    <w:rsid w:val="00A4339F"/>
    <w:rsid w:val="00A44031"/>
    <w:rsid w:val="00A4475D"/>
    <w:rsid w:val="00A44CCC"/>
    <w:rsid w:val="00A451AA"/>
    <w:rsid w:val="00A46BBA"/>
    <w:rsid w:val="00A50DF3"/>
    <w:rsid w:val="00A512C3"/>
    <w:rsid w:val="00A519AE"/>
    <w:rsid w:val="00A52C5E"/>
    <w:rsid w:val="00A52D3C"/>
    <w:rsid w:val="00A534F6"/>
    <w:rsid w:val="00A53942"/>
    <w:rsid w:val="00A55D4C"/>
    <w:rsid w:val="00A55FC3"/>
    <w:rsid w:val="00A5667B"/>
    <w:rsid w:val="00A56A7B"/>
    <w:rsid w:val="00A5738E"/>
    <w:rsid w:val="00A575B9"/>
    <w:rsid w:val="00A577CC"/>
    <w:rsid w:val="00A579EF"/>
    <w:rsid w:val="00A63163"/>
    <w:rsid w:val="00A632C2"/>
    <w:rsid w:val="00A64920"/>
    <w:rsid w:val="00A65C07"/>
    <w:rsid w:val="00A7018D"/>
    <w:rsid w:val="00A73425"/>
    <w:rsid w:val="00A745AF"/>
    <w:rsid w:val="00A75441"/>
    <w:rsid w:val="00A75830"/>
    <w:rsid w:val="00A7676D"/>
    <w:rsid w:val="00A80598"/>
    <w:rsid w:val="00A81B1C"/>
    <w:rsid w:val="00A82246"/>
    <w:rsid w:val="00A8296F"/>
    <w:rsid w:val="00A8321E"/>
    <w:rsid w:val="00A8328F"/>
    <w:rsid w:val="00A83EC1"/>
    <w:rsid w:val="00A84C0B"/>
    <w:rsid w:val="00A854A2"/>
    <w:rsid w:val="00A855AD"/>
    <w:rsid w:val="00A87AC7"/>
    <w:rsid w:val="00A91C10"/>
    <w:rsid w:val="00A96468"/>
    <w:rsid w:val="00A969C1"/>
    <w:rsid w:val="00A96C19"/>
    <w:rsid w:val="00A97172"/>
    <w:rsid w:val="00A9721A"/>
    <w:rsid w:val="00AA00EC"/>
    <w:rsid w:val="00AA0529"/>
    <w:rsid w:val="00AA080E"/>
    <w:rsid w:val="00AA2921"/>
    <w:rsid w:val="00AA2CFC"/>
    <w:rsid w:val="00AA4147"/>
    <w:rsid w:val="00AA437D"/>
    <w:rsid w:val="00AA4C43"/>
    <w:rsid w:val="00AA4DB4"/>
    <w:rsid w:val="00AA63C5"/>
    <w:rsid w:val="00AA69B1"/>
    <w:rsid w:val="00AA6BF2"/>
    <w:rsid w:val="00AA705D"/>
    <w:rsid w:val="00AA70F3"/>
    <w:rsid w:val="00AA779A"/>
    <w:rsid w:val="00AA78C9"/>
    <w:rsid w:val="00AA78FF"/>
    <w:rsid w:val="00AB0603"/>
    <w:rsid w:val="00AB1CF5"/>
    <w:rsid w:val="00AB314B"/>
    <w:rsid w:val="00AB452B"/>
    <w:rsid w:val="00AB58D6"/>
    <w:rsid w:val="00AB63A7"/>
    <w:rsid w:val="00AB653E"/>
    <w:rsid w:val="00AB6942"/>
    <w:rsid w:val="00AB6D6A"/>
    <w:rsid w:val="00AC21B4"/>
    <w:rsid w:val="00AC308B"/>
    <w:rsid w:val="00AC3A08"/>
    <w:rsid w:val="00AC498B"/>
    <w:rsid w:val="00AC4C50"/>
    <w:rsid w:val="00AC6C58"/>
    <w:rsid w:val="00AD053C"/>
    <w:rsid w:val="00AD274A"/>
    <w:rsid w:val="00AD2ECA"/>
    <w:rsid w:val="00AD3113"/>
    <w:rsid w:val="00AD3887"/>
    <w:rsid w:val="00AD4213"/>
    <w:rsid w:val="00AD54D4"/>
    <w:rsid w:val="00AD5F11"/>
    <w:rsid w:val="00AE04BF"/>
    <w:rsid w:val="00AE09A9"/>
    <w:rsid w:val="00AE1B80"/>
    <w:rsid w:val="00AE1EF3"/>
    <w:rsid w:val="00AE2A00"/>
    <w:rsid w:val="00AE2ABC"/>
    <w:rsid w:val="00AE3A82"/>
    <w:rsid w:val="00AE4B45"/>
    <w:rsid w:val="00AE4FA5"/>
    <w:rsid w:val="00AE54F6"/>
    <w:rsid w:val="00AE7787"/>
    <w:rsid w:val="00AF03E0"/>
    <w:rsid w:val="00AF14FE"/>
    <w:rsid w:val="00AF23FC"/>
    <w:rsid w:val="00AF27AC"/>
    <w:rsid w:val="00AF28B9"/>
    <w:rsid w:val="00AF353C"/>
    <w:rsid w:val="00AF3ADB"/>
    <w:rsid w:val="00AF3C21"/>
    <w:rsid w:val="00AF3F52"/>
    <w:rsid w:val="00AF42A4"/>
    <w:rsid w:val="00AF4DC9"/>
    <w:rsid w:val="00AF73C0"/>
    <w:rsid w:val="00AF75CD"/>
    <w:rsid w:val="00B00962"/>
    <w:rsid w:val="00B0127A"/>
    <w:rsid w:val="00B01C16"/>
    <w:rsid w:val="00B02561"/>
    <w:rsid w:val="00B02C45"/>
    <w:rsid w:val="00B03851"/>
    <w:rsid w:val="00B03868"/>
    <w:rsid w:val="00B047A7"/>
    <w:rsid w:val="00B05512"/>
    <w:rsid w:val="00B06640"/>
    <w:rsid w:val="00B06985"/>
    <w:rsid w:val="00B06C92"/>
    <w:rsid w:val="00B10036"/>
    <w:rsid w:val="00B10079"/>
    <w:rsid w:val="00B1013C"/>
    <w:rsid w:val="00B119A5"/>
    <w:rsid w:val="00B12BDC"/>
    <w:rsid w:val="00B12C3E"/>
    <w:rsid w:val="00B13CE3"/>
    <w:rsid w:val="00B14271"/>
    <w:rsid w:val="00B152D4"/>
    <w:rsid w:val="00B1541B"/>
    <w:rsid w:val="00B1579B"/>
    <w:rsid w:val="00B179F1"/>
    <w:rsid w:val="00B200A6"/>
    <w:rsid w:val="00B20AF9"/>
    <w:rsid w:val="00B2142F"/>
    <w:rsid w:val="00B21BF8"/>
    <w:rsid w:val="00B258F7"/>
    <w:rsid w:val="00B25D0A"/>
    <w:rsid w:val="00B26A31"/>
    <w:rsid w:val="00B2774E"/>
    <w:rsid w:val="00B2796C"/>
    <w:rsid w:val="00B2796E"/>
    <w:rsid w:val="00B27B22"/>
    <w:rsid w:val="00B27DF2"/>
    <w:rsid w:val="00B322F8"/>
    <w:rsid w:val="00B323A8"/>
    <w:rsid w:val="00B323B7"/>
    <w:rsid w:val="00B323EA"/>
    <w:rsid w:val="00B34078"/>
    <w:rsid w:val="00B34DFD"/>
    <w:rsid w:val="00B35216"/>
    <w:rsid w:val="00B358FC"/>
    <w:rsid w:val="00B36B08"/>
    <w:rsid w:val="00B36E5A"/>
    <w:rsid w:val="00B371A8"/>
    <w:rsid w:val="00B37FD8"/>
    <w:rsid w:val="00B40CA0"/>
    <w:rsid w:val="00B42C14"/>
    <w:rsid w:val="00B42C8E"/>
    <w:rsid w:val="00B42CFC"/>
    <w:rsid w:val="00B43901"/>
    <w:rsid w:val="00B439FD"/>
    <w:rsid w:val="00B4402F"/>
    <w:rsid w:val="00B4464C"/>
    <w:rsid w:val="00B44652"/>
    <w:rsid w:val="00B4521B"/>
    <w:rsid w:val="00B45683"/>
    <w:rsid w:val="00B45725"/>
    <w:rsid w:val="00B46C26"/>
    <w:rsid w:val="00B47797"/>
    <w:rsid w:val="00B527A0"/>
    <w:rsid w:val="00B533C8"/>
    <w:rsid w:val="00B53F32"/>
    <w:rsid w:val="00B53F7F"/>
    <w:rsid w:val="00B5512D"/>
    <w:rsid w:val="00B56206"/>
    <w:rsid w:val="00B57A5A"/>
    <w:rsid w:val="00B60D10"/>
    <w:rsid w:val="00B614D6"/>
    <w:rsid w:val="00B61D48"/>
    <w:rsid w:val="00B64E0C"/>
    <w:rsid w:val="00B65684"/>
    <w:rsid w:val="00B6768E"/>
    <w:rsid w:val="00B70B33"/>
    <w:rsid w:val="00B71315"/>
    <w:rsid w:val="00B71F10"/>
    <w:rsid w:val="00B7281A"/>
    <w:rsid w:val="00B72A24"/>
    <w:rsid w:val="00B7304B"/>
    <w:rsid w:val="00B765F8"/>
    <w:rsid w:val="00B76B5D"/>
    <w:rsid w:val="00B77980"/>
    <w:rsid w:val="00B81383"/>
    <w:rsid w:val="00B815D5"/>
    <w:rsid w:val="00B81D29"/>
    <w:rsid w:val="00B82041"/>
    <w:rsid w:val="00B824B3"/>
    <w:rsid w:val="00B83BAF"/>
    <w:rsid w:val="00B83F5A"/>
    <w:rsid w:val="00B84944"/>
    <w:rsid w:val="00B8573E"/>
    <w:rsid w:val="00B85A30"/>
    <w:rsid w:val="00B85B54"/>
    <w:rsid w:val="00B867F4"/>
    <w:rsid w:val="00B870DC"/>
    <w:rsid w:val="00B87256"/>
    <w:rsid w:val="00B92B59"/>
    <w:rsid w:val="00B93B73"/>
    <w:rsid w:val="00B94A44"/>
    <w:rsid w:val="00B95AFB"/>
    <w:rsid w:val="00B9749C"/>
    <w:rsid w:val="00B977B8"/>
    <w:rsid w:val="00BA0AFA"/>
    <w:rsid w:val="00BA0F9E"/>
    <w:rsid w:val="00BA19C7"/>
    <w:rsid w:val="00BA22F5"/>
    <w:rsid w:val="00BA2483"/>
    <w:rsid w:val="00BA2852"/>
    <w:rsid w:val="00BA4372"/>
    <w:rsid w:val="00BA4C21"/>
    <w:rsid w:val="00BA4DED"/>
    <w:rsid w:val="00BA6451"/>
    <w:rsid w:val="00BA7816"/>
    <w:rsid w:val="00BB15CD"/>
    <w:rsid w:val="00BB1BCC"/>
    <w:rsid w:val="00BB20A4"/>
    <w:rsid w:val="00BB344A"/>
    <w:rsid w:val="00BB34BB"/>
    <w:rsid w:val="00BB3C33"/>
    <w:rsid w:val="00BB4685"/>
    <w:rsid w:val="00BB50B0"/>
    <w:rsid w:val="00BB6C33"/>
    <w:rsid w:val="00BB6E90"/>
    <w:rsid w:val="00BB790B"/>
    <w:rsid w:val="00BC10F2"/>
    <w:rsid w:val="00BC28DF"/>
    <w:rsid w:val="00BC39D5"/>
    <w:rsid w:val="00BC3AD3"/>
    <w:rsid w:val="00BC43E1"/>
    <w:rsid w:val="00BC482C"/>
    <w:rsid w:val="00BC564D"/>
    <w:rsid w:val="00BC74F9"/>
    <w:rsid w:val="00BC7D99"/>
    <w:rsid w:val="00BD04B3"/>
    <w:rsid w:val="00BD1477"/>
    <w:rsid w:val="00BD2945"/>
    <w:rsid w:val="00BD2EA7"/>
    <w:rsid w:val="00BD30B0"/>
    <w:rsid w:val="00BD4020"/>
    <w:rsid w:val="00BD4178"/>
    <w:rsid w:val="00BD56AF"/>
    <w:rsid w:val="00BD5847"/>
    <w:rsid w:val="00BE0514"/>
    <w:rsid w:val="00BE0C7F"/>
    <w:rsid w:val="00BE10AE"/>
    <w:rsid w:val="00BE11CA"/>
    <w:rsid w:val="00BE1648"/>
    <w:rsid w:val="00BE3281"/>
    <w:rsid w:val="00BE3F0E"/>
    <w:rsid w:val="00BE5836"/>
    <w:rsid w:val="00BE62D0"/>
    <w:rsid w:val="00BF0363"/>
    <w:rsid w:val="00BF046A"/>
    <w:rsid w:val="00BF04AB"/>
    <w:rsid w:val="00BF14C6"/>
    <w:rsid w:val="00BF1B3B"/>
    <w:rsid w:val="00BF1DEC"/>
    <w:rsid w:val="00BF40EC"/>
    <w:rsid w:val="00BF4651"/>
    <w:rsid w:val="00BF54F3"/>
    <w:rsid w:val="00BF5D94"/>
    <w:rsid w:val="00BF6019"/>
    <w:rsid w:val="00BF7203"/>
    <w:rsid w:val="00BF7DAB"/>
    <w:rsid w:val="00C0026F"/>
    <w:rsid w:val="00C00444"/>
    <w:rsid w:val="00C0177A"/>
    <w:rsid w:val="00C02053"/>
    <w:rsid w:val="00C03563"/>
    <w:rsid w:val="00C0443E"/>
    <w:rsid w:val="00C04B09"/>
    <w:rsid w:val="00C04C9A"/>
    <w:rsid w:val="00C06F6E"/>
    <w:rsid w:val="00C07BBA"/>
    <w:rsid w:val="00C11AC8"/>
    <w:rsid w:val="00C128C4"/>
    <w:rsid w:val="00C144B5"/>
    <w:rsid w:val="00C1476A"/>
    <w:rsid w:val="00C14C7F"/>
    <w:rsid w:val="00C15BD6"/>
    <w:rsid w:val="00C17322"/>
    <w:rsid w:val="00C177D7"/>
    <w:rsid w:val="00C178CA"/>
    <w:rsid w:val="00C20881"/>
    <w:rsid w:val="00C2322A"/>
    <w:rsid w:val="00C251CB"/>
    <w:rsid w:val="00C251EA"/>
    <w:rsid w:val="00C25617"/>
    <w:rsid w:val="00C25815"/>
    <w:rsid w:val="00C25F0B"/>
    <w:rsid w:val="00C306CB"/>
    <w:rsid w:val="00C31CCB"/>
    <w:rsid w:val="00C323CC"/>
    <w:rsid w:val="00C32469"/>
    <w:rsid w:val="00C32D43"/>
    <w:rsid w:val="00C338E9"/>
    <w:rsid w:val="00C33B85"/>
    <w:rsid w:val="00C33FFF"/>
    <w:rsid w:val="00C36135"/>
    <w:rsid w:val="00C36607"/>
    <w:rsid w:val="00C36A26"/>
    <w:rsid w:val="00C377AD"/>
    <w:rsid w:val="00C37CFE"/>
    <w:rsid w:val="00C40C6F"/>
    <w:rsid w:val="00C43A23"/>
    <w:rsid w:val="00C47294"/>
    <w:rsid w:val="00C50C66"/>
    <w:rsid w:val="00C53120"/>
    <w:rsid w:val="00C5466C"/>
    <w:rsid w:val="00C5508A"/>
    <w:rsid w:val="00C55C3C"/>
    <w:rsid w:val="00C567FE"/>
    <w:rsid w:val="00C56BA1"/>
    <w:rsid w:val="00C575C2"/>
    <w:rsid w:val="00C57722"/>
    <w:rsid w:val="00C579F7"/>
    <w:rsid w:val="00C61D2B"/>
    <w:rsid w:val="00C61DF1"/>
    <w:rsid w:val="00C61E87"/>
    <w:rsid w:val="00C62BB0"/>
    <w:rsid w:val="00C62CD0"/>
    <w:rsid w:val="00C64439"/>
    <w:rsid w:val="00C64E8E"/>
    <w:rsid w:val="00C71D3B"/>
    <w:rsid w:val="00C72ACC"/>
    <w:rsid w:val="00C757BB"/>
    <w:rsid w:val="00C7699E"/>
    <w:rsid w:val="00C775DB"/>
    <w:rsid w:val="00C7761D"/>
    <w:rsid w:val="00C81918"/>
    <w:rsid w:val="00C81D51"/>
    <w:rsid w:val="00C81F5C"/>
    <w:rsid w:val="00C81F72"/>
    <w:rsid w:val="00C82B1F"/>
    <w:rsid w:val="00C82BF6"/>
    <w:rsid w:val="00C82C56"/>
    <w:rsid w:val="00C83272"/>
    <w:rsid w:val="00C846D5"/>
    <w:rsid w:val="00C8710E"/>
    <w:rsid w:val="00C87DC2"/>
    <w:rsid w:val="00C90A7C"/>
    <w:rsid w:val="00C9339B"/>
    <w:rsid w:val="00C93DAE"/>
    <w:rsid w:val="00C942C8"/>
    <w:rsid w:val="00C96A41"/>
    <w:rsid w:val="00C96D2E"/>
    <w:rsid w:val="00CA0E8C"/>
    <w:rsid w:val="00CA2406"/>
    <w:rsid w:val="00CA3448"/>
    <w:rsid w:val="00CA3B58"/>
    <w:rsid w:val="00CA4589"/>
    <w:rsid w:val="00CA563F"/>
    <w:rsid w:val="00CA58EF"/>
    <w:rsid w:val="00CA68D7"/>
    <w:rsid w:val="00CA6EE6"/>
    <w:rsid w:val="00CA6F5B"/>
    <w:rsid w:val="00CA71AC"/>
    <w:rsid w:val="00CA79D1"/>
    <w:rsid w:val="00CA7A92"/>
    <w:rsid w:val="00CB0F04"/>
    <w:rsid w:val="00CB0FF6"/>
    <w:rsid w:val="00CB101F"/>
    <w:rsid w:val="00CB1A14"/>
    <w:rsid w:val="00CB1B8B"/>
    <w:rsid w:val="00CB3141"/>
    <w:rsid w:val="00CB4343"/>
    <w:rsid w:val="00CB5021"/>
    <w:rsid w:val="00CB634F"/>
    <w:rsid w:val="00CB684A"/>
    <w:rsid w:val="00CB7BD8"/>
    <w:rsid w:val="00CC0CEF"/>
    <w:rsid w:val="00CC1380"/>
    <w:rsid w:val="00CC14C1"/>
    <w:rsid w:val="00CC2F52"/>
    <w:rsid w:val="00CC36A5"/>
    <w:rsid w:val="00CC4ABB"/>
    <w:rsid w:val="00CC5817"/>
    <w:rsid w:val="00CC588F"/>
    <w:rsid w:val="00CC5DED"/>
    <w:rsid w:val="00CC602C"/>
    <w:rsid w:val="00CC6E56"/>
    <w:rsid w:val="00CD1008"/>
    <w:rsid w:val="00CD1590"/>
    <w:rsid w:val="00CD174F"/>
    <w:rsid w:val="00CD1DBD"/>
    <w:rsid w:val="00CD2084"/>
    <w:rsid w:val="00CD2DF0"/>
    <w:rsid w:val="00CD34EE"/>
    <w:rsid w:val="00CD53E2"/>
    <w:rsid w:val="00CD599B"/>
    <w:rsid w:val="00CD6323"/>
    <w:rsid w:val="00CD63EE"/>
    <w:rsid w:val="00CD6CFF"/>
    <w:rsid w:val="00CD71B1"/>
    <w:rsid w:val="00CD758D"/>
    <w:rsid w:val="00CD767E"/>
    <w:rsid w:val="00CD7DAA"/>
    <w:rsid w:val="00CE1005"/>
    <w:rsid w:val="00CE2F32"/>
    <w:rsid w:val="00CE313B"/>
    <w:rsid w:val="00CE3248"/>
    <w:rsid w:val="00CE3855"/>
    <w:rsid w:val="00CE4E3F"/>
    <w:rsid w:val="00CE6E71"/>
    <w:rsid w:val="00CE737A"/>
    <w:rsid w:val="00CE7456"/>
    <w:rsid w:val="00CE7CFB"/>
    <w:rsid w:val="00CF0702"/>
    <w:rsid w:val="00CF0CF3"/>
    <w:rsid w:val="00CF12A0"/>
    <w:rsid w:val="00CF15C8"/>
    <w:rsid w:val="00CF38CB"/>
    <w:rsid w:val="00CF5F7C"/>
    <w:rsid w:val="00CF7F11"/>
    <w:rsid w:val="00D003F8"/>
    <w:rsid w:val="00D00442"/>
    <w:rsid w:val="00D00847"/>
    <w:rsid w:val="00D00ABD"/>
    <w:rsid w:val="00D01A23"/>
    <w:rsid w:val="00D037A9"/>
    <w:rsid w:val="00D04012"/>
    <w:rsid w:val="00D0497F"/>
    <w:rsid w:val="00D0537F"/>
    <w:rsid w:val="00D05751"/>
    <w:rsid w:val="00D103D5"/>
    <w:rsid w:val="00D10558"/>
    <w:rsid w:val="00D105F6"/>
    <w:rsid w:val="00D119F5"/>
    <w:rsid w:val="00D13FA6"/>
    <w:rsid w:val="00D15377"/>
    <w:rsid w:val="00D16403"/>
    <w:rsid w:val="00D165A6"/>
    <w:rsid w:val="00D17824"/>
    <w:rsid w:val="00D17E49"/>
    <w:rsid w:val="00D219C6"/>
    <w:rsid w:val="00D21D3F"/>
    <w:rsid w:val="00D22EEE"/>
    <w:rsid w:val="00D253AF"/>
    <w:rsid w:val="00D25D7F"/>
    <w:rsid w:val="00D27394"/>
    <w:rsid w:val="00D273CC"/>
    <w:rsid w:val="00D277AC"/>
    <w:rsid w:val="00D303FF"/>
    <w:rsid w:val="00D30F15"/>
    <w:rsid w:val="00D31501"/>
    <w:rsid w:val="00D319E4"/>
    <w:rsid w:val="00D320F4"/>
    <w:rsid w:val="00D3303A"/>
    <w:rsid w:val="00D332E0"/>
    <w:rsid w:val="00D3366C"/>
    <w:rsid w:val="00D340CB"/>
    <w:rsid w:val="00D342AC"/>
    <w:rsid w:val="00D34623"/>
    <w:rsid w:val="00D364D5"/>
    <w:rsid w:val="00D40816"/>
    <w:rsid w:val="00D40DC7"/>
    <w:rsid w:val="00D40E75"/>
    <w:rsid w:val="00D42088"/>
    <w:rsid w:val="00D42668"/>
    <w:rsid w:val="00D4509C"/>
    <w:rsid w:val="00D45E20"/>
    <w:rsid w:val="00D462B3"/>
    <w:rsid w:val="00D473A9"/>
    <w:rsid w:val="00D47750"/>
    <w:rsid w:val="00D52128"/>
    <w:rsid w:val="00D524DF"/>
    <w:rsid w:val="00D52DD7"/>
    <w:rsid w:val="00D545D7"/>
    <w:rsid w:val="00D54FA1"/>
    <w:rsid w:val="00D563BD"/>
    <w:rsid w:val="00D56AD3"/>
    <w:rsid w:val="00D56C89"/>
    <w:rsid w:val="00D60414"/>
    <w:rsid w:val="00D622D7"/>
    <w:rsid w:val="00D63942"/>
    <w:rsid w:val="00D657F3"/>
    <w:rsid w:val="00D6609F"/>
    <w:rsid w:val="00D6636E"/>
    <w:rsid w:val="00D711C5"/>
    <w:rsid w:val="00D72836"/>
    <w:rsid w:val="00D73388"/>
    <w:rsid w:val="00D73A70"/>
    <w:rsid w:val="00D75804"/>
    <w:rsid w:val="00D77629"/>
    <w:rsid w:val="00D82136"/>
    <w:rsid w:val="00D82F04"/>
    <w:rsid w:val="00D83900"/>
    <w:rsid w:val="00D84579"/>
    <w:rsid w:val="00D84EC7"/>
    <w:rsid w:val="00D8561E"/>
    <w:rsid w:val="00D87029"/>
    <w:rsid w:val="00D872B9"/>
    <w:rsid w:val="00D876F3"/>
    <w:rsid w:val="00D9000E"/>
    <w:rsid w:val="00D90556"/>
    <w:rsid w:val="00D91BA9"/>
    <w:rsid w:val="00D93254"/>
    <w:rsid w:val="00D93282"/>
    <w:rsid w:val="00D93DAD"/>
    <w:rsid w:val="00D95F93"/>
    <w:rsid w:val="00D96D5C"/>
    <w:rsid w:val="00D9703A"/>
    <w:rsid w:val="00D978B0"/>
    <w:rsid w:val="00D97ACF"/>
    <w:rsid w:val="00D97D0D"/>
    <w:rsid w:val="00DA0918"/>
    <w:rsid w:val="00DA0D7C"/>
    <w:rsid w:val="00DA2291"/>
    <w:rsid w:val="00DA4918"/>
    <w:rsid w:val="00DA4B59"/>
    <w:rsid w:val="00DA4D1E"/>
    <w:rsid w:val="00DA7146"/>
    <w:rsid w:val="00DA7252"/>
    <w:rsid w:val="00DA75C0"/>
    <w:rsid w:val="00DB66E9"/>
    <w:rsid w:val="00DC0D72"/>
    <w:rsid w:val="00DC0D7D"/>
    <w:rsid w:val="00DC0F07"/>
    <w:rsid w:val="00DC1755"/>
    <w:rsid w:val="00DC2549"/>
    <w:rsid w:val="00DC2BC5"/>
    <w:rsid w:val="00DC2FE5"/>
    <w:rsid w:val="00DC4BCE"/>
    <w:rsid w:val="00DC5993"/>
    <w:rsid w:val="00DD11C8"/>
    <w:rsid w:val="00DD43F9"/>
    <w:rsid w:val="00DD5F92"/>
    <w:rsid w:val="00DD693A"/>
    <w:rsid w:val="00DD6D86"/>
    <w:rsid w:val="00DE0174"/>
    <w:rsid w:val="00DE10E6"/>
    <w:rsid w:val="00DE2F38"/>
    <w:rsid w:val="00DE3086"/>
    <w:rsid w:val="00DE4F28"/>
    <w:rsid w:val="00DE4FBC"/>
    <w:rsid w:val="00DE6D86"/>
    <w:rsid w:val="00DE6DF8"/>
    <w:rsid w:val="00DE711C"/>
    <w:rsid w:val="00DE721F"/>
    <w:rsid w:val="00DF1198"/>
    <w:rsid w:val="00DF3887"/>
    <w:rsid w:val="00DF435D"/>
    <w:rsid w:val="00DF5670"/>
    <w:rsid w:val="00DF62C0"/>
    <w:rsid w:val="00DF6B36"/>
    <w:rsid w:val="00DF7FEC"/>
    <w:rsid w:val="00E00C1F"/>
    <w:rsid w:val="00E00F3B"/>
    <w:rsid w:val="00E02D4B"/>
    <w:rsid w:val="00E05FF9"/>
    <w:rsid w:val="00E06845"/>
    <w:rsid w:val="00E108A9"/>
    <w:rsid w:val="00E11AEC"/>
    <w:rsid w:val="00E12DB8"/>
    <w:rsid w:val="00E13DAD"/>
    <w:rsid w:val="00E140E2"/>
    <w:rsid w:val="00E14FCB"/>
    <w:rsid w:val="00E1502F"/>
    <w:rsid w:val="00E15468"/>
    <w:rsid w:val="00E16474"/>
    <w:rsid w:val="00E16817"/>
    <w:rsid w:val="00E17AB5"/>
    <w:rsid w:val="00E20E6C"/>
    <w:rsid w:val="00E22D4A"/>
    <w:rsid w:val="00E231E0"/>
    <w:rsid w:val="00E23540"/>
    <w:rsid w:val="00E23D67"/>
    <w:rsid w:val="00E24D72"/>
    <w:rsid w:val="00E25A85"/>
    <w:rsid w:val="00E2774A"/>
    <w:rsid w:val="00E30A6F"/>
    <w:rsid w:val="00E30E0C"/>
    <w:rsid w:val="00E310B8"/>
    <w:rsid w:val="00E344C7"/>
    <w:rsid w:val="00E34F6E"/>
    <w:rsid w:val="00E350A4"/>
    <w:rsid w:val="00E35305"/>
    <w:rsid w:val="00E3596D"/>
    <w:rsid w:val="00E36B7C"/>
    <w:rsid w:val="00E3724C"/>
    <w:rsid w:val="00E40340"/>
    <w:rsid w:val="00E404BA"/>
    <w:rsid w:val="00E41AE8"/>
    <w:rsid w:val="00E4229B"/>
    <w:rsid w:val="00E425E0"/>
    <w:rsid w:val="00E4290F"/>
    <w:rsid w:val="00E431F8"/>
    <w:rsid w:val="00E43301"/>
    <w:rsid w:val="00E43758"/>
    <w:rsid w:val="00E45B96"/>
    <w:rsid w:val="00E466BF"/>
    <w:rsid w:val="00E46E76"/>
    <w:rsid w:val="00E47446"/>
    <w:rsid w:val="00E47FC3"/>
    <w:rsid w:val="00E515D9"/>
    <w:rsid w:val="00E57578"/>
    <w:rsid w:val="00E62EC0"/>
    <w:rsid w:val="00E642A8"/>
    <w:rsid w:val="00E66B9C"/>
    <w:rsid w:val="00E67ACC"/>
    <w:rsid w:val="00E7008C"/>
    <w:rsid w:val="00E70C26"/>
    <w:rsid w:val="00E71E7A"/>
    <w:rsid w:val="00E73C12"/>
    <w:rsid w:val="00E7435D"/>
    <w:rsid w:val="00E7457F"/>
    <w:rsid w:val="00E74BE4"/>
    <w:rsid w:val="00E75757"/>
    <w:rsid w:val="00E76C56"/>
    <w:rsid w:val="00E7774D"/>
    <w:rsid w:val="00E8020A"/>
    <w:rsid w:val="00E810CF"/>
    <w:rsid w:val="00E823D5"/>
    <w:rsid w:val="00E83D83"/>
    <w:rsid w:val="00E8459A"/>
    <w:rsid w:val="00E85478"/>
    <w:rsid w:val="00E85813"/>
    <w:rsid w:val="00E866B7"/>
    <w:rsid w:val="00E90EBD"/>
    <w:rsid w:val="00E91BA6"/>
    <w:rsid w:val="00E9204A"/>
    <w:rsid w:val="00E9458B"/>
    <w:rsid w:val="00E96158"/>
    <w:rsid w:val="00E97B9C"/>
    <w:rsid w:val="00EA1099"/>
    <w:rsid w:val="00EA181D"/>
    <w:rsid w:val="00EA1BCA"/>
    <w:rsid w:val="00EA254E"/>
    <w:rsid w:val="00EA2800"/>
    <w:rsid w:val="00EA3423"/>
    <w:rsid w:val="00EA39C8"/>
    <w:rsid w:val="00EA4F5C"/>
    <w:rsid w:val="00EA59C6"/>
    <w:rsid w:val="00EA5BFD"/>
    <w:rsid w:val="00EA65B0"/>
    <w:rsid w:val="00EB0682"/>
    <w:rsid w:val="00EB3454"/>
    <w:rsid w:val="00EB35EF"/>
    <w:rsid w:val="00EB3DD9"/>
    <w:rsid w:val="00EB4AD7"/>
    <w:rsid w:val="00EB73AB"/>
    <w:rsid w:val="00EB7792"/>
    <w:rsid w:val="00EB7C0A"/>
    <w:rsid w:val="00EC14CA"/>
    <w:rsid w:val="00EC3928"/>
    <w:rsid w:val="00EC3F97"/>
    <w:rsid w:val="00EC45C8"/>
    <w:rsid w:val="00EC6183"/>
    <w:rsid w:val="00EC6550"/>
    <w:rsid w:val="00EC7B56"/>
    <w:rsid w:val="00ED0215"/>
    <w:rsid w:val="00ED1345"/>
    <w:rsid w:val="00ED1DA5"/>
    <w:rsid w:val="00ED2B1B"/>
    <w:rsid w:val="00ED3D4C"/>
    <w:rsid w:val="00ED419F"/>
    <w:rsid w:val="00ED446A"/>
    <w:rsid w:val="00ED51A9"/>
    <w:rsid w:val="00ED5C12"/>
    <w:rsid w:val="00EE1FAD"/>
    <w:rsid w:val="00EE2F5B"/>
    <w:rsid w:val="00EE4815"/>
    <w:rsid w:val="00EE62A3"/>
    <w:rsid w:val="00EE7EA9"/>
    <w:rsid w:val="00EF05DC"/>
    <w:rsid w:val="00EF35DA"/>
    <w:rsid w:val="00EF4EC7"/>
    <w:rsid w:val="00EF54C3"/>
    <w:rsid w:val="00EF54D7"/>
    <w:rsid w:val="00EF6C60"/>
    <w:rsid w:val="00EF72BB"/>
    <w:rsid w:val="00EF7401"/>
    <w:rsid w:val="00F0050A"/>
    <w:rsid w:val="00F00B67"/>
    <w:rsid w:val="00F016B6"/>
    <w:rsid w:val="00F01A47"/>
    <w:rsid w:val="00F01BAD"/>
    <w:rsid w:val="00F0279C"/>
    <w:rsid w:val="00F02802"/>
    <w:rsid w:val="00F02980"/>
    <w:rsid w:val="00F0441E"/>
    <w:rsid w:val="00F04BAC"/>
    <w:rsid w:val="00F057D8"/>
    <w:rsid w:val="00F067BA"/>
    <w:rsid w:val="00F06E18"/>
    <w:rsid w:val="00F07786"/>
    <w:rsid w:val="00F0785A"/>
    <w:rsid w:val="00F0793B"/>
    <w:rsid w:val="00F12921"/>
    <w:rsid w:val="00F13180"/>
    <w:rsid w:val="00F13540"/>
    <w:rsid w:val="00F13EA9"/>
    <w:rsid w:val="00F14A3C"/>
    <w:rsid w:val="00F15239"/>
    <w:rsid w:val="00F1540A"/>
    <w:rsid w:val="00F17752"/>
    <w:rsid w:val="00F17820"/>
    <w:rsid w:val="00F20D37"/>
    <w:rsid w:val="00F21583"/>
    <w:rsid w:val="00F22C8B"/>
    <w:rsid w:val="00F22D09"/>
    <w:rsid w:val="00F234EC"/>
    <w:rsid w:val="00F23560"/>
    <w:rsid w:val="00F23867"/>
    <w:rsid w:val="00F255BE"/>
    <w:rsid w:val="00F2699C"/>
    <w:rsid w:val="00F26D5F"/>
    <w:rsid w:val="00F30712"/>
    <w:rsid w:val="00F30E03"/>
    <w:rsid w:val="00F32120"/>
    <w:rsid w:val="00F33AB4"/>
    <w:rsid w:val="00F34556"/>
    <w:rsid w:val="00F35043"/>
    <w:rsid w:val="00F35639"/>
    <w:rsid w:val="00F36F44"/>
    <w:rsid w:val="00F3775B"/>
    <w:rsid w:val="00F377D2"/>
    <w:rsid w:val="00F404D6"/>
    <w:rsid w:val="00F410AA"/>
    <w:rsid w:val="00F432D1"/>
    <w:rsid w:val="00F4394E"/>
    <w:rsid w:val="00F44127"/>
    <w:rsid w:val="00F44A97"/>
    <w:rsid w:val="00F45E67"/>
    <w:rsid w:val="00F51F97"/>
    <w:rsid w:val="00F530FD"/>
    <w:rsid w:val="00F534D1"/>
    <w:rsid w:val="00F53B65"/>
    <w:rsid w:val="00F5489E"/>
    <w:rsid w:val="00F554FF"/>
    <w:rsid w:val="00F57995"/>
    <w:rsid w:val="00F57D37"/>
    <w:rsid w:val="00F6284F"/>
    <w:rsid w:val="00F63E4E"/>
    <w:rsid w:val="00F6409C"/>
    <w:rsid w:val="00F65165"/>
    <w:rsid w:val="00F6529D"/>
    <w:rsid w:val="00F66CCB"/>
    <w:rsid w:val="00F6729C"/>
    <w:rsid w:val="00F673CF"/>
    <w:rsid w:val="00F678D4"/>
    <w:rsid w:val="00F70D02"/>
    <w:rsid w:val="00F73D14"/>
    <w:rsid w:val="00F7410A"/>
    <w:rsid w:val="00F74136"/>
    <w:rsid w:val="00F76648"/>
    <w:rsid w:val="00F82737"/>
    <w:rsid w:val="00F839B3"/>
    <w:rsid w:val="00F83D23"/>
    <w:rsid w:val="00F8514F"/>
    <w:rsid w:val="00F853BC"/>
    <w:rsid w:val="00F87914"/>
    <w:rsid w:val="00F9032B"/>
    <w:rsid w:val="00F91049"/>
    <w:rsid w:val="00F918F1"/>
    <w:rsid w:val="00F9224C"/>
    <w:rsid w:val="00F92DC1"/>
    <w:rsid w:val="00F92FCC"/>
    <w:rsid w:val="00F95239"/>
    <w:rsid w:val="00F96619"/>
    <w:rsid w:val="00F96F1E"/>
    <w:rsid w:val="00FA1966"/>
    <w:rsid w:val="00FA1D69"/>
    <w:rsid w:val="00FA28E8"/>
    <w:rsid w:val="00FA335D"/>
    <w:rsid w:val="00FA33D1"/>
    <w:rsid w:val="00FA4AD9"/>
    <w:rsid w:val="00FA52AD"/>
    <w:rsid w:val="00FA55D1"/>
    <w:rsid w:val="00FB0C19"/>
    <w:rsid w:val="00FB19B6"/>
    <w:rsid w:val="00FB1AAD"/>
    <w:rsid w:val="00FB2B8B"/>
    <w:rsid w:val="00FB3C11"/>
    <w:rsid w:val="00FB438B"/>
    <w:rsid w:val="00FB5D4D"/>
    <w:rsid w:val="00FB6161"/>
    <w:rsid w:val="00FB7F25"/>
    <w:rsid w:val="00FC2006"/>
    <w:rsid w:val="00FC26F9"/>
    <w:rsid w:val="00FC3F9F"/>
    <w:rsid w:val="00FC419B"/>
    <w:rsid w:val="00FC7006"/>
    <w:rsid w:val="00FC732F"/>
    <w:rsid w:val="00FC7DCD"/>
    <w:rsid w:val="00FD0B1C"/>
    <w:rsid w:val="00FD0B50"/>
    <w:rsid w:val="00FD0F46"/>
    <w:rsid w:val="00FD10ED"/>
    <w:rsid w:val="00FD14B2"/>
    <w:rsid w:val="00FD17C7"/>
    <w:rsid w:val="00FD26BA"/>
    <w:rsid w:val="00FD2AB3"/>
    <w:rsid w:val="00FD3CCB"/>
    <w:rsid w:val="00FD43FF"/>
    <w:rsid w:val="00FD4583"/>
    <w:rsid w:val="00FD4F7C"/>
    <w:rsid w:val="00FD5365"/>
    <w:rsid w:val="00FD5A2E"/>
    <w:rsid w:val="00FD5CE4"/>
    <w:rsid w:val="00FD6D00"/>
    <w:rsid w:val="00FD7034"/>
    <w:rsid w:val="00FD716A"/>
    <w:rsid w:val="00FE005B"/>
    <w:rsid w:val="00FE3FE0"/>
    <w:rsid w:val="00FE6402"/>
    <w:rsid w:val="00FE7B58"/>
    <w:rsid w:val="00FE7C94"/>
    <w:rsid w:val="00FF0B9C"/>
    <w:rsid w:val="00FF15E2"/>
    <w:rsid w:val="00FF2E2B"/>
    <w:rsid w:val="00FF3BB6"/>
    <w:rsid w:val="00FF4E65"/>
    <w:rsid w:val="00FF59B9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21209BD7"/>
  <w15:chartTrackingRefBased/>
  <w15:docId w15:val="{D4609C27-08FB-4E18-AF60-151D4F19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0" w:qFormat="1"/>
    <w:lsdException w:name="heading 2" w:locked="0" w:uiPriority="0" w:qFormat="1"/>
    <w:lsdException w:name="heading 3" w:locked="0" w:uiPriority="0" w:qFormat="1"/>
    <w:lsdException w:name="heading 4" w:locked="0" w:uiPriority="0" w:qFormat="1"/>
    <w:lsdException w:name="heading 5" w:locked="0" w:uiPriority="0"/>
    <w:lsdException w:name="heading 6" w:locked="0" w:semiHidden="1" w:uiPriority="0" w:unhideWhenUsed="1"/>
    <w:lsdException w:name="heading 7" w:locked="0" w:semiHidden="1" w:uiPriority="0" w:unhideWhenUsed="1"/>
    <w:lsdException w:name="heading 8" w:locked="0" w:semiHidden="1" w:uiPriority="0" w:unhideWhenUsed="1"/>
    <w:lsdException w:name="heading 9" w:locked="0" w:semiHidden="1" w:uiPriority="0" w:unhideWhenUsed="1"/>
    <w:lsdException w:name="index 1" w:locked="0" w:semiHidden="1" w:uiPriority="0" w:unhideWhenUsed="1"/>
    <w:lsdException w:name="index 2" w:locked="0" w:semiHidden="1" w:uiPriority="0" w:unhideWhenUsed="1"/>
    <w:lsdException w:name="index 3" w:locked="0" w:semiHidden="1" w:uiPriority="0" w:unhideWhenUsed="1"/>
    <w:lsdException w:name="index 4" w:locked="0" w:semiHidden="1" w:uiPriority="0" w:unhideWhenUsed="1"/>
    <w:lsdException w:name="index 5" w:locked="0" w:semiHidden="1" w:uiPriority="0" w:unhideWhenUsed="1"/>
    <w:lsdException w:name="index 6" w:locked="0" w:semiHidden="1" w:uiPriority="0" w:unhideWhenUsed="1"/>
    <w:lsdException w:name="index 7" w:locked="0" w:semiHidden="1" w:uiPriority="0" w:unhideWhenUsed="1"/>
    <w:lsdException w:name="index 8" w:locked="0" w:semiHidden="1" w:uiPriority="0" w:unhideWhenUsed="1"/>
    <w:lsdException w:name="index 9" w:locked="0" w:semiHidden="1" w:uiPriority="0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iPriority="0" w:unhideWhenUsed="1"/>
    <w:lsdException w:name="annotation text" w:locked="0" w:semiHidden="1" w:uiPriority="0" w:unhideWhenUsed="1"/>
    <w:lsdException w:name="header" w:locked="0" w:semiHidden="1" w:unhideWhenUsed="1"/>
    <w:lsdException w:name="footer" w:locked="0" w:semiHidden="1" w:unhideWhenUsed="1"/>
    <w:lsdException w:name="index heading" w:locked="0" w:semiHidden="1" w:uiPriority="0" w:unhideWhenUsed="1"/>
    <w:lsdException w:name="caption" w:locked="0" w:semiHidden="1" w:uiPriority="0" w:unhideWhenUsed="1" w:qFormat="1"/>
    <w:lsdException w:name="table of figures" w:locked="0" w:semiHidden="1" w:uiPriority="0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iPriority="0" w:unhideWhenUsed="1"/>
    <w:lsdException w:name="annotation reference" w:locked="0" w:semiHidden="1" w:unhideWhenUsed="1" w:qFormat="1"/>
    <w:lsdException w:name="line number" w:locked="0" w:semiHidden="1" w:unhideWhenUsed="1"/>
    <w:lsdException w:name="page number" w:locked="0" w:semiHidden="1" w:uiPriority="0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iPriority="0" w:unhideWhenUsed="1"/>
    <w:lsdException w:name="macro" w:locked="0" w:semiHidden="1" w:uiPriority="0" w:unhideWhenUsed="1"/>
    <w:lsdException w:name="toa heading" w:locked="0" w:semiHidden="1" w:uiPriority="0" w:unhideWhenUsed="1"/>
    <w:lsdException w:name="List" w:locked="0" w:semiHidden="1" w:uiPriority="0" w:unhideWhenUsed="1"/>
    <w:lsdException w:name="List Bullet" w:locked="0" w:semiHidden="1" w:unhideWhenUsed="1"/>
    <w:lsdException w:name="List Number" w:locked="0" w:semiHidden="1" w:uiPriority="0" w:unhideWhenUsed="1"/>
    <w:lsdException w:name="List 2" w:locked="0" w:semiHidden="1" w:uiPriority="0" w:unhideWhenUsed="1"/>
    <w:lsdException w:name="List 3" w:locked="0" w:semiHidden="1" w:unhideWhenUsed="1"/>
    <w:lsdException w:name="List 4" w:locked="0" w:semiHidden="1" w:unhideWhenUsed="1"/>
    <w:lsdException w:name="List 5" w:locked="0" w:semiHidden="1" w:uiPriority="0" w:unhideWhenUsed="1"/>
    <w:lsdException w:name="List Bullet 2" w:locked="0" w:semiHidden="1" w:uiPriority="0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iPriority="0" w:unhideWhenUsed="1"/>
    <w:lsdException w:name="Body Text Indent" w:locked="0" w:semiHidden="1" w:uiPriority="0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iPriority="0" w:unhideWhenUsed="1"/>
    <w:lsdException w:name="Body Text 2" w:locked="0" w:semiHidden="1" w:uiPriority="0" w:unhideWhenUsed="1"/>
    <w:lsdException w:name="Body Text 3" w:locked="0" w:semiHidden="1" w:uiPriority="0" w:unhideWhenUsed="1"/>
    <w:lsdException w:name="Body Text Indent 2" w:locked="0" w:semiHidden="1" w:uiPriority="0" w:unhideWhenUsed="1"/>
    <w:lsdException w:name="Body Text Indent 3" w:locked="0" w:semiHidden="1" w:uiPriority="0" w:unhideWhenUsed="1"/>
    <w:lsdException w:name="Block Text" w:locked="0" w:semiHidden="1" w:uiPriority="0" w:unhideWhenUsed="1"/>
    <w:lsdException w:name="Hyperlink" w:locked="0" w:semiHidden="1" w:unhideWhenUsed="1"/>
    <w:lsdException w:name="FollowedHyperlink" w:locked="0" w:semiHidden="1" w:uiPriority="0" w:unhideWhenUsed="1"/>
    <w:lsdException w:name="Strong" w:locked="0" w:uiPriority="22" w:qFormat="1"/>
    <w:lsdException w:name="Emphasis" w:locked="0" w:uiPriority="0"/>
    <w:lsdException w:name="Document Map" w:locked="0" w:semiHidden="1" w:uiPriority="0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iPriority="0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iPriority="0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iPriority="0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iPriority="0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locked="0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/>
    <w:lsdException w:name="Intense Quote" w:locked="0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/>
    <w:lsdException w:name="Intense Emphasis" w:locked="0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C06A9"/>
    <w:pPr>
      <w:spacing w:line="336" w:lineRule="auto"/>
      <w:ind w:firstLine="567"/>
      <w:jc w:val="both"/>
    </w:pPr>
    <w:rPr>
      <w:sz w:val="24"/>
      <w:szCs w:val="24"/>
    </w:rPr>
  </w:style>
  <w:style w:type="paragraph" w:styleId="10">
    <w:name w:val="heading 1"/>
    <w:next w:val="a4"/>
    <w:qFormat/>
    <w:rsid w:val="0035136E"/>
    <w:pPr>
      <w:keepNext/>
      <w:numPr>
        <w:numId w:val="5"/>
      </w:numPr>
      <w:tabs>
        <w:tab w:val="left" w:pos="5727"/>
      </w:tabs>
      <w:spacing w:before="120" w:line="360" w:lineRule="auto"/>
      <w:jc w:val="center"/>
      <w:outlineLvl w:val="0"/>
    </w:pPr>
    <w:rPr>
      <w:b/>
      <w:caps/>
      <w:sz w:val="28"/>
      <w:szCs w:val="32"/>
    </w:rPr>
  </w:style>
  <w:style w:type="paragraph" w:styleId="20">
    <w:name w:val="heading 2"/>
    <w:next w:val="a4"/>
    <w:qFormat/>
    <w:rsid w:val="00392D11"/>
    <w:pPr>
      <w:keepNext/>
      <w:numPr>
        <w:ilvl w:val="1"/>
        <w:numId w:val="5"/>
      </w:numPr>
      <w:tabs>
        <w:tab w:val="left" w:pos="5727"/>
      </w:tabs>
      <w:spacing w:before="240" w:after="120" w:line="360" w:lineRule="auto"/>
      <w:ind w:left="578" w:hanging="578"/>
      <w:contextualSpacing/>
      <w:jc w:val="both"/>
      <w:outlineLvl w:val="1"/>
    </w:pPr>
    <w:rPr>
      <w:b/>
      <w:bCs/>
      <w:sz w:val="24"/>
      <w:szCs w:val="28"/>
    </w:rPr>
  </w:style>
  <w:style w:type="paragraph" w:styleId="3">
    <w:name w:val="heading 3"/>
    <w:next w:val="a4"/>
    <w:qFormat/>
    <w:rsid w:val="00392D11"/>
    <w:pPr>
      <w:keepNext/>
      <w:numPr>
        <w:ilvl w:val="2"/>
        <w:numId w:val="5"/>
      </w:numPr>
      <w:autoSpaceDE w:val="0"/>
      <w:autoSpaceDN w:val="0"/>
      <w:adjustRightInd w:val="0"/>
      <w:spacing w:before="120" w:line="360" w:lineRule="auto"/>
      <w:ind w:left="720"/>
      <w:jc w:val="both"/>
      <w:outlineLvl w:val="2"/>
    </w:pPr>
    <w:rPr>
      <w:b/>
      <w:sz w:val="24"/>
      <w:szCs w:val="24"/>
    </w:rPr>
  </w:style>
  <w:style w:type="paragraph" w:styleId="4">
    <w:name w:val="heading 4"/>
    <w:next w:val="a4"/>
    <w:qFormat/>
    <w:rsid w:val="008438D5"/>
    <w:pPr>
      <w:keepNext/>
      <w:numPr>
        <w:ilvl w:val="3"/>
        <w:numId w:val="5"/>
      </w:numPr>
      <w:spacing w:before="120" w:line="360" w:lineRule="auto"/>
      <w:jc w:val="both"/>
      <w:outlineLvl w:val="3"/>
    </w:pPr>
    <w:rPr>
      <w:b/>
      <w:bCs/>
      <w:sz w:val="24"/>
      <w:szCs w:val="24"/>
    </w:rPr>
  </w:style>
  <w:style w:type="paragraph" w:styleId="5">
    <w:name w:val="heading 5"/>
    <w:basedOn w:val="a4"/>
    <w:next w:val="a4"/>
    <w:pPr>
      <w:keepNext/>
      <w:numPr>
        <w:ilvl w:val="4"/>
        <w:numId w:val="5"/>
      </w:numPr>
      <w:outlineLvl w:val="4"/>
    </w:pPr>
    <w:rPr>
      <w:sz w:val="28"/>
    </w:rPr>
  </w:style>
  <w:style w:type="paragraph" w:styleId="6">
    <w:name w:val="heading 6"/>
    <w:basedOn w:val="a4"/>
    <w:next w:val="a4"/>
    <w:link w:val="60"/>
    <w:unhideWhenUsed/>
    <w:rsid w:val="00514D17"/>
    <w:pPr>
      <w:keepNext/>
      <w:keepLines/>
      <w:numPr>
        <w:ilvl w:val="5"/>
        <w:numId w:val="5"/>
      </w:numPr>
      <w:spacing w:before="200"/>
      <w:outlineLvl w:val="5"/>
    </w:pPr>
    <w:rPr>
      <w:iCs/>
      <w:sz w:val="28"/>
      <w:szCs w:val="28"/>
    </w:rPr>
  </w:style>
  <w:style w:type="paragraph" w:styleId="7">
    <w:name w:val="heading 7"/>
    <w:basedOn w:val="a4"/>
    <w:next w:val="a4"/>
    <w:link w:val="70"/>
    <w:rsid w:val="00EA2800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4"/>
    <w:next w:val="a4"/>
    <w:link w:val="80"/>
    <w:rsid w:val="00EA2800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4"/>
    <w:next w:val="a4"/>
    <w:link w:val="90"/>
    <w:rsid w:val="00EA2800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character" w:styleId="a9">
    <w:name w:val="Placeholder Text"/>
    <w:basedOn w:val="a5"/>
    <w:uiPriority w:val="99"/>
    <w:semiHidden/>
    <w:rsid w:val="007870F9"/>
    <w:rPr>
      <w:color w:val="808080"/>
    </w:rPr>
  </w:style>
  <w:style w:type="paragraph" w:styleId="aa">
    <w:name w:val="footer"/>
    <w:basedOn w:val="a4"/>
    <w:uiPriority w:val="99"/>
    <w:pPr>
      <w:tabs>
        <w:tab w:val="center" w:pos="4677"/>
        <w:tab w:val="right" w:pos="9355"/>
      </w:tabs>
    </w:pPr>
  </w:style>
  <w:style w:type="paragraph" w:styleId="ab">
    <w:name w:val="Title"/>
    <w:basedOn w:val="a4"/>
    <w:link w:val="ac"/>
    <w:qFormat/>
    <w:rsid w:val="008438D5"/>
    <w:pPr>
      <w:ind w:firstLine="0"/>
      <w:jc w:val="center"/>
    </w:pPr>
    <w:rPr>
      <w:b/>
      <w:bCs/>
      <w:sz w:val="32"/>
    </w:rPr>
  </w:style>
  <w:style w:type="paragraph" w:styleId="ad">
    <w:name w:val="footnote text"/>
    <w:basedOn w:val="a4"/>
    <w:semiHidden/>
    <w:rPr>
      <w:sz w:val="20"/>
      <w:szCs w:val="20"/>
    </w:rPr>
  </w:style>
  <w:style w:type="character" w:styleId="ae">
    <w:name w:val="footnote reference"/>
    <w:semiHidden/>
    <w:rPr>
      <w:vertAlign w:val="superscript"/>
    </w:rPr>
  </w:style>
  <w:style w:type="paragraph" w:styleId="af">
    <w:name w:val="Body Text"/>
    <w:basedOn w:val="a4"/>
    <w:rPr>
      <w:sz w:val="28"/>
    </w:rPr>
  </w:style>
  <w:style w:type="paragraph" w:styleId="13">
    <w:name w:val="toc 1"/>
    <w:basedOn w:val="a4"/>
    <w:next w:val="a4"/>
    <w:autoRedefine/>
    <w:uiPriority w:val="39"/>
    <w:unhideWhenUsed/>
    <w:rsid w:val="003022D3"/>
    <w:pPr>
      <w:keepNext/>
      <w:tabs>
        <w:tab w:val="right" w:leader="dot" w:pos="10195"/>
      </w:tabs>
      <w:spacing w:before="120" w:after="60"/>
      <w:ind w:firstLine="284"/>
    </w:pPr>
    <w:rPr>
      <w:b/>
      <w:bCs/>
    </w:rPr>
  </w:style>
  <w:style w:type="paragraph" w:styleId="21">
    <w:name w:val="toc 2"/>
    <w:basedOn w:val="a4"/>
    <w:next w:val="a4"/>
    <w:autoRedefine/>
    <w:uiPriority w:val="39"/>
    <w:unhideWhenUsed/>
    <w:rsid w:val="00B57A5A"/>
    <w:pPr>
      <w:tabs>
        <w:tab w:val="right" w:leader="dot" w:pos="9637"/>
      </w:tabs>
      <w:contextualSpacing/>
    </w:pPr>
    <w:rPr>
      <w:bCs/>
      <w:szCs w:val="20"/>
    </w:rPr>
  </w:style>
  <w:style w:type="paragraph" w:styleId="30">
    <w:name w:val="toc 3"/>
    <w:basedOn w:val="a4"/>
    <w:next w:val="a4"/>
    <w:autoRedefine/>
    <w:uiPriority w:val="39"/>
    <w:unhideWhenUsed/>
    <w:rsid w:val="00A10DDA"/>
    <w:pPr>
      <w:tabs>
        <w:tab w:val="right" w:leader="dot" w:pos="9498"/>
      </w:tabs>
      <w:ind w:left="240"/>
    </w:pPr>
    <w:rPr>
      <w:szCs w:val="20"/>
    </w:rPr>
  </w:style>
  <w:style w:type="paragraph" w:styleId="40">
    <w:name w:val="toc 4"/>
    <w:basedOn w:val="a4"/>
    <w:next w:val="a4"/>
    <w:autoRedefine/>
    <w:uiPriority w:val="39"/>
    <w:unhideWhenUsed/>
    <w:rsid w:val="00B13CE3"/>
    <w:pPr>
      <w:ind w:left="480"/>
    </w:pPr>
    <w:rPr>
      <w:szCs w:val="20"/>
    </w:rPr>
  </w:style>
  <w:style w:type="paragraph" w:styleId="50">
    <w:name w:val="toc 5"/>
    <w:basedOn w:val="a4"/>
    <w:next w:val="a4"/>
    <w:autoRedefine/>
    <w:uiPriority w:val="39"/>
    <w:unhideWhenUsed/>
    <w:rsid w:val="00514D17"/>
    <w:pPr>
      <w:ind w:left="720"/>
    </w:pPr>
    <w:rPr>
      <w:sz w:val="20"/>
      <w:szCs w:val="20"/>
    </w:rPr>
  </w:style>
  <w:style w:type="paragraph" w:styleId="61">
    <w:name w:val="toc 6"/>
    <w:basedOn w:val="a4"/>
    <w:next w:val="a4"/>
    <w:autoRedefine/>
    <w:uiPriority w:val="39"/>
    <w:unhideWhenUsed/>
    <w:rsid w:val="00514D17"/>
    <w:pPr>
      <w:ind w:left="960"/>
    </w:pPr>
    <w:rPr>
      <w:sz w:val="20"/>
      <w:szCs w:val="20"/>
    </w:rPr>
  </w:style>
  <w:style w:type="paragraph" w:styleId="71">
    <w:name w:val="toc 7"/>
    <w:basedOn w:val="a4"/>
    <w:next w:val="a4"/>
    <w:autoRedefine/>
    <w:uiPriority w:val="39"/>
    <w:unhideWhenUsed/>
    <w:rsid w:val="00514D17"/>
    <w:pPr>
      <w:ind w:left="1200"/>
    </w:pPr>
    <w:rPr>
      <w:sz w:val="20"/>
      <w:szCs w:val="20"/>
    </w:rPr>
  </w:style>
  <w:style w:type="paragraph" w:styleId="81">
    <w:name w:val="toc 8"/>
    <w:basedOn w:val="a4"/>
    <w:next w:val="a4"/>
    <w:autoRedefine/>
    <w:uiPriority w:val="39"/>
    <w:unhideWhenUsed/>
    <w:rsid w:val="00514D17"/>
    <w:pPr>
      <w:ind w:left="1440"/>
    </w:pPr>
    <w:rPr>
      <w:sz w:val="20"/>
      <w:szCs w:val="20"/>
    </w:rPr>
  </w:style>
  <w:style w:type="paragraph" w:styleId="91">
    <w:name w:val="toc 9"/>
    <w:basedOn w:val="a4"/>
    <w:next w:val="a4"/>
    <w:autoRedefine/>
    <w:uiPriority w:val="39"/>
    <w:unhideWhenUsed/>
    <w:rsid w:val="00514D17"/>
    <w:pPr>
      <w:ind w:left="1680"/>
    </w:pPr>
    <w:rPr>
      <w:sz w:val="20"/>
      <w:szCs w:val="20"/>
    </w:rPr>
  </w:style>
  <w:style w:type="character" w:styleId="af0">
    <w:name w:val="Hyperlink"/>
    <w:uiPriority w:val="99"/>
    <w:unhideWhenUsed/>
    <w:rsid w:val="00514D17"/>
    <w:rPr>
      <w:color w:val="0000FF"/>
      <w:u w:val="single"/>
    </w:rPr>
  </w:style>
  <w:style w:type="character" w:customStyle="1" w:styleId="60">
    <w:name w:val="Заголовок 6 Знак"/>
    <w:link w:val="6"/>
    <w:rsid w:val="00514D17"/>
    <w:rPr>
      <w:iCs/>
      <w:sz w:val="28"/>
      <w:szCs w:val="28"/>
    </w:rPr>
  </w:style>
  <w:style w:type="character" w:customStyle="1" w:styleId="70">
    <w:name w:val="Заголовок 7 Знак"/>
    <w:link w:val="7"/>
    <w:rsid w:val="00EA2800"/>
    <w:rPr>
      <w:sz w:val="24"/>
      <w:szCs w:val="24"/>
    </w:rPr>
  </w:style>
  <w:style w:type="character" w:customStyle="1" w:styleId="80">
    <w:name w:val="Заголовок 8 Знак"/>
    <w:link w:val="8"/>
    <w:rsid w:val="00EA2800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EA2800"/>
    <w:rPr>
      <w:rFonts w:ascii="Arial" w:hAnsi="Arial" w:cs="Arial"/>
      <w:sz w:val="22"/>
      <w:szCs w:val="22"/>
    </w:rPr>
  </w:style>
  <w:style w:type="paragraph" w:styleId="14">
    <w:name w:val="index 1"/>
    <w:basedOn w:val="a4"/>
    <w:next w:val="a4"/>
    <w:autoRedefine/>
    <w:semiHidden/>
    <w:locked/>
    <w:rsid w:val="00EA2800"/>
    <w:pPr>
      <w:adjustRightInd w:val="0"/>
      <w:spacing w:before="60" w:after="60"/>
      <w:ind w:left="240" w:hanging="240"/>
      <w:textAlignment w:val="baseline"/>
    </w:pPr>
    <w:rPr>
      <w:bCs/>
    </w:rPr>
  </w:style>
  <w:style w:type="paragraph" w:customStyle="1" w:styleId="af1">
    <w:name w:val="Введение"/>
    <w:basedOn w:val="a4"/>
    <w:autoRedefine/>
    <w:rsid w:val="00EA2800"/>
    <w:pPr>
      <w:pageBreakBefore/>
      <w:adjustRightInd w:val="0"/>
      <w:spacing w:after="240"/>
      <w:jc w:val="center"/>
      <w:textAlignment w:val="baseline"/>
    </w:pPr>
    <w:rPr>
      <w:b/>
      <w:bCs/>
      <w:caps/>
      <w:sz w:val="28"/>
      <w:szCs w:val="28"/>
    </w:rPr>
  </w:style>
  <w:style w:type="character" w:styleId="af2">
    <w:name w:val="annotation reference"/>
    <w:uiPriority w:val="99"/>
    <w:qFormat/>
    <w:rsid w:val="00EA2800"/>
    <w:rPr>
      <w:sz w:val="16"/>
      <w:szCs w:val="16"/>
    </w:rPr>
  </w:style>
  <w:style w:type="paragraph" w:customStyle="1" w:styleId="af3">
    <w:name w:val="Табл_Заголовок"/>
    <w:basedOn w:val="a4"/>
    <w:link w:val="af4"/>
    <w:qFormat/>
    <w:rsid w:val="008438D5"/>
    <w:pPr>
      <w:spacing w:before="60" w:after="60" w:line="240" w:lineRule="auto"/>
      <w:ind w:firstLine="0"/>
      <w:jc w:val="center"/>
    </w:pPr>
    <w:rPr>
      <w:b/>
    </w:rPr>
  </w:style>
  <w:style w:type="paragraph" w:customStyle="1" w:styleId="af5">
    <w:name w:val="Табл_центр"/>
    <w:basedOn w:val="a4"/>
    <w:link w:val="af6"/>
    <w:qFormat/>
    <w:rsid w:val="001F171F"/>
    <w:pPr>
      <w:spacing w:line="240" w:lineRule="auto"/>
      <w:ind w:firstLine="0"/>
      <w:jc w:val="center"/>
    </w:pPr>
  </w:style>
  <w:style w:type="paragraph" w:customStyle="1" w:styleId="af7">
    <w:name w:val="Обычный + полужирный"/>
    <w:basedOn w:val="a4"/>
    <w:rsid w:val="00EA2800"/>
    <w:rPr>
      <w:b/>
      <w:bCs/>
    </w:rPr>
  </w:style>
  <w:style w:type="character" w:customStyle="1" w:styleId="af4">
    <w:name w:val="Табл_Заголовок Знак"/>
    <w:link w:val="af3"/>
    <w:rsid w:val="008438D5"/>
    <w:rPr>
      <w:b/>
      <w:sz w:val="24"/>
      <w:szCs w:val="24"/>
    </w:rPr>
  </w:style>
  <w:style w:type="paragraph" w:styleId="af8">
    <w:name w:val="annotation text"/>
    <w:basedOn w:val="a4"/>
    <w:link w:val="af9"/>
    <w:rsid w:val="00EA2800"/>
    <w:pPr>
      <w:adjustRightInd w:val="0"/>
      <w:spacing w:before="60" w:after="60"/>
      <w:textAlignment w:val="baseline"/>
    </w:pPr>
    <w:rPr>
      <w:bCs/>
      <w:sz w:val="20"/>
      <w:szCs w:val="20"/>
    </w:rPr>
  </w:style>
  <w:style w:type="character" w:customStyle="1" w:styleId="af9">
    <w:name w:val="Текст примечания Знак"/>
    <w:link w:val="af8"/>
    <w:rsid w:val="00EA2800"/>
    <w:rPr>
      <w:bCs/>
    </w:rPr>
  </w:style>
  <w:style w:type="numbering" w:customStyle="1" w:styleId="15">
    <w:name w:val="Нет списка1"/>
    <w:next w:val="a7"/>
    <w:uiPriority w:val="99"/>
    <w:semiHidden/>
    <w:unhideWhenUsed/>
    <w:locked/>
    <w:rsid w:val="00EA2800"/>
  </w:style>
  <w:style w:type="paragraph" w:customStyle="1" w:styleId="afa">
    <w:name w:val="Табл_край"/>
    <w:basedOn w:val="a4"/>
    <w:link w:val="afb"/>
    <w:qFormat/>
    <w:rsid w:val="002F6974"/>
    <w:pPr>
      <w:spacing w:before="60" w:line="240" w:lineRule="auto"/>
      <w:ind w:firstLine="125"/>
      <w:contextualSpacing/>
      <w:jc w:val="left"/>
    </w:pPr>
  </w:style>
  <w:style w:type="character" w:customStyle="1" w:styleId="af6">
    <w:name w:val="Табл_центр Знак"/>
    <w:link w:val="af5"/>
    <w:rsid w:val="001F171F"/>
    <w:rPr>
      <w:sz w:val="24"/>
      <w:szCs w:val="24"/>
    </w:rPr>
  </w:style>
  <w:style w:type="character" w:customStyle="1" w:styleId="afb">
    <w:name w:val="Табл_край Знак"/>
    <w:link w:val="afa"/>
    <w:rsid w:val="002F6974"/>
    <w:rPr>
      <w:sz w:val="24"/>
      <w:szCs w:val="24"/>
    </w:rPr>
  </w:style>
  <w:style w:type="character" w:customStyle="1" w:styleId="12">
    <w:name w:val="Верхний колонтитул Знак1"/>
    <w:link w:val="a8"/>
    <w:rsid w:val="00D622D7"/>
    <w:rPr>
      <w:sz w:val="24"/>
      <w:szCs w:val="24"/>
    </w:rPr>
  </w:style>
  <w:style w:type="paragraph" w:styleId="afc">
    <w:name w:val="toa heading"/>
    <w:basedOn w:val="a4"/>
    <w:next w:val="a4"/>
    <w:semiHidden/>
    <w:rsid w:val="00EA2800"/>
    <w:pPr>
      <w:spacing w:before="120"/>
    </w:pPr>
    <w:rPr>
      <w:rFonts w:ascii="Arial" w:hAnsi="Arial" w:cs="Arial"/>
      <w:b/>
    </w:rPr>
  </w:style>
  <w:style w:type="paragraph" w:styleId="afd">
    <w:name w:val="endnote text"/>
    <w:basedOn w:val="a4"/>
    <w:link w:val="afe"/>
    <w:uiPriority w:val="99"/>
    <w:semiHidden/>
    <w:rsid w:val="00EA2800"/>
    <w:rPr>
      <w:bCs/>
      <w:sz w:val="20"/>
      <w:szCs w:val="20"/>
    </w:rPr>
  </w:style>
  <w:style w:type="character" w:customStyle="1" w:styleId="afe">
    <w:name w:val="Текст концевой сноски Знак"/>
    <w:link w:val="afd"/>
    <w:uiPriority w:val="99"/>
    <w:semiHidden/>
    <w:rsid w:val="00EA2800"/>
    <w:rPr>
      <w:bCs/>
    </w:rPr>
  </w:style>
  <w:style w:type="paragraph" w:styleId="aff">
    <w:name w:val="caption"/>
    <w:basedOn w:val="a4"/>
    <w:next w:val="a4"/>
    <w:link w:val="aff0"/>
    <w:qFormat/>
    <w:rsid w:val="000813EF"/>
    <w:pPr>
      <w:keepNext/>
      <w:spacing w:before="120" w:line="240" w:lineRule="auto"/>
      <w:jc w:val="right"/>
    </w:pPr>
    <w:rPr>
      <w:noProof/>
    </w:rPr>
  </w:style>
  <w:style w:type="character" w:styleId="aff1">
    <w:name w:val="endnote reference"/>
    <w:uiPriority w:val="99"/>
    <w:rsid w:val="00EA2800"/>
    <w:rPr>
      <w:vertAlign w:val="superscript"/>
    </w:rPr>
  </w:style>
  <w:style w:type="paragraph" w:styleId="aff2">
    <w:name w:val="table of figures"/>
    <w:basedOn w:val="a4"/>
    <w:next w:val="a4"/>
    <w:semiHidden/>
    <w:rsid w:val="00EA2800"/>
    <w:pPr>
      <w:ind w:left="480" w:hanging="480"/>
    </w:pPr>
  </w:style>
  <w:style w:type="paragraph" w:styleId="aff3">
    <w:name w:val="Document Map"/>
    <w:basedOn w:val="a4"/>
    <w:link w:val="aff4"/>
    <w:semiHidden/>
    <w:rsid w:val="00EA2800"/>
    <w:pPr>
      <w:shd w:val="clear" w:color="auto" w:fill="000080"/>
    </w:pPr>
    <w:rPr>
      <w:rFonts w:ascii="Tahoma" w:hAnsi="Tahoma" w:cs="Tahoma"/>
    </w:rPr>
  </w:style>
  <w:style w:type="character" w:customStyle="1" w:styleId="aff4">
    <w:name w:val="Схема документа Знак"/>
    <w:link w:val="aff3"/>
    <w:semiHidden/>
    <w:rsid w:val="00EA2800"/>
    <w:rPr>
      <w:rFonts w:ascii="Tahoma" w:hAnsi="Tahoma" w:cs="Tahoma"/>
      <w:sz w:val="24"/>
      <w:szCs w:val="24"/>
      <w:shd w:val="clear" w:color="auto" w:fill="000080"/>
    </w:rPr>
  </w:style>
  <w:style w:type="paragraph" w:styleId="aff5">
    <w:name w:val="table of authorities"/>
    <w:basedOn w:val="a4"/>
    <w:next w:val="a4"/>
    <w:semiHidden/>
    <w:rsid w:val="00EA2800"/>
    <w:pPr>
      <w:ind w:left="240" w:hanging="240"/>
    </w:pPr>
  </w:style>
  <w:style w:type="paragraph" w:styleId="aff6">
    <w:name w:val="macro"/>
    <w:link w:val="aff7"/>
    <w:semiHidden/>
    <w:locked/>
    <w:rsid w:val="00EA280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aff7">
    <w:name w:val="Текст макроса Знак"/>
    <w:link w:val="aff6"/>
    <w:semiHidden/>
    <w:rsid w:val="00EA2800"/>
    <w:rPr>
      <w:rFonts w:ascii="Courier New" w:hAnsi="Courier New" w:cs="Courier New"/>
    </w:rPr>
  </w:style>
  <w:style w:type="paragraph" w:styleId="aff8">
    <w:name w:val="index heading"/>
    <w:basedOn w:val="a4"/>
    <w:next w:val="14"/>
    <w:semiHidden/>
    <w:locked/>
    <w:rsid w:val="00EA2800"/>
    <w:rPr>
      <w:rFonts w:ascii="Arial" w:hAnsi="Arial" w:cs="Arial"/>
      <w:b/>
      <w:bCs/>
    </w:rPr>
  </w:style>
  <w:style w:type="paragraph" w:styleId="22">
    <w:name w:val="index 2"/>
    <w:basedOn w:val="a4"/>
    <w:next w:val="a4"/>
    <w:autoRedefine/>
    <w:semiHidden/>
    <w:locked/>
    <w:rsid w:val="00EA2800"/>
    <w:pPr>
      <w:ind w:left="480" w:hanging="240"/>
    </w:pPr>
  </w:style>
  <w:style w:type="paragraph" w:styleId="31">
    <w:name w:val="index 3"/>
    <w:basedOn w:val="a4"/>
    <w:next w:val="a4"/>
    <w:autoRedefine/>
    <w:semiHidden/>
    <w:locked/>
    <w:rsid w:val="00EA2800"/>
    <w:pPr>
      <w:ind w:left="720" w:hanging="240"/>
    </w:pPr>
  </w:style>
  <w:style w:type="paragraph" w:styleId="41">
    <w:name w:val="index 4"/>
    <w:basedOn w:val="a4"/>
    <w:next w:val="a4"/>
    <w:autoRedefine/>
    <w:semiHidden/>
    <w:locked/>
    <w:rsid w:val="00EA2800"/>
    <w:pPr>
      <w:ind w:left="960" w:hanging="240"/>
    </w:pPr>
  </w:style>
  <w:style w:type="paragraph" w:styleId="51">
    <w:name w:val="index 5"/>
    <w:basedOn w:val="a4"/>
    <w:next w:val="a4"/>
    <w:autoRedefine/>
    <w:semiHidden/>
    <w:locked/>
    <w:rsid w:val="00EA2800"/>
    <w:pPr>
      <w:ind w:left="1200" w:hanging="240"/>
    </w:pPr>
  </w:style>
  <w:style w:type="paragraph" w:styleId="62">
    <w:name w:val="index 6"/>
    <w:basedOn w:val="a4"/>
    <w:next w:val="a4"/>
    <w:autoRedefine/>
    <w:semiHidden/>
    <w:locked/>
    <w:rsid w:val="00EA2800"/>
    <w:pPr>
      <w:ind w:left="1440" w:hanging="240"/>
    </w:pPr>
  </w:style>
  <w:style w:type="paragraph" w:styleId="72">
    <w:name w:val="index 7"/>
    <w:basedOn w:val="a4"/>
    <w:next w:val="a4"/>
    <w:autoRedefine/>
    <w:semiHidden/>
    <w:locked/>
    <w:rsid w:val="00EA2800"/>
    <w:pPr>
      <w:ind w:left="1680" w:hanging="240"/>
    </w:pPr>
  </w:style>
  <w:style w:type="paragraph" w:styleId="82">
    <w:name w:val="index 8"/>
    <w:basedOn w:val="a4"/>
    <w:next w:val="a4"/>
    <w:autoRedefine/>
    <w:semiHidden/>
    <w:locked/>
    <w:rsid w:val="00EA2800"/>
    <w:pPr>
      <w:ind w:left="1920" w:hanging="240"/>
    </w:pPr>
  </w:style>
  <w:style w:type="paragraph" w:styleId="92">
    <w:name w:val="index 9"/>
    <w:basedOn w:val="a4"/>
    <w:next w:val="a4"/>
    <w:autoRedefine/>
    <w:semiHidden/>
    <w:locked/>
    <w:rsid w:val="00EA2800"/>
    <w:pPr>
      <w:ind w:left="2160" w:hanging="240"/>
    </w:pPr>
  </w:style>
  <w:style w:type="paragraph" w:customStyle="1" w:styleId="aff9">
    <w:name w:val="Рисунок"/>
    <w:basedOn w:val="a4"/>
    <w:link w:val="affa"/>
    <w:qFormat/>
    <w:rsid w:val="008438D5"/>
    <w:pPr>
      <w:keepNext/>
      <w:spacing w:before="60" w:after="60" w:line="240" w:lineRule="auto"/>
      <w:ind w:firstLine="0"/>
      <w:jc w:val="center"/>
    </w:pPr>
    <w:rPr>
      <w:noProof/>
    </w:rPr>
  </w:style>
  <w:style w:type="numbering" w:customStyle="1" w:styleId="23">
    <w:name w:val="Нет списка2"/>
    <w:next w:val="a7"/>
    <w:semiHidden/>
    <w:locked/>
    <w:rsid w:val="00EA2800"/>
  </w:style>
  <w:style w:type="numbering" w:customStyle="1" w:styleId="32">
    <w:name w:val="Нет списка3"/>
    <w:next w:val="a7"/>
    <w:semiHidden/>
    <w:locked/>
    <w:rsid w:val="00EA2800"/>
  </w:style>
  <w:style w:type="character" w:customStyle="1" w:styleId="affb">
    <w:name w:val="Верхний колонтитул Знак"/>
    <w:uiPriority w:val="99"/>
    <w:rsid w:val="00EA2800"/>
    <w:rPr>
      <w:sz w:val="24"/>
      <w:szCs w:val="24"/>
    </w:rPr>
  </w:style>
  <w:style w:type="character" w:customStyle="1" w:styleId="affc">
    <w:name w:val="Нижний колонтитул Знак"/>
    <w:uiPriority w:val="99"/>
    <w:rsid w:val="00EA2800"/>
    <w:rPr>
      <w:sz w:val="24"/>
      <w:szCs w:val="24"/>
    </w:rPr>
  </w:style>
  <w:style w:type="table" w:styleId="affd">
    <w:name w:val="Table Grid"/>
    <w:aliases w:val="Таблицы,Таблица ИТ Эксперт"/>
    <w:basedOn w:val="a6"/>
    <w:uiPriority w:val="39"/>
    <w:locked/>
    <w:rsid w:val="00B70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_марк_список"/>
    <w:basedOn w:val="a4"/>
    <w:link w:val="16"/>
    <w:qFormat/>
    <w:rsid w:val="008438D5"/>
    <w:pPr>
      <w:numPr>
        <w:numId w:val="2"/>
      </w:numPr>
      <w:tabs>
        <w:tab w:val="left" w:pos="993"/>
      </w:tabs>
      <w:contextualSpacing/>
    </w:pPr>
  </w:style>
  <w:style w:type="character" w:customStyle="1" w:styleId="16">
    <w:name w:val="1_марк_список Знак"/>
    <w:basedOn w:val="a5"/>
    <w:link w:val="11"/>
    <w:rsid w:val="008438D5"/>
    <w:rPr>
      <w:sz w:val="24"/>
      <w:szCs w:val="24"/>
    </w:rPr>
  </w:style>
  <w:style w:type="paragraph" w:customStyle="1" w:styleId="2">
    <w:name w:val="2_марк_список"/>
    <w:basedOn w:val="a4"/>
    <w:link w:val="24"/>
    <w:qFormat/>
    <w:rsid w:val="00D31501"/>
    <w:pPr>
      <w:numPr>
        <w:ilvl w:val="2"/>
        <w:numId w:val="1"/>
      </w:numPr>
      <w:tabs>
        <w:tab w:val="clear" w:pos="2160"/>
        <w:tab w:val="left" w:pos="1276"/>
        <w:tab w:val="num" w:pos="1418"/>
      </w:tabs>
      <w:adjustRightInd w:val="0"/>
      <w:ind w:left="0" w:firstLine="993"/>
      <w:textAlignment w:val="baseline"/>
    </w:pPr>
  </w:style>
  <w:style w:type="character" w:customStyle="1" w:styleId="24">
    <w:name w:val="2_марк_список Знак"/>
    <w:basedOn w:val="a5"/>
    <w:link w:val="2"/>
    <w:rsid w:val="00D31501"/>
    <w:rPr>
      <w:sz w:val="24"/>
      <w:szCs w:val="24"/>
    </w:rPr>
  </w:style>
  <w:style w:type="character" w:customStyle="1" w:styleId="affa">
    <w:name w:val="Рисунок Знак"/>
    <w:basedOn w:val="a5"/>
    <w:link w:val="aff9"/>
    <w:rsid w:val="008438D5"/>
    <w:rPr>
      <w:noProof/>
      <w:sz w:val="24"/>
      <w:szCs w:val="24"/>
    </w:rPr>
  </w:style>
  <w:style w:type="character" w:customStyle="1" w:styleId="aff0">
    <w:name w:val="Название объекта Знак"/>
    <w:basedOn w:val="a5"/>
    <w:link w:val="aff"/>
    <w:rsid w:val="000813EF"/>
    <w:rPr>
      <w:noProof/>
      <w:sz w:val="24"/>
      <w:szCs w:val="24"/>
    </w:rPr>
  </w:style>
  <w:style w:type="paragraph" w:styleId="affe">
    <w:name w:val="annotation subject"/>
    <w:basedOn w:val="af8"/>
    <w:next w:val="af8"/>
    <w:link w:val="afff"/>
    <w:semiHidden/>
    <w:unhideWhenUsed/>
    <w:rsid w:val="006B661B"/>
    <w:pPr>
      <w:adjustRightInd/>
      <w:spacing w:before="0" w:after="0" w:line="240" w:lineRule="auto"/>
      <w:textAlignment w:val="auto"/>
    </w:pPr>
    <w:rPr>
      <w:b/>
    </w:rPr>
  </w:style>
  <w:style w:type="character" w:customStyle="1" w:styleId="afff">
    <w:name w:val="Тема примечания Знак"/>
    <w:basedOn w:val="af9"/>
    <w:link w:val="affe"/>
    <w:semiHidden/>
    <w:rsid w:val="006B661B"/>
    <w:rPr>
      <w:b/>
      <w:bCs/>
    </w:rPr>
  </w:style>
  <w:style w:type="paragraph" w:styleId="afff0">
    <w:name w:val="Balloon Text"/>
    <w:basedOn w:val="a4"/>
    <w:link w:val="afff1"/>
    <w:semiHidden/>
    <w:unhideWhenUsed/>
    <w:rsid w:val="006B66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5"/>
    <w:link w:val="afff0"/>
    <w:semiHidden/>
    <w:rsid w:val="006B661B"/>
    <w:rPr>
      <w:rFonts w:ascii="Segoe UI" w:hAnsi="Segoe UI" w:cs="Segoe UI"/>
      <w:sz w:val="18"/>
      <w:szCs w:val="18"/>
    </w:rPr>
  </w:style>
  <w:style w:type="paragraph" w:customStyle="1" w:styleId="afff2">
    <w:name w:val="Таблица строки"/>
    <w:basedOn w:val="a4"/>
    <w:link w:val="afff3"/>
    <w:qFormat/>
    <w:rsid w:val="00544D31"/>
    <w:pPr>
      <w:adjustRightInd w:val="0"/>
      <w:spacing w:line="240" w:lineRule="auto"/>
      <w:ind w:firstLine="0"/>
      <w:contextualSpacing/>
      <w:jc w:val="center"/>
      <w:textAlignment w:val="baseline"/>
    </w:pPr>
    <w:rPr>
      <w:rFonts w:asciiTheme="minorHAnsi" w:hAnsiTheme="minorHAnsi" w:cstheme="minorHAnsi"/>
      <w:bCs/>
      <w:szCs w:val="20"/>
    </w:rPr>
  </w:style>
  <w:style w:type="character" w:customStyle="1" w:styleId="17">
    <w:name w:val="Гиперссылка1"/>
    <w:locked/>
    <w:rsid w:val="00E00C1F"/>
    <w:rPr>
      <w:color w:val="0000FF"/>
      <w:u w:val="single"/>
    </w:rPr>
  </w:style>
  <w:style w:type="paragraph" w:customStyle="1" w:styleId="a3">
    <w:name w:val="Табл_Список"/>
    <w:basedOn w:val="a4"/>
    <w:link w:val="afff4"/>
    <w:rsid w:val="00E00C1F"/>
    <w:pPr>
      <w:numPr>
        <w:numId w:val="3"/>
      </w:numPr>
      <w:tabs>
        <w:tab w:val="left" w:pos="284"/>
        <w:tab w:val="left" w:pos="317"/>
      </w:tabs>
      <w:adjustRightInd w:val="0"/>
      <w:spacing w:line="240" w:lineRule="auto"/>
      <w:ind w:left="0" w:firstLine="0"/>
      <w:contextualSpacing/>
      <w:textAlignment w:val="baseline"/>
    </w:pPr>
    <w:rPr>
      <w:rFonts w:asciiTheme="minorHAnsi" w:hAnsiTheme="minorHAnsi" w:cstheme="minorHAnsi"/>
      <w:bCs/>
      <w:szCs w:val="22"/>
    </w:rPr>
  </w:style>
  <w:style w:type="character" w:customStyle="1" w:styleId="afff4">
    <w:name w:val="Табл_Список Знак"/>
    <w:basedOn w:val="a5"/>
    <w:link w:val="a3"/>
    <w:rsid w:val="00E00C1F"/>
    <w:rPr>
      <w:rFonts w:asciiTheme="minorHAnsi" w:hAnsiTheme="minorHAnsi" w:cstheme="minorHAnsi"/>
      <w:bCs/>
      <w:sz w:val="24"/>
      <w:szCs w:val="22"/>
    </w:rPr>
  </w:style>
  <w:style w:type="paragraph" w:customStyle="1" w:styleId="1">
    <w:name w:val="1_нум_список"/>
    <w:basedOn w:val="afff5"/>
    <w:link w:val="18"/>
    <w:rsid w:val="00D27394"/>
    <w:pPr>
      <w:numPr>
        <w:numId w:val="4"/>
      </w:numPr>
      <w:tabs>
        <w:tab w:val="left" w:pos="993"/>
      </w:tabs>
      <w:ind w:left="0" w:firstLine="567"/>
    </w:pPr>
  </w:style>
  <w:style w:type="paragraph" w:customStyle="1" w:styleId="a2">
    <w:name w:val="Таб_список"/>
    <w:basedOn w:val="a4"/>
    <w:link w:val="afff6"/>
    <w:qFormat/>
    <w:rsid w:val="002F6974"/>
    <w:pPr>
      <w:numPr>
        <w:numId w:val="6"/>
      </w:numPr>
      <w:tabs>
        <w:tab w:val="clear" w:pos="1429"/>
        <w:tab w:val="left" w:pos="459"/>
        <w:tab w:val="num" w:pos="1789"/>
      </w:tabs>
      <w:spacing w:before="60" w:line="240" w:lineRule="auto"/>
      <w:ind w:left="34" w:firstLine="142"/>
      <w:contextualSpacing/>
    </w:pPr>
    <w:rPr>
      <w:bCs/>
    </w:rPr>
  </w:style>
  <w:style w:type="character" w:customStyle="1" w:styleId="18">
    <w:name w:val="1_нум_список Знак"/>
    <w:basedOn w:val="16"/>
    <w:link w:val="1"/>
    <w:rsid w:val="00D27394"/>
    <w:rPr>
      <w:sz w:val="24"/>
      <w:szCs w:val="24"/>
    </w:rPr>
  </w:style>
  <w:style w:type="paragraph" w:styleId="afff5">
    <w:name w:val="List Paragraph"/>
    <w:aliases w:val="Абзац списка_1 уровень,Предусловия,Use Case List Paragraph,Bullet List,FooterText,numbered,Paragraphe de liste1,lp1,Маркер,UL,Абзац маркированнный,Нумерованный список_ФТ,Абзац 1,Шаг процесса,Table-Normal,RSHB_Table-Normal,Bullet Number,H4"/>
    <w:basedOn w:val="a4"/>
    <w:link w:val="afff7"/>
    <w:uiPriority w:val="34"/>
    <w:qFormat/>
    <w:rsid w:val="008438D5"/>
    <w:pPr>
      <w:ind w:left="720"/>
      <w:contextualSpacing/>
    </w:pPr>
  </w:style>
  <w:style w:type="character" w:customStyle="1" w:styleId="afff6">
    <w:name w:val="Таб_список Знак"/>
    <w:basedOn w:val="a5"/>
    <w:link w:val="a2"/>
    <w:rsid w:val="002F6974"/>
    <w:rPr>
      <w:bCs/>
      <w:sz w:val="24"/>
      <w:szCs w:val="24"/>
    </w:rPr>
  </w:style>
  <w:style w:type="character" w:customStyle="1" w:styleId="afff3">
    <w:name w:val="Таблица строки Знак"/>
    <w:basedOn w:val="a5"/>
    <w:link w:val="afff2"/>
    <w:rsid w:val="00544D31"/>
    <w:rPr>
      <w:rFonts w:asciiTheme="minorHAnsi" w:hAnsiTheme="minorHAnsi" w:cstheme="minorHAnsi"/>
      <w:bCs/>
      <w:sz w:val="24"/>
    </w:rPr>
  </w:style>
  <w:style w:type="paragraph" w:customStyle="1" w:styleId="afff8">
    <w:name w:val="Таблица содержимое"/>
    <w:basedOn w:val="afff2"/>
    <w:link w:val="afff9"/>
    <w:qFormat/>
    <w:rsid w:val="00544D31"/>
    <w:pPr>
      <w:jc w:val="left"/>
    </w:pPr>
  </w:style>
  <w:style w:type="character" w:customStyle="1" w:styleId="ac">
    <w:name w:val="Заголовок Знак"/>
    <w:link w:val="ab"/>
    <w:rsid w:val="008438D5"/>
    <w:rPr>
      <w:b/>
      <w:bCs/>
      <w:sz w:val="32"/>
      <w:szCs w:val="24"/>
    </w:rPr>
  </w:style>
  <w:style w:type="paragraph" w:customStyle="1" w:styleId="afffa">
    <w:name w:val="Таб_абзац"/>
    <w:basedOn w:val="a4"/>
    <w:link w:val="afffb"/>
    <w:qFormat/>
    <w:rsid w:val="00F32120"/>
    <w:pPr>
      <w:adjustRightInd w:val="0"/>
      <w:spacing w:line="240" w:lineRule="auto"/>
      <w:ind w:firstLine="34"/>
      <w:textAlignment w:val="baseline"/>
    </w:pPr>
    <w:rPr>
      <w:rFonts w:asciiTheme="minorHAnsi" w:hAnsiTheme="minorHAnsi" w:cstheme="minorHAnsi"/>
      <w:bCs/>
    </w:rPr>
  </w:style>
  <w:style w:type="character" w:customStyle="1" w:styleId="afffb">
    <w:name w:val="Таб_абзац Знак"/>
    <w:basedOn w:val="a5"/>
    <w:link w:val="afffa"/>
    <w:rsid w:val="00F32120"/>
    <w:rPr>
      <w:rFonts w:asciiTheme="minorHAnsi" w:hAnsiTheme="minorHAnsi" w:cstheme="minorHAnsi"/>
      <w:bCs/>
      <w:sz w:val="24"/>
      <w:szCs w:val="24"/>
    </w:rPr>
  </w:style>
  <w:style w:type="table" w:customStyle="1" w:styleId="19">
    <w:name w:val="Сетка таблицы1"/>
    <w:basedOn w:val="a6"/>
    <w:next w:val="affd"/>
    <w:locked/>
    <w:rsid w:val="00841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9">
    <w:name w:val="Таблица содержимое Знак"/>
    <w:basedOn w:val="a5"/>
    <w:link w:val="afff8"/>
    <w:rsid w:val="00544D31"/>
    <w:rPr>
      <w:rFonts w:asciiTheme="minorHAnsi" w:hAnsiTheme="minorHAnsi" w:cstheme="minorHAnsi"/>
      <w:bCs/>
      <w:sz w:val="24"/>
    </w:rPr>
  </w:style>
  <w:style w:type="paragraph" w:styleId="25">
    <w:name w:val="Body Text Indent 2"/>
    <w:basedOn w:val="a4"/>
    <w:link w:val="26"/>
    <w:rsid w:val="00544D31"/>
    <w:pPr>
      <w:adjustRightInd w:val="0"/>
      <w:spacing w:after="120" w:line="480" w:lineRule="auto"/>
      <w:ind w:left="283"/>
      <w:contextualSpacing/>
      <w:textAlignment w:val="baseline"/>
    </w:pPr>
    <w:rPr>
      <w:rFonts w:asciiTheme="minorHAnsi" w:hAnsiTheme="minorHAnsi" w:cstheme="minorHAnsi"/>
      <w:bCs/>
    </w:rPr>
  </w:style>
  <w:style w:type="paragraph" w:customStyle="1" w:styleId="afffc">
    <w:name w:val="Примечание"/>
    <w:basedOn w:val="a4"/>
    <w:link w:val="afffd"/>
    <w:qFormat/>
    <w:rsid w:val="00957A45"/>
    <w:pPr>
      <w:widowControl w:val="0"/>
      <w:spacing w:after="120" w:line="240" w:lineRule="auto"/>
      <w:ind w:left="39" w:firstLine="0"/>
    </w:pPr>
    <w:rPr>
      <w:i/>
    </w:rPr>
  </w:style>
  <w:style w:type="character" w:customStyle="1" w:styleId="26">
    <w:name w:val="Основной текст с отступом 2 Знак"/>
    <w:basedOn w:val="a5"/>
    <w:link w:val="25"/>
    <w:rsid w:val="00544D31"/>
    <w:rPr>
      <w:rFonts w:asciiTheme="minorHAnsi" w:hAnsiTheme="minorHAnsi" w:cstheme="minorHAnsi"/>
      <w:bCs/>
      <w:sz w:val="24"/>
      <w:szCs w:val="24"/>
    </w:rPr>
  </w:style>
  <w:style w:type="character" w:customStyle="1" w:styleId="afffd">
    <w:name w:val="Примечание Знак"/>
    <w:basedOn w:val="a5"/>
    <w:link w:val="afffc"/>
    <w:rsid w:val="00957A45"/>
    <w:rPr>
      <w:i/>
      <w:sz w:val="24"/>
      <w:szCs w:val="24"/>
    </w:rPr>
  </w:style>
  <w:style w:type="paragraph" w:customStyle="1" w:styleId="afffe">
    <w:name w:val="ТаблСписок"/>
    <w:basedOn w:val="a4"/>
    <w:link w:val="affff"/>
    <w:autoRedefine/>
    <w:qFormat/>
    <w:rsid w:val="00F32120"/>
    <w:pPr>
      <w:tabs>
        <w:tab w:val="left" w:pos="284"/>
        <w:tab w:val="left" w:pos="317"/>
      </w:tabs>
      <w:adjustRightInd w:val="0"/>
      <w:spacing w:line="240" w:lineRule="auto"/>
      <w:ind w:firstLine="0"/>
      <w:contextualSpacing/>
      <w:textAlignment w:val="baseline"/>
    </w:pPr>
    <w:rPr>
      <w:rFonts w:asciiTheme="minorHAnsi" w:hAnsiTheme="minorHAnsi" w:cstheme="minorHAnsi"/>
      <w:bCs/>
      <w:szCs w:val="22"/>
    </w:rPr>
  </w:style>
  <w:style w:type="character" w:customStyle="1" w:styleId="affff">
    <w:name w:val="ТаблСписок Знак"/>
    <w:basedOn w:val="a5"/>
    <w:link w:val="afffe"/>
    <w:rsid w:val="00F32120"/>
    <w:rPr>
      <w:rFonts w:asciiTheme="minorHAnsi" w:hAnsiTheme="minorHAnsi" w:cstheme="minorHAnsi"/>
      <w:bCs/>
      <w:sz w:val="24"/>
      <w:szCs w:val="22"/>
    </w:rPr>
  </w:style>
  <w:style w:type="paragraph" w:customStyle="1" w:styleId="affff0">
    <w:name w:val="Заг Табл"/>
    <w:basedOn w:val="afff2"/>
    <w:link w:val="affff1"/>
    <w:qFormat/>
    <w:rsid w:val="001F171F"/>
    <w:rPr>
      <w:szCs w:val="24"/>
    </w:rPr>
  </w:style>
  <w:style w:type="character" w:customStyle="1" w:styleId="affff1">
    <w:name w:val="Заг Табл Знак"/>
    <w:basedOn w:val="a5"/>
    <w:link w:val="affff0"/>
    <w:rsid w:val="001F171F"/>
    <w:rPr>
      <w:rFonts w:asciiTheme="minorHAnsi" w:hAnsiTheme="minorHAnsi" w:cstheme="minorHAnsi"/>
      <w:bCs/>
      <w:sz w:val="24"/>
      <w:szCs w:val="24"/>
    </w:rPr>
  </w:style>
  <w:style w:type="paragraph" w:customStyle="1" w:styleId="affff2">
    <w:name w:val="Таб_примеч"/>
    <w:basedOn w:val="afffc"/>
    <w:link w:val="affff3"/>
    <w:qFormat/>
    <w:rsid w:val="001F171F"/>
    <w:pPr>
      <w:spacing w:before="120" w:after="0"/>
      <w:ind w:left="40" w:firstLine="277"/>
    </w:pPr>
  </w:style>
  <w:style w:type="character" w:customStyle="1" w:styleId="affff3">
    <w:name w:val="Таб_примеч Знак"/>
    <w:basedOn w:val="afffd"/>
    <w:link w:val="affff2"/>
    <w:rsid w:val="001F171F"/>
    <w:rPr>
      <w:i/>
      <w:sz w:val="24"/>
      <w:szCs w:val="24"/>
    </w:rPr>
  </w:style>
  <w:style w:type="paragraph" w:customStyle="1" w:styleId="affff4">
    <w:name w:val="Название Табл"/>
    <w:basedOn w:val="aff"/>
    <w:link w:val="affff5"/>
    <w:autoRedefine/>
    <w:qFormat/>
    <w:rsid w:val="00687E7F"/>
    <w:pPr>
      <w:spacing w:line="276" w:lineRule="auto"/>
      <w:ind w:firstLine="0"/>
    </w:pPr>
    <w:rPr>
      <w:rFonts w:cstheme="minorHAnsi"/>
      <w:noProof w:val="0"/>
      <w:szCs w:val="22"/>
    </w:rPr>
  </w:style>
  <w:style w:type="character" w:customStyle="1" w:styleId="affff5">
    <w:name w:val="Название Табл Знак"/>
    <w:basedOn w:val="a5"/>
    <w:link w:val="affff4"/>
    <w:rsid w:val="00687E7F"/>
    <w:rPr>
      <w:rFonts w:cstheme="minorHAnsi"/>
      <w:sz w:val="24"/>
      <w:szCs w:val="22"/>
    </w:rPr>
  </w:style>
  <w:style w:type="paragraph" w:customStyle="1" w:styleId="a">
    <w:name w:val="Марк список"/>
    <w:basedOn w:val="a4"/>
    <w:link w:val="affff6"/>
    <w:autoRedefine/>
    <w:qFormat/>
    <w:rsid w:val="00881D18"/>
    <w:pPr>
      <w:numPr>
        <w:numId w:val="7"/>
      </w:numPr>
      <w:tabs>
        <w:tab w:val="left" w:pos="993"/>
      </w:tabs>
      <w:adjustRightInd w:val="0"/>
      <w:contextualSpacing/>
      <w:textAlignment w:val="baseline"/>
    </w:pPr>
    <w:rPr>
      <w:bCs/>
      <w:lang w:val="x-none" w:eastAsia="x-none"/>
    </w:rPr>
  </w:style>
  <w:style w:type="character" w:customStyle="1" w:styleId="affff6">
    <w:name w:val="Марк список Знак"/>
    <w:link w:val="a"/>
    <w:rsid w:val="00881D18"/>
    <w:rPr>
      <w:bCs/>
      <w:sz w:val="24"/>
      <w:szCs w:val="24"/>
      <w:lang w:val="x-none" w:eastAsia="x-none"/>
    </w:rPr>
  </w:style>
  <w:style w:type="character" w:customStyle="1" w:styleId="afff7">
    <w:name w:val="Абзац списка Знак"/>
    <w:aliases w:val="Абзац списка_1 уровень Знак,Предусловия Знак,Use Case List Paragraph Знак,Bullet List Знак,FooterText Знак,numbered Знак,Paragraphe de liste1 Знак,lp1 Знак,Маркер Знак,UL Знак,Абзац маркированнный Знак,Нумерованный список_ФТ Знак"/>
    <w:basedOn w:val="a5"/>
    <w:link w:val="afff5"/>
    <w:uiPriority w:val="34"/>
    <w:qFormat/>
    <w:rsid w:val="00D97ACF"/>
    <w:rPr>
      <w:sz w:val="24"/>
      <w:szCs w:val="24"/>
    </w:rPr>
  </w:style>
  <w:style w:type="character" w:styleId="affff7">
    <w:name w:val="FollowedHyperlink"/>
    <w:basedOn w:val="a5"/>
    <w:semiHidden/>
    <w:unhideWhenUsed/>
    <w:rsid w:val="00A73425"/>
    <w:rPr>
      <w:color w:val="954F72" w:themeColor="followedHyperlink"/>
      <w:u w:val="single"/>
    </w:rPr>
  </w:style>
  <w:style w:type="paragraph" w:customStyle="1" w:styleId="11111">
    <w:name w:val="Заголовок 1.1.1.1.1 (нумерованный)"/>
    <w:basedOn w:val="1111"/>
    <w:rsid w:val="002150DB"/>
    <w:pPr>
      <w:numPr>
        <w:ilvl w:val="4"/>
      </w:numPr>
      <w:tabs>
        <w:tab w:val="clear" w:pos="5192"/>
        <w:tab w:val="left" w:pos="1418"/>
        <w:tab w:val="num" w:pos="2782"/>
      </w:tabs>
    </w:pPr>
  </w:style>
  <w:style w:type="paragraph" w:customStyle="1" w:styleId="1111">
    <w:name w:val="Заголовок 1.1.1.1 (нумерованный)"/>
    <w:basedOn w:val="a4"/>
    <w:rsid w:val="002150DB"/>
    <w:pPr>
      <w:keepNext/>
      <w:numPr>
        <w:ilvl w:val="3"/>
        <w:numId w:val="10"/>
      </w:numPr>
      <w:spacing w:before="240" w:after="240" w:line="240" w:lineRule="auto"/>
      <w:jc w:val="left"/>
      <w:outlineLvl w:val="3"/>
    </w:pPr>
    <w:rPr>
      <w:rFonts w:eastAsiaTheme="minorHAnsi"/>
      <w:b/>
      <w:bCs/>
      <w:kern w:val="32"/>
      <w:szCs w:val="32"/>
      <w:lang w:val="x-none" w:eastAsia="x-none"/>
    </w:rPr>
  </w:style>
  <w:style w:type="paragraph" w:customStyle="1" w:styleId="a1">
    <w:name w:val="ЗаголовокМ"/>
    <w:basedOn w:val="10"/>
    <w:uiPriority w:val="99"/>
    <w:qFormat/>
    <w:rsid w:val="002150DB"/>
    <w:pPr>
      <w:keepNext w:val="0"/>
      <w:numPr>
        <w:numId w:val="10"/>
      </w:numPr>
      <w:tabs>
        <w:tab w:val="clear" w:pos="5727"/>
      </w:tabs>
      <w:spacing w:before="0" w:after="360" w:line="240" w:lineRule="auto"/>
      <w:jc w:val="both"/>
    </w:pPr>
    <w:rPr>
      <w:caps w:val="0"/>
      <w:sz w:val="32"/>
    </w:rPr>
  </w:style>
  <w:style w:type="character" w:styleId="affff8">
    <w:name w:val="Strong"/>
    <w:basedOn w:val="a5"/>
    <w:uiPriority w:val="22"/>
    <w:qFormat/>
    <w:rsid w:val="003F28A2"/>
    <w:rPr>
      <w:b/>
      <w:bCs/>
    </w:rPr>
  </w:style>
  <w:style w:type="character" w:customStyle="1" w:styleId="dx-field-item-label-text">
    <w:name w:val="dx-field-item-label-text"/>
    <w:basedOn w:val="a5"/>
    <w:rsid w:val="005E248F"/>
  </w:style>
  <w:style w:type="character" w:customStyle="1" w:styleId="dx-field-item-required-mark">
    <w:name w:val="dx-field-item-required-mark"/>
    <w:basedOn w:val="a5"/>
    <w:rsid w:val="000600BB"/>
  </w:style>
  <w:style w:type="paragraph" w:styleId="affff9">
    <w:name w:val="TOC Heading"/>
    <w:basedOn w:val="10"/>
    <w:next w:val="a4"/>
    <w:uiPriority w:val="39"/>
    <w:unhideWhenUsed/>
    <w:qFormat/>
    <w:rsid w:val="00DA0D7C"/>
    <w:pPr>
      <w:keepLines/>
      <w:numPr>
        <w:numId w:val="0"/>
      </w:numPr>
      <w:tabs>
        <w:tab w:val="clear" w:pos="572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</w:rPr>
  </w:style>
  <w:style w:type="paragraph" w:customStyle="1" w:styleId="affffa">
    <w:name w:val="_Титул_другое"/>
    <w:basedOn w:val="a4"/>
    <w:qFormat/>
    <w:rsid w:val="000441F1"/>
    <w:pPr>
      <w:widowControl w:val="0"/>
      <w:spacing w:line="240" w:lineRule="auto"/>
      <w:ind w:firstLine="0"/>
      <w:jc w:val="center"/>
    </w:pPr>
    <w:rPr>
      <w:b/>
      <w:sz w:val="32"/>
      <w:szCs w:val="28"/>
    </w:rPr>
  </w:style>
  <w:style w:type="paragraph" w:customStyle="1" w:styleId="affffb">
    <w:name w:val="_Титул_Название документа"/>
    <w:basedOn w:val="a4"/>
    <w:next w:val="a4"/>
    <w:link w:val="affffc"/>
    <w:rsid w:val="000441F1"/>
    <w:pPr>
      <w:widowControl w:val="0"/>
      <w:spacing w:line="360" w:lineRule="auto"/>
      <w:ind w:firstLine="0"/>
      <w:jc w:val="center"/>
    </w:pPr>
    <w:rPr>
      <w:b/>
      <w:sz w:val="32"/>
      <w:szCs w:val="28"/>
    </w:rPr>
  </w:style>
  <w:style w:type="character" w:customStyle="1" w:styleId="affffc">
    <w:name w:val="_Титул_Название документа Знак"/>
    <w:link w:val="affffb"/>
    <w:rsid w:val="000441F1"/>
    <w:rPr>
      <w:b/>
      <w:sz w:val="32"/>
      <w:szCs w:val="28"/>
    </w:rPr>
  </w:style>
  <w:style w:type="character" w:customStyle="1" w:styleId="affffd">
    <w:name w:val="_Титул_Наименование организации Знак"/>
    <w:link w:val="affffe"/>
    <w:rsid w:val="000441F1"/>
    <w:rPr>
      <w:b/>
      <w:caps/>
      <w:sz w:val="32"/>
      <w:szCs w:val="26"/>
    </w:rPr>
  </w:style>
  <w:style w:type="paragraph" w:customStyle="1" w:styleId="affffe">
    <w:name w:val="_Титул_Наименование организации"/>
    <w:basedOn w:val="a4"/>
    <w:next w:val="affffa"/>
    <w:link w:val="affffd"/>
    <w:rsid w:val="000441F1"/>
    <w:pPr>
      <w:widowControl w:val="0"/>
      <w:spacing w:line="240" w:lineRule="auto"/>
      <w:ind w:firstLine="0"/>
      <w:jc w:val="center"/>
    </w:pPr>
    <w:rPr>
      <w:b/>
      <w:caps/>
      <w:sz w:val="32"/>
      <w:szCs w:val="26"/>
    </w:rPr>
  </w:style>
  <w:style w:type="paragraph" w:customStyle="1" w:styleId="afffff">
    <w:name w:val="_Табл_Заголовок"/>
    <w:basedOn w:val="a4"/>
    <w:link w:val="afffff0"/>
    <w:qFormat/>
    <w:rsid w:val="000441F1"/>
    <w:pPr>
      <w:spacing w:before="120" w:after="120" w:line="240" w:lineRule="auto"/>
      <w:ind w:firstLine="0"/>
      <w:jc w:val="center"/>
    </w:pPr>
    <w:rPr>
      <w:rFonts w:eastAsiaTheme="minorHAnsi"/>
      <w:b/>
      <w:szCs w:val="22"/>
      <w:lang w:eastAsia="en-US"/>
    </w:rPr>
  </w:style>
  <w:style w:type="character" w:customStyle="1" w:styleId="afffff0">
    <w:name w:val="_Табл_Заголовок Знак"/>
    <w:link w:val="afffff"/>
    <w:rsid w:val="000441F1"/>
    <w:rPr>
      <w:rFonts w:eastAsiaTheme="minorHAnsi"/>
      <w:b/>
      <w:sz w:val="24"/>
      <w:szCs w:val="22"/>
      <w:lang w:eastAsia="en-US"/>
    </w:rPr>
  </w:style>
  <w:style w:type="paragraph" w:customStyle="1" w:styleId="afffff1">
    <w:name w:val="_Основной с красной строки"/>
    <w:basedOn w:val="a4"/>
    <w:link w:val="afffff2"/>
    <w:qFormat/>
    <w:rsid w:val="000441F1"/>
    <w:pPr>
      <w:spacing w:line="360" w:lineRule="auto"/>
      <w:ind w:firstLine="709"/>
    </w:pPr>
  </w:style>
  <w:style w:type="character" w:customStyle="1" w:styleId="afffff2">
    <w:name w:val="_Основной с красной строки Знак"/>
    <w:link w:val="afffff1"/>
    <w:qFormat/>
    <w:rsid w:val="000441F1"/>
    <w:rPr>
      <w:sz w:val="24"/>
      <w:szCs w:val="24"/>
    </w:rPr>
  </w:style>
  <w:style w:type="paragraph" w:customStyle="1" w:styleId="1a">
    <w:name w:val="Заголовок 1 (без номера"/>
    <w:aliases w:val="вне оглавления)"/>
    <w:basedOn w:val="a4"/>
    <w:next w:val="afffff1"/>
    <w:qFormat/>
    <w:rsid w:val="000441F1"/>
    <w:pPr>
      <w:keepNext/>
      <w:keepLines/>
      <w:pageBreakBefore/>
      <w:tabs>
        <w:tab w:val="left" w:pos="7250"/>
      </w:tabs>
      <w:spacing w:before="240" w:after="240" w:line="240" w:lineRule="auto"/>
      <w:ind w:firstLine="0"/>
      <w:jc w:val="center"/>
      <w:outlineLvl w:val="0"/>
    </w:pPr>
    <w:rPr>
      <w:rFonts w:eastAsiaTheme="majorEastAsia"/>
      <w:b/>
      <w:sz w:val="28"/>
      <w:szCs w:val="32"/>
      <w:lang w:eastAsia="en-US"/>
    </w:rPr>
  </w:style>
  <w:style w:type="paragraph" w:customStyle="1" w:styleId="--">
    <w:name w:val="ФИТ-текст-таблицы"/>
    <w:basedOn w:val="a4"/>
    <w:link w:val="--0"/>
    <w:qFormat/>
    <w:rsid w:val="000441F1"/>
    <w:pPr>
      <w:tabs>
        <w:tab w:val="left" w:pos="2552"/>
      </w:tabs>
      <w:spacing w:before="120" w:line="276" w:lineRule="auto"/>
      <w:ind w:firstLine="0"/>
      <w:jc w:val="left"/>
    </w:pPr>
    <w:rPr>
      <w:rFonts w:eastAsia="SimSun"/>
    </w:rPr>
  </w:style>
  <w:style w:type="character" w:customStyle="1" w:styleId="--0">
    <w:name w:val="ФИТ-текст-таблицы Знак"/>
    <w:basedOn w:val="a5"/>
    <w:link w:val="--"/>
    <w:rsid w:val="000441F1"/>
    <w:rPr>
      <w:rFonts w:eastAsia="SimSun"/>
      <w:sz w:val="24"/>
      <w:szCs w:val="24"/>
    </w:rPr>
  </w:style>
  <w:style w:type="paragraph" w:customStyle="1" w:styleId="-">
    <w:name w:val="ФИТ-шапка табл"/>
    <w:basedOn w:val="a4"/>
    <w:link w:val="-0"/>
    <w:qFormat/>
    <w:rsid w:val="000441F1"/>
    <w:pPr>
      <w:spacing w:line="240" w:lineRule="auto"/>
      <w:ind w:firstLine="0"/>
      <w:jc w:val="center"/>
    </w:pPr>
    <w:rPr>
      <w:rFonts w:eastAsiaTheme="minorHAnsi"/>
      <w:b/>
      <w:bCs/>
      <w:szCs w:val="28"/>
      <w:lang w:eastAsia="en-US"/>
    </w:rPr>
  </w:style>
  <w:style w:type="character" w:customStyle="1" w:styleId="-0">
    <w:name w:val="ФИТ-шапка табл Знак"/>
    <w:basedOn w:val="a5"/>
    <w:link w:val="-"/>
    <w:rsid w:val="000441F1"/>
    <w:rPr>
      <w:rFonts w:eastAsiaTheme="minorHAnsi"/>
      <w:b/>
      <w:bCs/>
      <w:sz w:val="24"/>
      <w:szCs w:val="28"/>
      <w:lang w:eastAsia="en-US"/>
    </w:rPr>
  </w:style>
  <w:style w:type="paragraph" w:customStyle="1" w:styleId="-1">
    <w:name w:val="ФИТ-текст табл"/>
    <w:basedOn w:val="a4"/>
    <w:link w:val="-2"/>
    <w:qFormat/>
    <w:rsid w:val="000441F1"/>
    <w:pPr>
      <w:spacing w:line="240" w:lineRule="auto"/>
      <w:ind w:firstLine="0"/>
    </w:pPr>
    <w:rPr>
      <w:rFonts w:eastAsiaTheme="minorHAnsi"/>
      <w:szCs w:val="28"/>
      <w:lang w:eastAsia="en-US"/>
    </w:rPr>
  </w:style>
  <w:style w:type="character" w:customStyle="1" w:styleId="-2">
    <w:name w:val="ФИТ-текст табл Знак"/>
    <w:basedOn w:val="a5"/>
    <w:link w:val="-1"/>
    <w:rsid w:val="000441F1"/>
    <w:rPr>
      <w:rFonts w:eastAsiaTheme="minorHAnsi"/>
      <w:sz w:val="24"/>
      <w:szCs w:val="28"/>
      <w:lang w:eastAsia="en-US"/>
    </w:rPr>
  </w:style>
  <w:style w:type="paragraph" w:customStyle="1" w:styleId="a0">
    <w:name w:val="Нумерованный список доп"/>
    <w:basedOn w:val="1"/>
    <w:link w:val="afffff3"/>
    <w:qFormat/>
    <w:rsid w:val="00F36F44"/>
    <w:pPr>
      <w:numPr>
        <w:numId w:val="14"/>
      </w:numPr>
      <w:tabs>
        <w:tab w:val="clear" w:pos="993"/>
        <w:tab w:val="left" w:pos="709"/>
      </w:tabs>
    </w:pPr>
  </w:style>
  <w:style w:type="character" w:customStyle="1" w:styleId="afffff3">
    <w:name w:val="Нумерованный список доп Знак"/>
    <w:basedOn w:val="18"/>
    <w:link w:val="a0"/>
    <w:rsid w:val="00F36F44"/>
    <w:rPr>
      <w:sz w:val="24"/>
      <w:szCs w:val="24"/>
    </w:rPr>
  </w:style>
  <w:style w:type="character" w:customStyle="1" w:styleId="dx-form-group-caption">
    <w:name w:val="dx-form-group-caption"/>
    <w:basedOn w:val="a5"/>
    <w:rsid w:val="00A27057"/>
  </w:style>
  <w:style w:type="paragraph" w:customStyle="1" w:styleId="Default">
    <w:name w:val="Default"/>
    <w:rsid w:val="005A7D5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CM14">
    <w:name w:val="CM14"/>
    <w:basedOn w:val="Default"/>
    <w:next w:val="Default"/>
    <w:uiPriority w:val="99"/>
    <w:rsid w:val="005A7D5B"/>
    <w:rPr>
      <w:rFonts w:ascii="HiddenHorzOCl" w:hAnsi="HiddenHorzOCl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3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2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2;&#1086;&#1080;%20&#1076;&#1086;&#1082;&#1091;&#1084;&#1077;&#1085;&#1090;&#1099;\A4%20-%20&#1045;&#1057;&#1055;&#1044;\&#1064;&#1072;&#1073;&#1083;&#1086;&#1085;&#1099;\&#1044;&#1086;&#1082;&#1091;&#1084;&#1077;&#1085;&#1090;&#1099;%20&#1055;&#1086;%20&#1045;&#1057;&#1055;&#104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10A31FA0DD4B74CA6F63A5A309AFFD7" ma:contentTypeVersion="2" ma:contentTypeDescription="Создание документа." ma:contentTypeScope="" ma:versionID="097461a721c83822459b897cce8a8bda">
  <xsd:schema xmlns:xsd="http://www.w3.org/2001/XMLSchema" xmlns:xs="http://www.w3.org/2001/XMLSchema" xmlns:p="http://schemas.microsoft.com/office/2006/metadata/properties" xmlns:ns2="88319eaf-1018-445c-8103-6276f59eedfa" targetNamespace="http://schemas.microsoft.com/office/2006/metadata/properties" ma:root="true" ma:fieldsID="2a0f3a9ebbd59c7cd8f227d70e062b95" ns2:_="">
    <xsd:import namespace="88319eaf-1018-445c-8103-6276f59eedf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319eaf-1018-445c-8103-6276f59eedf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11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88319eaf-1018-445c-8103-6276f59eedfa">T2TSYPRTRHS5-855778546-2651</_dlc_DocId>
    <_dlc_DocIdUrl xmlns="88319eaf-1018-445c-8103-6276f59eedfa">
      <Url>http://msk-s-shp01/sites/digital/_layouts/15/DocIdRedir.aspx?ID=T2TSYPRTRHS5-855778546-2651</Url>
      <Description>T2TSYPRTRHS5-855778546-2651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77A7C-B655-42B5-997B-23E3C820B7EE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A5E9572-C3C6-4350-8C36-D4D50B40D2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319eaf-1018-445c-8103-6276f59ee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54272D-CAE8-4B2C-99E0-F93C7B49DC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BC1869-028B-47C1-97C0-7550BF723880}">
  <ds:schemaRefs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88319eaf-1018-445c-8103-6276f59eedfa"/>
    <ds:schemaRef ds:uri="http://purl.org/dc/dcmitype/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850EA1B2-1500-4A89-B1BF-B458AF2EB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Документы По ЕСПД.dot</Template>
  <TotalTime>177</TotalTime>
  <Pages>33</Pages>
  <Words>2013</Words>
  <Characters>16117</Characters>
  <Application>Microsoft Office Word</Application>
  <DocSecurity>0</DocSecurity>
  <Lines>134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ЦС ТОиР. Версия 1.1.3.</vt:lpstr>
    </vt:vector>
  </TitlesOfParts>
  <Company/>
  <LinksUpToDate>false</LinksUpToDate>
  <CharactersWithSpaces>18094</CharactersWithSpaces>
  <SharedDoc>false</SharedDoc>
  <HLinks>
    <vt:vector size="66" baseType="variant"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_Toc10814566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_Toc10814565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_Toc10814564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_Toc10814563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_Toc10814562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_Toc10814561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_Toc10814560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_Toc10814559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_Toc10814558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_Toc10814557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_Toc10814556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ЦС ТОиР. Версия 1.1.3.</dc:title>
  <dc:subject/>
  <dc:creator>starasova</dc:creator>
  <cp:keywords/>
  <dc:description/>
  <cp:lastModifiedBy>Petrov Timofei</cp:lastModifiedBy>
  <cp:revision>20</cp:revision>
  <cp:lastPrinted>2023-12-28T07:08:00Z</cp:lastPrinted>
  <dcterms:created xsi:type="dcterms:W3CDTF">2024-04-24T13:40:00Z</dcterms:created>
  <dcterms:modified xsi:type="dcterms:W3CDTF">2024-05-22T10:57:00Z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0x010100310A31FA0DD4B74CA6F63A5A309AFFD7</vt:lpwstr>
  </property>
  <property fmtid="{D5CDD505-2E9C-101B-9397-08002B2CF9AE}" pid="3" name="_dlc_DocIdItemGuid">
    <vt:lpwstr>4f51a4f4-5705-4dbc-83a8-6b3ca2e0321e</vt:lpwstr>
  </property>
</Properties>
</file>