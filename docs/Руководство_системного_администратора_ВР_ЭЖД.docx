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E87D36" w14:textId="77777777" w:rsidR="00A82246" w:rsidRPr="00F80774" w:rsidRDefault="00A82246" w:rsidP="00235A91">
      <w:pPr>
        <w:spacing w:line="25" w:lineRule="atLeast"/>
        <w:jc w:val="center"/>
        <w:rPr>
          <w:b/>
          <w:caps/>
        </w:rPr>
      </w:pPr>
      <w:r w:rsidRPr="00954A88">
        <w:rPr>
          <w:noProof/>
          <w:sz w:val="28"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3918676B" wp14:editId="784455CD">
                <wp:simplePos x="0" y="0"/>
                <wp:positionH relativeFrom="column">
                  <wp:posOffset>-140335</wp:posOffset>
                </wp:positionH>
                <wp:positionV relativeFrom="paragraph">
                  <wp:posOffset>226694</wp:posOffset>
                </wp:positionV>
                <wp:extent cx="6294120" cy="0"/>
                <wp:effectExtent l="0" t="0" r="0" b="0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9412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6EAED37" id="Прямая соединительная линия 12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1.05pt,17.85pt" to="484.5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" strokeweight="1.5pt">
                <o:lock v:ext="edit" shapetype="f"/>
              </v:line>
            </w:pict>
          </mc:Fallback>
        </mc:AlternateContent>
      </w:r>
      <w:r w:rsidRPr="00954A88">
        <w:rPr>
          <w:b/>
          <w:sz w:val="28"/>
        </w:rPr>
        <w:t>AKKUYU NÜKLEER ANONİM ŞİRKETİ</w:t>
      </w:r>
    </w:p>
    <w:p w14:paraId="2F717364" w14:textId="77777777" w:rsidR="00A82246" w:rsidRDefault="00A82246" w:rsidP="00235A91">
      <w:pPr>
        <w:spacing w:line="25" w:lineRule="atLeast"/>
      </w:pPr>
    </w:p>
    <w:p w14:paraId="53767A4E" w14:textId="77777777" w:rsidR="00A82246" w:rsidRDefault="00A82246" w:rsidP="00235A91">
      <w:pPr>
        <w:spacing w:line="25" w:lineRule="atLeast"/>
      </w:pPr>
    </w:p>
    <w:tbl>
      <w:tblPr>
        <w:tblpPr w:leftFromText="180" w:rightFromText="180" w:vertAnchor="page" w:horzAnchor="margin" w:tblpY="2368"/>
        <w:tblW w:w="9498" w:type="dxa"/>
        <w:tblLook w:val="04A0" w:firstRow="1" w:lastRow="0" w:firstColumn="1" w:lastColumn="0" w:noHBand="0" w:noVBand="1"/>
      </w:tblPr>
      <w:tblGrid>
        <w:gridCol w:w="5245"/>
        <w:gridCol w:w="4253"/>
      </w:tblGrid>
      <w:tr w:rsidR="001A2AE5" w14:paraId="559B7527" w14:textId="77777777" w:rsidTr="00A82246">
        <w:tc>
          <w:tcPr>
            <w:tcW w:w="5245" w:type="dxa"/>
          </w:tcPr>
          <w:p w14:paraId="4E734EF4" w14:textId="781B2F34" w:rsidR="001A2AE5" w:rsidRDefault="001A2AE5" w:rsidP="00235A91">
            <w:pPr>
              <w:tabs>
                <w:tab w:val="left" w:pos="2552"/>
              </w:tabs>
              <w:spacing w:line="25" w:lineRule="atLeast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  <w:bookmarkStart w:id="0" w:name="_Toc338339441"/>
          </w:p>
          <w:p w14:paraId="45EEC42B" w14:textId="77777777" w:rsidR="00A82246" w:rsidRPr="001516E7" w:rsidRDefault="00A82246" w:rsidP="00235A91">
            <w:pPr>
              <w:tabs>
                <w:tab w:val="left" w:pos="2552"/>
              </w:tabs>
              <w:spacing w:line="25" w:lineRule="atLeast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</w:p>
          <w:p w14:paraId="38A8D6CF" w14:textId="77777777" w:rsidR="001A2AE5" w:rsidRPr="001516E7" w:rsidRDefault="001A2AE5" w:rsidP="00235A91">
            <w:pPr>
              <w:tabs>
                <w:tab w:val="left" w:pos="2552"/>
              </w:tabs>
              <w:spacing w:line="25" w:lineRule="atLeast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</w:p>
          <w:p w14:paraId="7E234EA0" w14:textId="1773DA57" w:rsidR="001A2AE5" w:rsidRDefault="001A2AE5" w:rsidP="00235A91">
            <w:pPr>
              <w:tabs>
                <w:tab w:val="left" w:pos="2552"/>
              </w:tabs>
              <w:spacing w:line="25" w:lineRule="atLeast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4253" w:type="dxa"/>
          </w:tcPr>
          <w:p w14:paraId="5FE21082" w14:textId="660E4117" w:rsidR="001A2AE5" w:rsidRDefault="001A2AE5" w:rsidP="00235A91">
            <w:pPr>
              <w:tabs>
                <w:tab w:val="left" w:pos="2552"/>
              </w:tabs>
              <w:spacing w:line="25" w:lineRule="atLeast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t>УТВЕРЖДЕНО</w:t>
            </w:r>
          </w:p>
          <w:p w14:paraId="325A848A" w14:textId="6BBB5390" w:rsidR="001A2AE5" w:rsidRDefault="001A2AE5" w:rsidP="00235A91">
            <w:pPr>
              <w:tabs>
                <w:tab w:val="left" w:pos="2552"/>
              </w:tabs>
              <w:spacing w:line="25" w:lineRule="atLeast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t>Заместитель технического директора по ремонту</w:t>
            </w:r>
          </w:p>
        </w:tc>
      </w:tr>
      <w:tr w:rsidR="001A2AE5" w14:paraId="3EB022D6" w14:textId="77777777" w:rsidTr="00A82246">
        <w:tc>
          <w:tcPr>
            <w:tcW w:w="5245" w:type="dxa"/>
          </w:tcPr>
          <w:p w14:paraId="3E26B88A" w14:textId="77777777" w:rsidR="001A2AE5" w:rsidRDefault="001A2AE5" w:rsidP="00235A91">
            <w:pPr>
              <w:tabs>
                <w:tab w:val="left" w:pos="2552"/>
              </w:tabs>
              <w:spacing w:line="25" w:lineRule="atLeast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4253" w:type="dxa"/>
          </w:tcPr>
          <w:p w14:paraId="4A4FAC18" w14:textId="362D8878" w:rsidR="001A2AE5" w:rsidRDefault="001769EC" w:rsidP="00235A91">
            <w:pPr>
              <w:tabs>
                <w:tab w:val="left" w:pos="2552"/>
              </w:tabs>
              <w:spacing w:line="25" w:lineRule="atLeast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t>________________</w:t>
            </w:r>
            <w:r w:rsidR="001A2AE5" w:rsidRPr="001516E7"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t>Шульгин С.В.</w:t>
            </w:r>
          </w:p>
          <w:p w14:paraId="0D3CDC6D" w14:textId="0EEA3714" w:rsidR="001A2AE5" w:rsidRDefault="001A2AE5" w:rsidP="00235A91">
            <w:pPr>
              <w:tabs>
                <w:tab w:val="left" w:pos="2552"/>
              </w:tabs>
              <w:spacing w:line="25" w:lineRule="atLeast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br/>
              <w:t xml:space="preserve"> «_____» _________</w:t>
            </w:r>
            <w:r>
              <w:rPr>
                <w:rFonts w:eastAsiaTheme="minorEastAsia"/>
                <w:sz w:val="28"/>
                <w:szCs w:val="28"/>
                <w:shd w:val="clear" w:color="auto" w:fill="FFFFFF"/>
                <w:lang w:val="en-US" w:eastAsia="en-US"/>
              </w:rPr>
              <w:t>__</w:t>
            </w:r>
            <w:r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t>____2024 г.</w:t>
            </w:r>
          </w:p>
          <w:p w14:paraId="72E10CAC" w14:textId="77777777" w:rsidR="001A2AE5" w:rsidRDefault="001A2AE5" w:rsidP="00235A91">
            <w:pPr>
              <w:tabs>
                <w:tab w:val="left" w:pos="2552"/>
              </w:tabs>
              <w:spacing w:line="25" w:lineRule="atLeast"/>
              <w:ind w:firstLine="0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</w:tbl>
    <w:p w14:paraId="507A2C88" w14:textId="77777777" w:rsidR="00004C9A" w:rsidRDefault="00004C9A" w:rsidP="00235A91">
      <w:pPr>
        <w:pStyle w:val="affffa"/>
        <w:spacing w:line="25" w:lineRule="atLeast"/>
        <w:rPr>
          <w:sz w:val="40"/>
          <w:szCs w:val="40"/>
        </w:rPr>
      </w:pPr>
    </w:p>
    <w:p w14:paraId="0122E87F" w14:textId="77777777" w:rsidR="00004C9A" w:rsidRDefault="00004C9A" w:rsidP="00235A91">
      <w:pPr>
        <w:pStyle w:val="affffa"/>
        <w:spacing w:line="25" w:lineRule="atLeast"/>
        <w:rPr>
          <w:sz w:val="40"/>
          <w:szCs w:val="40"/>
        </w:rPr>
      </w:pPr>
    </w:p>
    <w:p w14:paraId="4DEE5A95" w14:textId="77777777" w:rsidR="00004C9A" w:rsidRDefault="00004C9A" w:rsidP="00235A91">
      <w:pPr>
        <w:pStyle w:val="affffa"/>
        <w:spacing w:line="25" w:lineRule="atLeast"/>
        <w:rPr>
          <w:sz w:val="40"/>
          <w:szCs w:val="40"/>
        </w:rPr>
      </w:pPr>
    </w:p>
    <w:p w14:paraId="284B9CFC" w14:textId="77777777" w:rsidR="00004C9A" w:rsidRDefault="00004C9A" w:rsidP="00235A91">
      <w:pPr>
        <w:pStyle w:val="affffa"/>
        <w:spacing w:line="25" w:lineRule="atLeast"/>
        <w:rPr>
          <w:sz w:val="40"/>
          <w:szCs w:val="40"/>
        </w:rPr>
      </w:pPr>
    </w:p>
    <w:p w14:paraId="4ED02983" w14:textId="31C2682A" w:rsidR="00004C9A" w:rsidRDefault="00004C9A" w:rsidP="00235A91">
      <w:pPr>
        <w:pStyle w:val="affffa"/>
        <w:spacing w:line="25" w:lineRule="atLeast"/>
        <w:rPr>
          <w:sz w:val="40"/>
          <w:szCs w:val="40"/>
        </w:rPr>
      </w:pPr>
    </w:p>
    <w:p w14:paraId="0A22DA25" w14:textId="77777777" w:rsidR="00004C9A" w:rsidRDefault="00004C9A" w:rsidP="00235A91">
      <w:pPr>
        <w:pStyle w:val="affffa"/>
        <w:spacing w:line="25" w:lineRule="atLeast"/>
        <w:rPr>
          <w:sz w:val="40"/>
          <w:szCs w:val="40"/>
        </w:rPr>
      </w:pPr>
    </w:p>
    <w:p w14:paraId="4B6883C0" w14:textId="768E5E9A" w:rsidR="005A551C" w:rsidRPr="005A551C" w:rsidRDefault="005A551C" w:rsidP="00235A91">
      <w:pPr>
        <w:pStyle w:val="affffa"/>
        <w:spacing w:line="25" w:lineRule="atLeast"/>
      </w:pPr>
      <w:r w:rsidRPr="001516E7">
        <w:rPr>
          <w:sz w:val="40"/>
          <w:szCs w:val="40"/>
        </w:rPr>
        <w:t xml:space="preserve">Руководство </w:t>
      </w:r>
      <w:r w:rsidR="009C1D82">
        <w:rPr>
          <w:sz w:val="40"/>
          <w:szCs w:val="40"/>
        </w:rPr>
        <w:t>системного</w:t>
      </w:r>
      <w:r w:rsidR="00956402">
        <w:rPr>
          <w:sz w:val="40"/>
          <w:szCs w:val="40"/>
        </w:rPr>
        <w:t xml:space="preserve"> администратора</w:t>
      </w:r>
    </w:p>
    <w:p w14:paraId="51FB5EDF" w14:textId="4BA85C24" w:rsidR="00D0497F" w:rsidRPr="00E515D9" w:rsidRDefault="00971163" w:rsidP="00235A91">
      <w:pPr>
        <w:pStyle w:val="affffa"/>
        <w:spacing w:before="360" w:line="25" w:lineRule="atLeast"/>
      </w:pPr>
      <w:r>
        <w:t>Информационной системы «</w:t>
      </w:r>
      <w:r w:rsidR="00364045">
        <w:t>Временное решение</w:t>
      </w:r>
      <w:r w:rsidR="005A551C">
        <w:t xml:space="preserve"> электронный журнал дефектов</w:t>
      </w:r>
      <w:r>
        <w:t>»</w:t>
      </w:r>
    </w:p>
    <w:p w14:paraId="2D8589ED" w14:textId="77777777" w:rsidR="005A551C" w:rsidRDefault="005A551C" w:rsidP="00235A91">
      <w:pPr>
        <w:pStyle w:val="affffa"/>
        <w:spacing w:before="360" w:line="25" w:lineRule="atLeast"/>
        <w:rPr>
          <w:color w:val="000000"/>
          <w:sz w:val="28"/>
        </w:rPr>
      </w:pPr>
    </w:p>
    <w:p w14:paraId="6BC00981" w14:textId="7F1DB7C5" w:rsidR="006F51AC" w:rsidRDefault="006F51AC" w:rsidP="002D69D7">
      <w:pPr>
        <w:pStyle w:val="affffa"/>
        <w:spacing w:after="1560" w:line="25" w:lineRule="atLeast"/>
        <w:jc w:val="left"/>
        <w:rPr>
          <w:sz w:val="40"/>
          <w:szCs w:val="40"/>
        </w:rPr>
      </w:pPr>
    </w:p>
    <w:tbl>
      <w:tblPr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4571"/>
        <w:gridCol w:w="4785"/>
      </w:tblGrid>
      <w:tr w:rsidR="002D69D7" w14:paraId="7AC51DAB" w14:textId="77777777" w:rsidTr="002D69D7">
        <w:trPr>
          <w:trHeight w:val="555"/>
        </w:trPr>
        <w:tc>
          <w:tcPr>
            <w:tcW w:w="4571" w:type="dxa"/>
            <w:vAlign w:val="center"/>
            <w:hideMark/>
          </w:tcPr>
          <w:p w14:paraId="2247C1E4" w14:textId="77777777" w:rsidR="002D69D7" w:rsidRDefault="002D69D7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СОГЛАСОВАНО</w:t>
            </w:r>
          </w:p>
          <w:p w14:paraId="35E613BB" w14:textId="77777777" w:rsidR="002D69D7" w:rsidRDefault="002D69D7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Начальник ЦИКТ</w:t>
            </w:r>
          </w:p>
          <w:p w14:paraId="568FC6D9" w14:textId="77777777" w:rsidR="002D69D7" w:rsidRDefault="002D69D7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 Постников Д.А.</w:t>
            </w:r>
          </w:p>
          <w:p w14:paraId="64CC4B78" w14:textId="77777777" w:rsidR="002D69D7" w:rsidRDefault="002D69D7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«__»___________________2024 г.</w:t>
            </w:r>
          </w:p>
        </w:tc>
        <w:tc>
          <w:tcPr>
            <w:tcW w:w="4785" w:type="dxa"/>
            <w:vAlign w:val="center"/>
          </w:tcPr>
          <w:p w14:paraId="0C78363B" w14:textId="77777777" w:rsidR="002D69D7" w:rsidRDefault="002D69D7">
            <w:pPr>
              <w:ind w:firstLine="0"/>
            </w:pPr>
          </w:p>
        </w:tc>
      </w:tr>
      <w:tr w:rsidR="002D69D7" w14:paraId="795111CF" w14:textId="77777777" w:rsidTr="002D69D7">
        <w:trPr>
          <w:trHeight w:val="555"/>
        </w:trPr>
        <w:tc>
          <w:tcPr>
            <w:tcW w:w="4571" w:type="dxa"/>
            <w:vAlign w:val="center"/>
          </w:tcPr>
          <w:p w14:paraId="771017B6" w14:textId="77777777" w:rsidR="002D69D7" w:rsidRDefault="002D69D7">
            <w:pPr>
              <w:ind w:firstLine="0"/>
              <w:jc w:val="right"/>
              <w:rPr>
                <w:b/>
                <w:szCs w:val="32"/>
                <w:highlight w:val="yellow"/>
              </w:rPr>
            </w:pPr>
          </w:p>
        </w:tc>
        <w:tc>
          <w:tcPr>
            <w:tcW w:w="4785" w:type="dxa"/>
            <w:vAlign w:val="center"/>
          </w:tcPr>
          <w:p w14:paraId="3F6AA537" w14:textId="77777777" w:rsidR="002D69D7" w:rsidRDefault="002D69D7">
            <w:pPr>
              <w:ind w:firstLine="0"/>
              <w:rPr>
                <w:highlight w:val="yellow"/>
              </w:rPr>
            </w:pPr>
          </w:p>
        </w:tc>
      </w:tr>
      <w:tr w:rsidR="002D69D7" w14:paraId="2C87CFC7" w14:textId="77777777" w:rsidTr="002D69D7">
        <w:trPr>
          <w:trHeight w:val="555"/>
        </w:trPr>
        <w:tc>
          <w:tcPr>
            <w:tcW w:w="4571" w:type="dxa"/>
            <w:vAlign w:val="center"/>
          </w:tcPr>
          <w:p w14:paraId="36252271" w14:textId="77777777" w:rsidR="002D69D7" w:rsidRDefault="002D69D7">
            <w:pPr>
              <w:ind w:firstLine="0"/>
              <w:jc w:val="right"/>
              <w:rPr>
                <w:b/>
                <w:szCs w:val="32"/>
                <w:highlight w:val="yellow"/>
              </w:rPr>
            </w:pPr>
          </w:p>
        </w:tc>
        <w:tc>
          <w:tcPr>
            <w:tcW w:w="4785" w:type="dxa"/>
            <w:vAlign w:val="center"/>
          </w:tcPr>
          <w:p w14:paraId="49A726C9" w14:textId="77777777" w:rsidR="002D69D7" w:rsidRDefault="002D69D7">
            <w:pPr>
              <w:ind w:firstLine="0"/>
              <w:rPr>
                <w:highlight w:val="yellow"/>
              </w:rPr>
            </w:pPr>
          </w:p>
        </w:tc>
      </w:tr>
    </w:tbl>
    <w:p w14:paraId="321FF621" w14:textId="77777777" w:rsidR="002D69D7" w:rsidRDefault="002D69D7" w:rsidP="002D69D7">
      <w:pPr>
        <w:pStyle w:val="affffa"/>
        <w:spacing w:after="1560" w:line="25" w:lineRule="atLeast"/>
        <w:jc w:val="left"/>
        <w:rPr>
          <w:sz w:val="40"/>
          <w:szCs w:val="40"/>
        </w:rPr>
      </w:pPr>
    </w:p>
    <w:p w14:paraId="5477F1FC" w14:textId="77777777" w:rsidR="006F51AC" w:rsidRDefault="006F51AC" w:rsidP="00235A91">
      <w:pPr>
        <w:pStyle w:val="1a"/>
        <w:spacing w:line="25" w:lineRule="atLeast"/>
      </w:pPr>
      <w:bookmarkStart w:id="1" w:name="_Toc152600646"/>
      <w:bookmarkStart w:id="2" w:name="_Toc148526012"/>
      <w:bookmarkStart w:id="3" w:name="_Hlk108447234"/>
      <w:bookmarkStart w:id="4" w:name="_Toc167179580"/>
      <w:bookmarkStart w:id="5" w:name="_GoBack"/>
      <w:bookmarkEnd w:id="5"/>
      <w:r>
        <w:lastRenderedPageBreak/>
        <w:t>ЛИСТ ИЗМЕНЕНИЙ</w:t>
      </w:r>
      <w:bookmarkEnd w:id="1"/>
      <w:bookmarkEnd w:id="2"/>
      <w:bookmarkEnd w:id="4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998"/>
        <w:gridCol w:w="3849"/>
        <w:gridCol w:w="3207"/>
      </w:tblGrid>
      <w:tr w:rsidR="006F51AC" w14:paraId="293A7A76" w14:textId="77777777" w:rsidTr="006F51AC">
        <w:trPr>
          <w:cantSplit/>
          <w:trHeight w:val="454"/>
          <w:tblHeader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8B3DDF" w14:textId="77777777" w:rsidR="006F51AC" w:rsidRDefault="006F51AC" w:rsidP="00235A91">
            <w:pPr>
              <w:pStyle w:val="afffff"/>
              <w:spacing w:line="25" w:lineRule="atLeast"/>
            </w:pPr>
            <w:r>
              <w:t>Дата версии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D14803" w14:textId="77777777" w:rsidR="006F51AC" w:rsidRDefault="006F51AC" w:rsidP="00235A91">
            <w:pPr>
              <w:pStyle w:val="afffff"/>
              <w:spacing w:line="25" w:lineRule="atLeast"/>
            </w:pPr>
            <w:r>
              <w:t>Номер версии</w:t>
            </w: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C4772D" w14:textId="77777777" w:rsidR="006F51AC" w:rsidRDefault="006F51AC" w:rsidP="00235A91">
            <w:pPr>
              <w:pStyle w:val="afffff"/>
              <w:spacing w:line="25" w:lineRule="atLeast"/>
            </w:pPr>
            <w:r>
              <w:t>Краткое описание изменений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1CDC40" w14:textId="77777777" w:rsidR="006F51AC" w:rsidRDefault="006F51AC" w:rsidP="00235A91">
            <w:pPr>
              <w:pStyle w:val="afffff"/>
              <w:spacing w:line="25" w:lineRule="atLeast"/>
            </w:pPr>
            <w:r>
              <w:t>Ответственный</w:t>
            </w:r>
          </w:p>
        </w:tc>
      </w:tr>
      <w:tr w:rsidR="006F51AC" w14:paraId="649A51FD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8DA68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FA3F2" w14:textId="77777777" w:rsidR="006F51AC" w:rsidRDefault="006F51AC" w:rsidP="00235A91">
            <w:pPr>
              <w:pStyle w:val="-1"/>
              <w:spacing w:line="25" w:lineRule="atLeast"/>
              <w:jc w:val="center"/>
            </w:pPr>
            <w:r>
              <w:t>1.0</w:t>
            </w: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13E6E" w14:textId="77777777" w:rsidR="006F51AC" w:rsidRDefault="006F51AC" w:rsidP="00235A91">
            <w:pPr>
              <w:pStyle w:val="-1"/>
              <w:spacing w:line="25" w:lineRule="atLeast"/>
            </w:pPr>
            <w:r>
              <w:t>Документ создан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4A853" w14:textId="4B4AAED2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0D146528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84EF3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9734D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9458F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E7110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5C930604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96A0C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6493D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4A52B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2DB4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6E13E05D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AA711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7ED6D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C358E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F62F3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6F3E75F8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332B2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C8126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36844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3F442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4DC09D87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09DCF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2EBA3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69319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5F97B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55090CF0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82692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CA9C6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D8C9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E7847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4A6DA2D5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24886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527C1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E03F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8F26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3FD19B92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CB326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1969D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BEEC3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36DA2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6D9BC97A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A00F6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3BDCD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5328C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0ECDD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59AE032B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D3C71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47CEA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8E9E2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16AE1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2D046862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C62C4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59A05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2A115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A98CA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3FA66A59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539C4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5D697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63626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81ABB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7A433482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AC02E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B9B79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8470C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A8C40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68C28847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426771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762F2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BB25C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4219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5D122CC6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30BC6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767B2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1FD6B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3BEF9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378C32C3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C8B5D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B23B0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4D38F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4C668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1BA3E6B9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43869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4D842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913B9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67F72" w14:textId="77777777" w:rsidR="006F51AC" w:rsidRDefault="006F51AC" w:rsidP="00235A91">
            <w:pPr>
              <w:pStyle w:val="-1"/>
              <w:spacing w:line="25" w:lineRule="atLeast"/>
            </w:pPr>
          </w:p>
        </w:tc>
      </w:tr>
      <w:tr w:rsidR="006F51AC" w14:paraId="0AC0BE8B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7046C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18C6F" w14:textId="77777777" w:rsidR="006F51AC" w:rsidRDefault="006F51AC" w:rsidP="00235A91">
            <w:pPr>
              <w:pStyle w:val="-1"/>
              <w:spacing w:line="25" w:lineRule="atLeast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55910" w14:textId="77777777" w:rsidR="006F51AC" w:rsidRDefault="006F51AC" w:rsidP="00235A91">
            <w:pPr>
              <w:pStyle w:val="-1"/>
              <w:spacing w:line="25" w:lineRule="atLeast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69361" w14:textId="77777777" w:rsidR="006F51AC" w:rsidRDefault="006F51AC" w:rsidP="00235A91">
            <w:pPr>
              <w:pStyle w:val="-1"/>
              <w:spacing w:line="25" w:lineRule="atLeast"/>
            </w:pPr>
          </w:p>
        </w:tc>
      </w:tr>
    </w:tbl>
    <w:p w14:paraId="1F5A86DB" w14:textId="77777777" w:rsidR="006F51AC" w:rsidRPr="009F344D" w:rsidRDefault="006F51AC" w:rsidP="00235A91">
      <w:pPr>
        <w:pStyle w:val="afffff1"/>
        <w:spacing w:line="25" w:lineRule="atLeast"/>
        <w:rPr>
          <w:lang w:val="en-US" w:eastAsia="en-US"/>
        </w:rPr>
      </w:pPr>
    </w:p>
    <w:p w14:paraId="6EF4476A" w14:textId="77777777" w:rsidR="006F51AC" w:rsidRDefault="006F51AC" w:rsidP="00235A91">
      <w:pPr>
        <w:pStyle w:val="1a"/>
        <w:spacing w:line="25" w:lineRule="atLeast"/>
      </w:pPr>
      <w:bookmarkStart w:id="6" w:name="_Toc152600647"/>
      <w:bookmarkStart w:id="7" w:name="_Toc148526013"/>
      <w:bookmarkStart w:id="8" w:name="_Toc167179581"/>
      <w:r>
        <w:lastRenderedPageBreak/>
        <w:t>ЛИСТ СОГЛАСОВАНИЙ</w:t>
      </w:r>
      <w:bookmarkEnd w:id="3"/>
      <w:bookmarkEnd w:id="6"/>
      <w:bookmarkEnd w:id="7"/>
      <w:bookmarkEnd w:id="8"/>
    </w:p>
    <w:tbl>
      <w:tblPr>
        <w:tblW w:w="511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336"/>
        <w:gridCol w:w="2334"/>
        <w:gridCol w:w="2388"/>
        <w:gridCol w:w="1131"/>
        <w:gridCol w:w="1661"/>
      </w:tblGrid>
      <w:tr w:rsidR="00B01C16" w:rsidRPr="002671A7" w14:paraId="45888E90" w14:textId="77777777" w:rsidTr="00B01C16">
        <w:trPr>
          <w:cantSplit/>
          <w:trHeight w:val="454"/>
        </w:trPr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035CFCB" w14:textId="574A3C4E" w:rsidR="00B01C16" w:rsidRPr="002671A7" w:rsidRDefault="00B01C16" w:rsidP="00235A91">
            <w:pPr>
              <w:pStyle w:val="-"/>
              <w:spacing w:line="25" w:lineRule="atLeast"/>
            </w:pPr>
            <w:r>
              <w:rPr>
                <w:szCs w:val="24"/>
              </w:rPr>
              <w:t>Роль на проекте</w:t>
            </w:r>
          </w:p>
        </w:tc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A111EFC" w14:textId="6521CEA6" w:rsidR="00B01C16" w:rsidRPr="00B01C16" w:rsidRDefault="00B01C16" w:rsidP="00235A91">
            <w:pPr>
              <w:pStyle w:val="-"/>
              <w:spacing w:line="25" w:lineRule="atLeast"/>
            </w:pPr>
            <w:r>
              <w:t>Должность</w:t>
            </w:r>
          </w:p>
        </w:tc>
        <w:tc>
          <w:tcPr>
            <w:tcW w:w="12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661E83" w14:textId="77777777" w:rsidR="00B01C16" w:rsidRDefault="00B01C16" w:rsidP="00235A91">
            <w:pPr>
              <w:pStyle w:val="-"/>
              <w:spacing w:line="25" w:lineRule="atLeast"/>
              <w:rPr>
                <w:szCs w:val="24"/>
              </w:rPr>
            </w:pPr>
            <w:r w:rsidRPr="002671A7">
              <w:rPr>
                <w:szCs w:val="24"/>
              </w:rPr>
              <w:t>Фамилия Имя </w:t>
            </w:r>
          </w:p>
          <w:p w14:paraId="14AD367F" w14:textId="77777777" w:rsidR="00B01C16" w:rsidRPr="002671A7" w:rsidRDefault="00B01C16" w:rsidP="00235A91">
            <w:pPr>
              <w:pStyle w:val="-"/>
              <w:spacing w:line="25" w:lineRule="atLeast"/>
              <w:rPr>
                <w:szCs w:val="24"/>
              </w:rPr>
            </w:pPr>
            <w:r w:rsidRPr="002671A7">
              <w:rPr>
                <w:szCs w:val="24"/>
              </w:rPr>
              <w:t>Отчество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41074BC" w14:textId="77777777" w:rsidR="00B01C16" w:rsidRPr="002671A7" w:rsidRDefault="00B01C16" w:rsidP="00235A91">
            <w:pPr>
              <w:pStyle w:val="-"/>
              <w:spacing w:line="25" w:lineRule="atLeast"/>
            </w:pPr>
            <w:r w:rsidRPr="002671A7">
              <w:t>Дата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5B3EE5" w14:textId="77777777" w:rsidR="00B01C16" w:rsidRPr="002671A7" w:rsidRDefault="00B01C16" w:rsidP="00235A91">
            <w:pPr>
              <w:pStyle w:val="-"/>
              <w:spacing w:line="25" w:lineRule="atLeast"/>
            </w:pPr>
            <w:r w:rsidRPr="002671A7">
              <w:t>Подпись</w:t>
            </w:r>
          </w:p>
        </w:tc>
      </w:tr>
      <w:tr w:rsidR="00B01C16" w:rsidRPr="002671A7" w14:paraId="498DB580" w14:textId="77777777" w:rsidTr="00B01C16">
        <w:trPr>
          <w:cantSplit/>
          <w:trHeight w:val="454"/>
        </w:trPr>
        <w:tc>
          <w:tcPr>
            <w:tcW w:w="1186" w:type="pct"/>
            <w:vAlign w:val="center"/>
          </w:tcPr>
          <w:p w14:paraId="372F7214" w14:textId="55F854AD" w:rsidR="00B01C16" w:rsidRPr="002671A7" w:rsidRDefault="00B01C16" w:rsidP="00235A91">
            <w:pPr>
              <w:pStyle w:val="--"/>
              <w:spacing w:line="25" w:lineRule="atLeast"/>
              <w:rPr>
                <w:rFonts w:eastAsia="Times New Roman"/>
                <w:szCs w:val="28"/>
              </w:rPr>
            </w:pPr>
            <w:r>
              <w:rPr>
                <w:rFonts w:eastAsia="MS Mincho"/>
                <w:szCs w:val="28"/>
              </w:rPr>
              <w:t>Функциональный заказчик ИТ - мероприятия</w:t>
            </w:r>
          </w:p>
        </w:tc>
        <w:tc>
          <w:tcPr>
            <w:tcW w:w="1185" w:type="pct"/>
            <w:vAlign w:val="center"/>
          </w:tcPr>
          <w:p w14:paraId="055E1AE6" w14:textId="147010B7" w:rsidR="00B01C16" w:rsidRPr="002671A7" w:rsidRDefault="00B01C16" w:rsidP="00235A91">
            <w:pPr>
              <w:pStyle w:val="--"/>
              <w:spacing w:line="25" w:lineRule="atLeas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Начальник ОУР</w:t>
            </w:r>
          </w:p>
        </w:tc>
        <w:tc>
          <w:tcPr>
            <w:tcW w:w="1212" w:type="pct"/>
            <w:vAlign w:val="center"/>
          </w:tcPr>
          <w:p w14:paraId="0FBE6391" w14:textId="3DA11DE1" w:rsidR="00B01C16" w:rsidRPr="002671A7" w:rsidRDefault="00B01C16" w:rsidP="00235A91">
            <w:pPr>
              <w:pStyle w:val="--"/>
              <w:spacing w:line="25" w:lineRule="atLeast"/>
            </w:pPr>
            <w:r>
              <w:rPr>
                <w:rFonts w:eastAsia="MS Mincho"/>
                <w:szCs w:val="28"/>
              </w:rPr>
              <w:t>Лебедев И.И.</w:t>
            </w:r>
          </w:p>
        </w:tc>
        <w:tc>
          <w:tcPr>
            <w:tcW w:w="574" w:type="pct"/>
            <w:vAlign w:val="center"/>
          </w:tcPr>
          <w:p w14:paraId="15FE6EBF" w14:textId="77777777" w:rsidR="00B01C16" w:rsidRPr="002671A7" w:rsidRDefault="00B01C16" w:rsidP="00235A91">
            <w:pPr>
              <w:pStyle w:val="--"/>
              <w:spacing w:line="25" w:lineRule="atLeast"/>
            </w:pPr>
          </w:p>
        </w:tc>
        <w:tc>
          <w:tcPr>
            <w:tcW w:w="843" w:type="pct"/>
            <w:vAlign w:val="center"/>
          </w:tcPr>
          <w:p w14:paraId="5CEB4A49" w14:textId="77777777" w:rsidR="00B01C16" w:rsidRPr="002671A7" w:rsidRDefault="00B01C16" w:rsidP="00235A91">
            <w:pPr>
              <w:pStyle w:val="--"/>
              <w:spacing w:line="25" w:lineRule="atLeast"/>
            </w:pPr>
          </w:p>
        </w:tc>
      </w:tr>
      <w:tr w:rsidR="00B01C16" w:rsidRPr="002671A7" w14:paraId="7A633012" w14:textId="77777777" w:rsidTr="00B01C16">
        <w:trPr>
          <w:cantSplit/>
          <w:trHeight w:val="454"/>
        </w:trPr>
        <w:tc>
          <w:tcPr>
            <w:tcW w:w="1186" w:type="pct"/>
            <w:vAlign w:val="center"/>
          </w:tcPr>
          <w:p w14:paraId="309075B8" w14:textId="32D5509B" w:rsidR="00B01C16" w:rsidRPr="002671A7" w:rsidRDefault="00B01C16" w:rsidP="00235A91">
            <w:pPr>
              <w:pStyle w:val="--"/>
              <w:spacing w:line="25" w:lineRule="atLeast"/>
              <w:rPr>
                <w:rFonts w:eastAsia="Times New Roman"/>
                <w:szCs w:val="28"/>
              </w:rPr>
            </w:pPr>
            <w:r>
              <w:t>Руководитель ИТ - мероприятия</w:t>
            </w:r>
          </w:p>
        </w:tc>
        <w:tc>
          <w:tcPr>
            <w:tcW w:w="1185" w:type="pct"/>
            <w:vAlign w:val="center"/>
          </w:tcPr>
          <w:p w14:paraId="5C78C751" w14:textId="6F4C17C7" w:rsidR="00B01C16" w:rsidRPr="002671A7" w:rsidRDefault="00B01C16" w:rsidP="00235A91">
            <w:pPr>
              <w:pStyle w:val="--"/>
              <w:spacing w:line="25" w:lineRule="atLeas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Главный специалист ОУР</w:t>
            </w:r>
          </w:p>
        </w:tc>
        <w:tc>
          <w:tcPr>
            <w:tcW w:w="1212" w:type="pct"/>
            <w:vAlign w:val="center"/>
          </w:tcPr>
          <w:p w14:paraId="66CBB222" w14:textId="44CE72CB" w:rsidR="00B01C16" w:rsidRPr="002671A7" w:rsidRDefault="00B01C16" w:rsidP="00235A91">
            <w:pPr>
              <w:pStyle w:val="--"/>
              <w:spacing w:line="25" w:lineRule="atLeast"/>
            </w:pPr>
            <w:r>
              <w:t>Кудряшов Н.И.</w:t>
            </w:r>
          </w:p>
        </w:tc>
        <w:tc>
          <w:tcPr>
            <w:tcW w:w="574" w:type="pct"/>
            <w:vAlign w:val="center"/>
          </w:tcPr>
          <w:p w14:paraId="2F7DACD3" w14:textId="77777777" w:rsidR="00B01C16" w:rsidRPr="002671A7" w:rsidRDefault="00B01C16" w:rsidP="00235A91">
            <w:pPr>
              <w:pStyle w:val="--"/>
              <w:spacing w:line="25" w:lineRule="atLeast"/>
            </w:pPr>
          </w:p>
        </w:tc>
        <w:tc>
          <w:tcPr>
            <w:tcW w:w="843" w:type="pct"/>
            <w:vAlign w:val="center"/>
          </w:tcPr>
          <w:p w14:paraId="035BF8C4" w14:textId="77777777" w:rsidR="00B01C16" w:rsidRPr="002671A7" w:rsidRDefault="00B01C16" w:rsidP="00235A91">
            <w:pPr>
              <w:pStyle w:val="--"/>
              <w:spacing w:line="25" w:lineRule="atLeast"/>
            </w:pPr>
          </w:p>
        </w:tc>
      </w:tr>
      <w:tr w:rsidR="00B01C16" w:rsidRPr="002671A7" w14:paraId="31B02CF8" w14:textId="77777777" w:rsidTr="00B01C16">
        <w:trPr>
          <w:cantSplit/>
          <w:trHeight w:val="454"/>
        </w:trPr>
        <w:tc>
          <w:tcPr>
            <w:tcW w:w="1186" w:type="pct"/>
            <w:vAlign w:val="center"/>
          </w:tcPr>
          <w:p w14:paraId="09581F05" w14:textId="536C21D4" w:rsidR="00B01C16" w:rsidRPr="002671A7" w:rsidRDefault="00B01C16" w:rsidP="00235A91">
            <w:pPr>
              <w:pStyle w:val="--"/>
              <w:spacing w:line="25" w:lineRule="atLeast"/>
              <w:rPr>
                <w:rFonts w:eastAsia="Times New Roman"/>
                <w:szCs w:val="28"/>
              </w:rPr>
            </w:pPr>
            <w:r>
              <w:rPr>
                <w:rFonts w:eastAsia="MS Mincho"/>
                <w:szCs w:val="28"/>
              </w:rPr>
              <w:t>Главный разработчик ИТ - мероприятия</w:t>
            </w:r>
          </w:p>
        </w:tc>
        <w:tc>
          <w:tcPr>
            <w:tcW w:w="1185" w:type="pct"/>
            <w:vAlign w:val="center"/>
          </w:tcPr>
          <w:p w14:paraId="4A381D92" w14:textId="2495E770" w:rsidR="00B01C16" w:rsidRPr="002671A7" w:rsidRDefault="00B01C16" w:rsidP="00235A91">
            <w:pPr>
              <w:pStyle w:val="--"/>
              <w:spacing w:line="25" w:lineRule="atLeas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Главный специалист ЦИКТ</w:t>
            </w:r>
          </w:p>
        </w:tc>
        <w:tc>
          <w:tcPr>
            <w:tcW w:w="1212" w:type="pct"/>
            <w:vAlign w:val="center"/>
          </w:tcPr>
          <w:p w14:paraId="765B4F56" w14:textId="765AA79E" w:rsidR="00B01C16" w:rsidRPr="002671A7" w:rsidRDefault="00B01C16" w:rsidP="00235A91">
            <w:pPr>
              <w:pStyle w:val="--"/>
              <w:spacing w:line="25" w:lineRule="atLeast"/>
            </w:pPr>
            <w:r>
              <w:rPr>
                <w:rFonts w:eastAsia="MS Mincho"/>
                <w:szCs w:val="28"/>
              </w:rPr>
              <w:t>Федоров А.В.</w:t>
            </w:r>
          </w:p>
        </w:tc>
        <w:tc>
          <w:tcPr>
            <w:tcW w:w="574" w:type="pct"/>
            <w:vAlign w:val="center"/>
          </w:tcPr>
          <w:p w14:paraId="27FF8F1A" w14:textId="77777777" w:rsidR="00B01C16" w:rsidRPr="002671A7" w:rsidRDefault="00B01C16" w:rsidP="00235A91">
            <w:pPr>
              <w:pStyle w:val="--"/>
              <w:spacing w:line="25" w:lineRule="atLeast"/>
            </w:pPr>
          </w:p>
        </w:tc>
        <w:tc>
          <w:tcPr>
            <w:tcW w:w="843" w:type="pct"/>
            <w:vAlign w:val="center"/>
          </w:tcPr>
          <w:p w14:paraId="1221B1D6" w14:textId="77777777" w:rsidR="00B01C16" w:rsidRPr="002671A7" w:rsidRDefault="00B01C16" w:rsidP="00235A91">
            <w:pPr>
              <w:pStyle w:val="--"/>
              <w:spacing w:line="25" w:lineRule="atLeast"/>
            </w:pPr>
          </w:p>
        </w:tc>
      </w:tr>
      <w:tr w:rsidR="00B01C16" w:rsidRPr="002671A7" w14:paraId="4FDA46DB" w14:textId="77777777" w:rsidTr="00BC7D99">
        <w:trPr>
          <w:cantSplit/>
          <w:trHeight w:val="454"/>
        </w:trPr>
        <w:tc>
          <w:tcPr>
            <w:tcW w:w="1186" w:type="pct"/>
            <w:vAlign w:val="center"/>
          </w:tcPr>
          <w:p w14:paraId="756ABE0B" w14:textId="3150E7C5" w:rsidR="00B01C16" w:rsidRPr="002671A7" w:rsidRDefault="00B01C16" w:rsidP="00235A91">
            <w:pPr>
              <w:pStyle w:val="--"/>
              <w:spacing w:line="25" w:lineRule="atLeast"/>
              <w:rPr>
                <w:rFonts w:eastAsia="Times New Roman"/>
                <w:szCs w:val="28"/>
              </w:rPr>
            </w:pPr>
            <w:r>
              <w:t>Администратор и аналитик ИТ - мероприятия</w:t>
            </w:r>
          </w:p>
        </w:tc>
        <w:tc>
          <w:tcPr>
            <w:tcW w:w="1185" w:type="pct"/>
            <w:vAlign w:val="center"/>
          </w:tcPr>
          <w:p w14:paraId="4EB9F1D8" w14:textId="39972FB1" w:rsidR="00B01C16" w:rsidRPr="002671A7" w:rsidRDefault="00B01C16" w:rsidP="00235A91">
            <w:pPr>
              <w:pStyle w:val="--"/>
              <w:spacing w:line="25" w:lineRule="atLeas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Начальник участка ЦИКТ</w:t>
            </w:r>
          </w:p>
        </w:tc>
        <w:tc>
          <w:tcPr>
            <w:tcW w:w="1212" w:type="pct"/>
            <w:vAlign w:val="center"/>
          </w:tcPr>
          <w:p w14:paraId="1A6D2F16" w14:textId="34CCD6C7" w:rsidR="00B01C16" w:rsidRPr="002671A7" w:rsidRDefault="00B01C16" w:rsidP="00235A91">
            <w:pPr>
              <w:pStyle w:val="--"/>
              <w:spacing w:line="25" w:lineRule="atLeast"/>
            </w:pPr>
            <w:r>
              <w:t>Егошина В.Л.</w:t>
            </w:r>
          </w:p>
        </w:tc>
        <w:tc>
          <w:tcPr>
            <w:tcW w:w="574" w:type="pct"/>
            <w:vAlign w:val="center"/>
          </w:tcPr>
          <w:p w14:paraId="69B40D25" w14:textId="77777777" w:rsidR="00B01C16" w:rsidRPr="002671A7" w:rsidRDefault="00B01C16" w:rsidP="00235A91">
            <w:pPr>
              <w:pStyle w:val="--"/>
              <w:spacing w:line="25" w:lineRule="atLeast"/>
            </w:pPr>
          </w:p>
        </w:tc>
        <w:tc>
          <w:tcPr>
            <w:tcW w:w="843" w:type="pct"/>
            <w:vAlign w:val="center"/>
          </w:tcPr>
          <w:p w14:paraId="3B694073" w14:textId="77777777" w:rsidR="00B01C16" w:rsidRPr="002671A7" w:rsidRDefault="00B01C16" w:rsidP="00235A91">
            <w:pPr>
              <w:pStyle w:val="--"/>
              <w:spacing w:line="25" w:lineRule="atLeast"/>
            </w:pPr>
          </w:p>
        </w:tc>
      </w:tr>
      <w:tr w:rsidR="00FC0C6C" w:rsidRPr="002671A7" w14:paraId="7E9F6059" w14:textId="77777777" w:rsidTr="00BC7D99">
        <w:trPr>
          <w:cantSplit/>
          <w:trHeight w:val="454"/>
        </w:trPr>
        <w:tc>
          <w:tcPr>
            <w:tcW w:w="1186" w:type="pct"/>
            <w:vAlign w:val="center"/>
          </w:tcPr>
          <w:p w14:paraId="5AE5BE85" w14:textId="010F6487" w:rsidR="00FC0C6C" w:rsidRPr="00AC16DA" w:rsidRDefault="00AC16DA" w:rsidP="00235A91">
            <w:pPr>
              <w:pStyle w:val="--"/>
              <w:spacing w:line="25" w:lineRule="atLeast"/>
            </w:pPr>
            <w:r>
              <w:t>Разработчик документа</w:t>
            </w:r>
          </w:p>
        </w:tc>
        <w:tc>
          <w:tcPr>
            <w:tcW w:w="1185" w:type="pct"/>
            <w:vAlign w:val="center"/>
          </w:tcPr>
          <w:p w14:paraId="3ACAD473" w14:textId="7A2814D5" w:rsidR="00FC0C6C" w:rsidRDefault="00AC16DA" w:rsidP="00235A91">
            <w:pPr>
              <w:pStyle w:val="--"/>
              <w:spacing w:line="25" w:lineRule="atLeas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Специалист-программист 1 категории</w:t>
            </w:r>
          </w:p>
        </w:tc>
        <w:tc>
          <w:tcPr>
            <w:tcW w:w="1212" w:type="pct"/>
            <w:vAlign w:val="center"/>
          </w:tcPr>
          <w:p w14:paraId="12451B58" w14:textId="348AAAF4" w:rsidR="00FC0C6C" w:rsidRDefault="00AC16DA" w:rsidP="00235A91">
            <w:pPr>
              <w:pStyle w:val="--"/>
              <w:spacing w:line="25" w:lineRule="atLeast"/>
            </w:pPr>
            <w:r>
              <w:t>Петров Т.С.</w:t>
            </w:r>
          </w:p>
        </w:tc>
        <w:tc>
          <w:tcPr>
            <w:tcW w:w="574" w:type="pct"/>
            <w:vAlign w:val="center"/>
          </w:tcPr>
          <w:p w14:paraId="0036B11A" w14:textId="77777777" w:rsidR="00FC0C6C" w:rsidRPr="002671A7" w:rsidRDefault="00FC0C6C" w:rsidP="00235A91">
            <w:pPr>
              <w:pStyle w:val="--"/>
              <w:spacing w:line="25" w:lineRule="atLeast"/>
            </w:pPr>
          </w:p>
        </w:tc>
        <w:tc>
          <w:tcPr>
            <w:tcW w:w="843" w:type="pct"/>
            <w:vAlign w:val="center"/>
          </w:tcPr>
          <w:p w14:paraId="4D34D36A" w14:textId="77777777" w:rsidR="00FC0C6C" w:rsidRPr="002671A7" w:rsidRDefault="00FC0C6C" w:rsidP="00235A91">
            <w:pPr>
              <w:pStyle w:val="--"/>
              <w:spacing w:line="25" w:lineRule="atLeast"/>
            </w:pPr>
          </w:p>
        </w:tc>
      </w:tr>
    </w:tbl>
    <w:p w14:paraId="2BB4A0A5" w14:textId="77777777" w:rsidR="006F51AC" w:rsidRDefault="006F51AC" w:rsidP="00235A91">
      <w:pPr>
        <w:tabs>
          <w:tab w:val="left" w:pos="4470"/>
        </w:tabs>
        <w:spacing w:line="25" w:lineRule="atLeast"/>
      </w:pPr>
      <w:r>
        <w:tab/>
      </w:r>
    </w:p>
    <w:p w14:paraId="4B83A3AC" w14:textId="77777777" w:rsidR="006F51AC" w:rsidRDefault="006F51AC" w:rsidP="00235A91">
      <w:pPr>
        <w:spacing w:line="25" w:lineRule="atLeast"/>
      </w:pPr>
    </w:p>
    <w:p w14:paraId="142ACD23" w14:textId="77777777" w:rsidR="006F51AC" w:rsidRDefault="006F51AC" w:rsidP="00235A91">
      <w:pPr>
        <w:spacing w:line="25" w:lineRule="atLeast"/>
      </w:pPr>
    </w:p>
    <w:p w14:paraId="38B2E92C" w14:textId="77777777" w:rsidR="00A854A2" w:rsidRDefault="00A854A2" w:rsidP="00235A91">
      <w:pPr>
        <w:spacing w:line="25" w:lineRule="atLeast"/>
      </w:pPr>
    </w:p>
    <w:p w14:paraId="42A7FD7F" w14:textId="77777777" w:rsidR="00A854A2" w:rsidRDefault="00A854A2" w:rsidP="00235A91">
      <w:pPr>
        <w:spacing w:line="25" w:lineRule="atLeast"/>
      </w:pPr>
    </w:p>
    <w:p w14:paraId="41B4DA09" w14:textId="77777777" w:rsidR="00A854A2" w:rsidRDefault="00A854A2" w:rsidP="00235A91">
      <w:pPr>
        <w:spacing w:line="25" w:lineRule="atLeast"/>
      </w:pPr>
    </w:p>
    <w:p w14:paraId="521D707F" w14:textId="77777777" w:rsidR="00A854A2" w:rsidRDefault="00A854A2" w:rsidP="00235A91">
      <w:pPr>
        <w:spacing w:line="25" w:lineRule="atLeast"/>
      </w:pPr>
    </w:p>
    <w:p w14:paraId="4E71A130" w14:textId="77777777" w:rsidR="00A854A2" w:rsidRDefault="00A854A2" w:rsidP="00235A91">
      <w:pPr>
        <w:spacing w:line="25" w:lineRule="atLeast"/>
      </w:pPr>
    </w:p>
    <w:p w14:paraId="78417B3C" w14:textId="77777777" w:rsidR="00A854A2" w:rsidRPr="00933282" w:rsidRDefault="00A854A2" w:rsidP="00235A91">
      <w:pPr>
        <w:spacing w:line="25" w:lineRule="atLeast"/>
        <w:rPr>
          <w:lang w:val="en-US"/>
        </w:rPr>
      </w:pPr>
    </w:p>
    <w:p w14:paraId="0321B3F9" w14:textId="77777777" w:rsidR="00A854A2" w:rsidRDefault="00A854A2" w:rsidP="00235A91">
      <w:pPr>
        <w:spacing w:line="25" w:lineRule="atLeast"/>
      </w:pPr>
    </w:p>
    <w:p w14:paraId="54B957E3" w14:textId="77777777" w:rsidR="00E83D83" w:rsidRDefault="00E83D83" w:rsidP="00235A91">
      <w:pPr>
        <w:pStyle w:val="ab"/>
        <w:spacing w:line="25" w:lineRule="atLeast"/>
        <w:rPr>
          <w:sz w:val="28"/>
        </w:rPr>
      </w:pPr>
    </w:p>
    <w:p w14:paraId="38E5AC2D" w14:textId="54FC77F5" w:rsidR="00531EA8" w:rsidRDefault="00531EA8" w:rsidP="00235A91">
      <w:pPr>
        <w:spacing w:line="25" w:lineRule="atLeast"/>
      </w:pPr>
    </w:p>
    <w:p w14:paraId="4CAC208B" w14:textId="2CB2DDC8" w:rsidR="00B01C16" w:rsidRDefault="00B01C16" w:rsidP="00235A91">
      <w:pPr>
        <w:spacing w:line="25" w:lineRule="atLeast"/>
      </w:pPr>
    </w:p>
    <w:p w14:paraId="2928C8D7" w14:textId="77777777" w:rsidR="00EC45C8" w:rsidRDefault="00EC45C8" w:rsidP="00235A91">
      <w:pPr>
        <w:pStyle w:val="ab"/>
        <w:spacing w:line="25" w:lineRule="atLeast"/>
        <w:rPr>
          <w:sz w:val="28"/>
        </w:rPr>
      </w:pPr>
    </w:p>
    <w:p w14:paraId="6283D3C3" w14:textId="77777777" w:rsidR="00EC45C8" w:rsidRDefault="00EC45C8" w:rsidP="00235A91">
      <w:pPr>
        <w:pStyle w:val="ab"/>
        <w:spacing w:line="25" w:lineRule="atLeast"/>
        <w:rPr>
          <w:sz w:val="28"/>
        </w:rPr>
      </w:pPr>
    </w:p>
    <w:p w14:paraId="4F0794D2" w14:textId="77777777" w:rsidR="00EC45C8" w:rsidRDefault="00EC45C8" w:rsidP="00235A91">
      <w:pPr>
        <w:pStyle w:val="ab"/>
        <w:spacing w:line="25" w:lineRule="atLeast"/>
        <w:rPr>
          <w:sz w:val="28"/>
        </w:rPr>
      </w:pPr>
    </w:p>
    <w:p w14:paraId="0CBA9580" w14:textId="77777777" w:rsidR="00EC45C8" w:rsidRDefault="00EC45C8" w:rsidP="00235A91">
      <w:pPr>
        <w:pStyle w:val="ab"/>
        <w:spacing w:line="25" w:lineRule="atLeast"/>
        <w:rPr>
          <w:sz w:val="28"/>
        </w:rPr>
      </w:pPr>
    </w:p>
    <w:p w14:paraId="1B408B67" w14:textId="4984EE7F" w:rsidR="00EC45C8" w:rsidRDefault="00EC45C8" w:rsidP="00235A91">
      <w:pPr>
        <w:pStyle w:val="ab"/>
        <w:spacing w:line="25" w:lineRule="atLeast"/>
        <w:jc w:val="both"/>
        <w:rPr>
          <w:sz w:val="28"/>
        </w:rPr>
      </w:pPr>
    </w:p>
    <w:p w14:paraId="0BBE695D" w14:textId="0FED97FA" w:rsidR="00D31ACC" w:rsidRDefault="00D31ACC" w:rsidP="00235A91">
      <w:pPr>
        <w:pStyle w:val="ab"/>
        <w:spacing w:line="25" w:lineRule="atLeast"/>
        <w:jc w:val="both"/>
        <w:rPr>
          <w:sz w:val="28"/>
        </w:rPr>
      </w:pPr>
    </w:p>
    <w:p w14:paraId="28EC163B" w14:textId="2C96EDB6" w:rsidR="00D31ACC" w:rsidRDefault="00D31ACC" w:rsidP="00235A91">
      <w:pPr>
        <w:pStyle w:val="ab"/>
        <w:spacing w:line="25" w:lineRule="atLeast"/>
        <w:jc w:val="both"/>
        <w:rPr>
          <w:sz w:val="28"/>
        </w:rPr>
      </w:pPr>
    </w:p>
    <w:p w14:paraId="09B70E5A" w14:textId="048AEEA1" w:rsidR="00B01C16" w:rsidRDefault="00B01C16" w:rsidP="00235A91">
      <w:pPr>
        <w:pStyle w:val="ab"/>
        <w:spacing w:line="25" w:lineRule="atLeast"/>
        <w:jc w:val="both"/>
        <w:rPr>
          <w:sz w:val="28"/>
        </w:rPr>
      </w:pPr>
    </w:p>
    <w:p w14:paraId="131D8DAD" w14:textId="77777777" w:rsidR="009F344D" w:rsidRDefault="009F344D" w:rsidP="00235A91">
      <w:pPr>
        <w:pStyle w:val="ab"/>
        <w:spacing w:line="25" w:lineRule="atLeast"/>
        <w:rPr>
          <w:sz w:val="36"/>
          <w:szCs w:val="36"/>
        </w:rPr>
      </w:pPr>
    </w:p>
    <w:p w14:paraId="7B0A5EC2" w14:textId="77777777" w:rsidR="009F344D" w:rsidRDefault="009F344D" w:rsidP="00235A91">
      <w:pPr>
        <w:pStyle w:val="ab"/>
        <w:spacing w:line="25" w:lineRule="atLeast"/>
        <w:rPr>
          <w:sz w:val="36"/>
          <w:szCs w:val="36"/>
        </w:rPr>
      </w:pPr>
    </w:p>
    <w:p w14:paraId="70F9BD38" w14:textId="77777777" w:rsidR="009F344D" w:rsidRDefault="009F344D" w:rsidP="00235A91">
      <w:pPr>
        <w:pStyle w:val="ab"/>
        <w:spacing w:line="25" w:lineRule="atLeast"/>
        <w:rPr>
          <w:sz w:val="36"/>
          <w:szCs w:val="36"/>
        </w:rPr>
      </w:pPr>
    </w:p>
    <w:p w14:paraId="409A7D74" w14:textId="77777777" w:rsidR="009F344D" w:rsidRDefault="009F344D" w:rsidP="00235A91">
      <w:pPr>
        <w:pStyle w:val="ab"/>
        <w:spacing w:line="25" w:lineRule="atLeast"/>
        <w:rPr>
          <w:sz w:val="36"/>
          <w:szCs w:val="36"/>
        </w:rPr>
      </w:pPr>
    </w:p>
    <w:p w14:paraId="495BC226" w14:textId="28B4F151" w:rsidR="0023071D" w:rsidRPr="00C35F9F" w:rsidRDefault="00CA3B58" w:rsidP="00235A91">
      <w:pPr>
        <w:pStyle w:val="ab"/>
        <w:spacing w:line="25" w:lineRule="atLeast"/>
        <w:rPr>
          <w:sz w:val="36"/>
          <w:szCs w:val="36"/>
          <w:lang w:val="en-US"/>
        </w:rPr>
      </w:pPr>
      <w:r w:rsidRPr="00912A0B">
        <w:rPr>
          <w:sz w:val="36"/>
          <w:szCs w:val="36"/>
        </w:rPr>
        <w:lastRenderedPageBreak/>
        <w:t>С</w:t>
      </w:r>
      <w:bookmarkEnd w:id="0"/>
      <w:r w:rsidR="00D31ACC">
        <w:rPr>
          <w:sz w:val="36"/>
          <w:szCs w:val="36"/>
        </w:rPr>
        <w:t>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46653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27C30E" w14:textId="6B898E0C" w:rsidR="00DA0D7C" w:rsidRDefault="00DA0D7C" w:rsidP="00235A91">
          <w:pPr>
            <w:pStyle w:val="affff9"/>
            <w:spacing w:line="25" w:lineRule="atLeast"/>
          </w:pPr>
        </w:p>
        <w:p w14:paraId="39827EBE" w14:textId="25DCC93A" w:rsidR="00C35F9F" w:rsidRDefault="00DA0D7C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 w:rsidRPr="001C7F15">
            <w:fldChar w:fldCharType="begin"/>
          </w:r>
          <w:r w:rsidRPr="001C7F15">
            <w:instrText xml:space="preserve"> TOC \o "1-3" \h \z \u </w:instrText>
          </w:r>
          <w:r w:rsidRPr="001C7F15">
            <w:fldChar w:fldCharType="separate"/>
          </w:r>
          <w:hyperlink w:anchor="_Toc167179580" w:history="1">
            <w:r w:rsidR="00C35F9F" w:rsidRPr="00815F8B">
              <w:rPr>
                <w:rStyle w:val="af0"/>
                <w:noProof/>
              </w:rPr>
              <w:t>ЛИСТ ИЗМЕНЕНИЙ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_Toc167179580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 w:rsidR="002D69D7">
              <w:rPr>
                <w:noProof/>
                <w:webHidden/>
              </w:rPr>
              <w:t>3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5E451603" w14:textId="77F3AF94" w:rsidR="00C35F9F" w:rsidRDefault="002D69D7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67179581" w:history="1">
            <w:r w:rsidR="00C35F9F" w:rsidRPr="00815F8B">
              <w:rPr>
                <w:rStyle w:val="af0"/>
                <w:noProof/>
              </w:rPr>
              <w:t>ЛИСТ СОГЛАСОВАНИЙ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_Toc167179581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1B6A6CE0" w14:textId="545A67F8" w:rsidR="00C35F9F" w:rsidRDefault="002D69D7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67179582" w:history="1">
            <w:r w:rsidR="00C35F9F" w:rsidRPr="00815F8B">
              <w:rPr>
                <w:rStyle w:val="af0"/>
                <w:noProof/>
              </w:rPr>
              <w:t>Термины и Сокращения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_Toc167179582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5CDF838C" w14:textId="3C0CEA66" w:rsidR="00C35F9F" w:rsidRDefault="002D69D7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67179583" w:history="1">
            <w:r w:rsidR="00C35F9F" w:rsidRPr="00815F8B">
              <w:rPr>
                <w:rStyle w:val="af0"/>
                <w:noProof/>
              </w:rPr>
              <w:t>Перечень используемых сокращений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_Toc167179583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05C67837" w14:textId="67F4445E" w:rsidR="00C35F9F" w:rsidRDefault="002D69D7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67179584" w:history="1">
            <w:r w:rsidR="00C35F9F" w:rsidRPr="00815F8B">
              <w:rPr>
                <w:rStyle w:val="af0"/>
                <w:noProof/>
              </w:rPr>
              <w:t>Перечень используемых терминов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_Toc167179584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29FE8E1A" w14:textId="280DA912" w:rsidR="00C35F9F" w:rsidRDefault="002D69D7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67179585" w:history="1">
            <w:r w:rsidR="00C35F9F" w:rsidRPr="00815F8B">
              <w:rPr>
                <w:rStyle w:val="af0"/>
                <w:b/>
                <w:noProof/>
              </w:rPr>
              <w:t>Назначение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_Toc167179585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259E5729" w14:textId="5B30A8A1" w:rsidR="00C35F9F" w:rsidRDefault="002D69D7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67179586" w:history="1">
            <w:r w:rsidR="00C35F9F" w:rsidRPr="00815F8B">
              <w:rPr>
                <w:rStyle w:val="af0"/>
                <w:b/>
                <w:noProof/>
              </w:rPr>
              <w:t>1. Состав ВР «ЭЖД»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_Toc167179586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46827FF5" w14:textId="52D47732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587" w:history="1">
            <w:r w:rsidR="00C35F9F" w:rsidRPr="00815F8B">
              <w:rPr>
                <w:rStyle w:val="af0"/>
                <w:b/>
                <w:bCs/>
                <w:noProof/>
              </w:rPr>
              <w:t>1.1. Серверы и их назначение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_Toc167179587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1773BF76" w14:textId="235E6859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588" w:history="1">
            <w:r w:rsidR="00C35F9F" w:rsidRPr="00815F8B">
              <w:rPr>
                <w:rStyle w:val="af0"/>
                <w:b/>
                <w:bCs/>
                <w:noProof/>
              </w:rPr>
              <w:t>1.2. Компоненты ВР «ЭЖД»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_Toc167179588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4E84C318" w14:textId="65065405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589" w:history="1">
            <w:r w:rsidR="00C35F9F" w:rsidRPr="00815F8B">
              <w:rPr>
                <w:rStyle w:val="af0"/>
                <w:b/>
                <w:bCs/>
                <w:noProof/>
              </w:rPr>
              <w:t>1.3. Организация сети между контейнерами ВР «ЭЖД»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_Toc167179589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563D5685" w14:textId="1F2CF7AB" w:rsidR="00C35F9F" w:rsidRDefault="002D69D7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67179590" w:history="1">
            <w:r w:rsidR="00C35F9F" w:rsidRPr="00815F8B">
              <w:rPr>
                <w:rStyle w:val="af0"/>
                <w:b/>
                <w:noProof/>
              </w:rPr>
              <w:t>2. Обновление компонентов ВР «ЭЖД»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_Toc167179590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0A2D0E40" w14:textId="21E1E907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591" w:history="1">
            <w:r w:rsidR="00C35F9F" w:rsidRPr="00815F8B">
              <w:rPr>
                <w:rStyle w:val="af0"/>
                <w:b/>
                <w:bCs/>
                <w:noProof/>
              </w:rPr>
              <w:t>2.1. Обновление приложения с использованием GUI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_Toc167179591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7D88703C" w14:textId="356131EF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592" w:history="1">
            <w:r w:rsidR="00C35F9F" w:rsidRPr="00815F8B">
              <w:rPr>
                <w:rStyle w:val="af0"/>
                <w:b/>
                <w:bCs/>
                <w:noProof/>
              </w:rPr>
              <w:t>2.2. Обновление приложения с использованием CLI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_Toc167179592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76469678" w14:textId="6FF0F664" w:rsidR="00C35F9F" w:rsidRDefault="002D69D7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67179593" w:history="1">
            <w:r w:rsidR="00C35F9F" w:rsidRPr="00815F8B">
              <w:rPr>
                <w:rStyle w:val="af0"/>
                <w:b/>
                <w:noProof/>
              </w:rPr>
              <w:t>3. Организация резервного копирования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_Toc167179593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0D07705C" w14:textId="6D9FFAE1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594" w:history="1">
            <w:r w:rsidR="00C35F9F" w:rsidRPr="00815F8B">
              <w:rPr>
                <w:rStyle w:val="af0"/>
                <w:b/>
                <w:bCs/>
                <w:noProof/>
              </w:rPr>
              <w:t>3.1. Автоматическое резервное копирование БД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_Toc167179594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716E2926" w14:textId="1A00083C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595" w:history="1">
            <w:r w:rsidR="00C35F9F" w:rsidRPr="00815F8B">
              <w:rPr>
                <w:rStyle w:val="af0"/>
                <w:b/>
                <w:bCs/>
                <w:noProof/>
              </w:rPr>
              <w:t>3.2. Ручное резервное копирование БД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_Toc167179595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2A2D8BB2" w14:textId="14A267C8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596" w:history="1">
            <w:r w:rsidR="00C35F9F" w:rsidRPr="00815F8B">
              <w:rPr>
                <w:rStyle w:val="af0"/>
                <w:b/>
                <w:bCs/>
                <w:noProof/>
              </w:rPr>
              <w:t>3.2.1. Резервное копирование БД с использованием pgAdmin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_Toc167179596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3054ECEE" w14:textId="44518660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597" w:history="1">
            <w:r w:rsidR="00C35F9F" w:rsidRPr="00815F8B">
              <w:rPr>
                <w:rStyle w:val="af0"/>
                <w:b/>
                <w:bCs/>
                <w:noProof/>
              </w:rPr>
              <w:t>3.2.2. Резервное копирование БД с использованием pg_dump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_Toc167179597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451221F4" w14:textId="4A307F52" w:rsidR="00C35F9F" w:rsidRDefault="002D69D7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67179598" w:history="1">
            <w:r w:rsidR="00C35F9F" w:rsidRPr="00815F8B">
              <w:rPr>
                <w:rStyle w:val="af0"/>
                <w:b/>
                <w:noProof/>
              </w:rPr>
              <w:t>4. Восстановление БД из резервной копии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_Toc167179598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63AD7005" w14:textId="7C9A484E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599" w:history="1">
            <w:r w:rsidR="00C35F9F" w:rsidRPr="00815F8B">
              <w:rPr>
                <w:rStyle w:val="af0"/>
                <w:b/>
                <w:bCs/>
                <w:noProof/>
              </w:rPr>
              <w:t xml:space="preserve">4.1. Восстановление БД с использованием 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>pgAdmin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_Toc167179599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0FAF5C9E" w14:textId="101CA820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600" w:history="1">
            <w:r w:rsidR="00C35F9F" w:rsidRPr="00815F8B">
              <w:rPr>
                <w:rStyle w:val="af0"/>
                <w:b/>
                <w:bCs/>
                <w:noProof/>
              </w:rPr>
              <w:t xml:space="preserve">4.2. Восстановление БД с использованием 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>pg</w:t>
            </w:r>
            <w:r w:rsidR="00C35F9F" w:rsidRPr="00815F8B">
              <w:rPr>
                <w:rStyle w:val="af0"/>
                <w:b/>
                <w:bCs/>
                <w:noProof/>
              </w:rPr>
              <w:t>_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>restore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_Toc167179600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5580C2FC" w14:textId="2E88F0BB" w:rsidR="00C35F9F" w:rsidRDefault="002D69D7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67179601" w:history="1">
            <w:r w:rsidR="00C35F9F" w:rsidRPr="00815F8B">
              <w:rPr>
                <w:rStyle w:val="af0"/>
                <w:b/>
                <w:noProof/>
              </w:rPr>
              <w:t>5. Хранение резервных копий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_Toc167179601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47C5101E" w14:textId="3D8CC832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602" w:history="1">
            <w:r w:rsidR="00C35F9F" w:rsidRPr="00815F8B">
              <w:rPr>
                <w:rStyle w:val="af0"/>
                <w:b/>
                <w:bCs/>
                <w:noProof/>
              </w:rPr>
              <w:t>5.1. Хранение резервных копий БД, созданных автоматически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_Toc167179602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6E082F2E" w14:textId="71BA97A5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603" w:history="1">
            <w:r w:rsidR="00C35F9F" w:rsidRPr="00815F8B">
              <w:rPr>
                <w:rStyle w:val="af0"/>
                <w:b/>
                <w:bCs/>
                <w:noProof/>
              </w:rPr>
              <w:t>5.2. Хранение резервных копий БД, созданных вручную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_Toc167179603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4B06E136" w14:textId="4572F43A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604" w:history="1">
            <w:r w:rsidR="00C35F9F" w:rsidRPr="00815F8B">
              <w:rPr>
                <w:rStyle w:val="af0"/>
                <w:b/>
                <w:bCs/>
                <w:noProof/>
              </w:rPr>
              <w:t>5.3. Хранение резервных копий контейнеров и образов ВР «ЭЖД», созданных вручную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_Toc167179604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61FAA4DD" w14:textId="17F27AA7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605" w:history="1">
            <w:r w:rsidR="00C35F9F" w:rsidRPr="00815F8B">
              <w:rPr>
                <w:rStyle w:val="af0"/>
                <w:b/>
                <w:bCs/>
                <w:noProof/>
              </w:rPr>
              <w:t>6.1. Ошибка при авторизации пользователя в ВР «ЭЖД»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_Toc167179605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6793A0BA" w14:textId="6ABC8341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606" w:history="1">
            <w:r w:rsidR="00C35F9F" w:rsidRPr="00815F8B">
              <w:rPr>
                <w:rStyle w:val="af0"/>
                <w:b/>
                <w:bCs/>
                <w:noProof/>
              </w:rPr>
              <w:t xml:space="preserve">6.2. Запуск новых контейнеров через 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>CLI</w:t>
            </w:r>
            <w:r w:rsidR="00C35F9F" w:rsidRPr="00815F8B">
              <w:rPr>
                <w:rStyle w:val="af0"/>
                <w:b/>
                <w:bCs/>
                <w:noProof/>
              </w:rPr>
              <w:t xml:space="preserve"> в случае ошибок на текущих контейнерах в ВР «ЭЖД»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_Toc167179606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2589F5BC" w14:textId="09425298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607" w:history="1">
            <w:r w:rsidR="00C35F9F" w:rsidRPr="00815F8B">
              <w:rPr>
                <w:rStyle w:val="af0"/>
                <w:b/>
                <w:bCs/>
                <w:noProof/>
                <w:lang w:val="tr-TR"/>
              </w:rPr>
              <w:t>6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.2.1. </w:t>
            </w:r>
            <w:r w:rsidR="00C35F9F" w:rsidRPr="00815F8B">
              <w:rPr>
                <w:rStyle w:val="af0"/>
                <w:b/>
                <w:bCs/>
                <w:noProof/>
              </w:rPr>
              <w:t>Создание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</w:t>
            </w:r>
            <w:r w:rsidR="00C35F9F" w:rsidRPr="00815F8B">
              <w:rPr>
                <w:rStyle w:val="af0"/>
                <w:b/>
                <w:bCs/>
                <w:noProof/>
              </w:rPr>
              <w:t>нового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</w:t>
            </w:r>
            <w:r w:rsidR="00C35F9F" w:rsidRPr="00815F8B">
              <w:rPr>
                <w:rStyle w:val="af0"/>
                <w:b/>
                <w:bCs/>
                <w:noProof/>
              </w:rPr>
              <w:t>контейнера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defect_app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_Toc167179607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38A4F1EF" w14:textId="25728A73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608" w:history="1">
            <w:r w:rsidR="00C35F9F" w:rsidRPr="00815F8B">
              <w:rPr>
                <w:rStyle w:val="af0"/>
                <w:b/>
                <w:bCs/>
                <w:noProof/>
                <w:lang w:val="tr-TR"/>
              </w:rPr>
              <w:t>6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.2.2. </w:t>
            </w:r>
            <w:r w:rsidR="00C35F9F" w:rsidRPr="00815F8B">
              <w:rPr>
                <w:rStyle w:val="af0"/>
                <w:b/>
                <w:bCs/>
                <w:noProof/>
              </w:rPr>
              <w:t>Создание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</w:t>
            </w:r>
            <w:r w:rsidR="00C35F9F" w:rsidRPr="00815F8B">
              <w:rPr>
                <w:rStyle w:val="af0"/>
                <w:b/>
                <w:bCs/>
                <w:noProof/>
              </w:rPr>
              <w:t>нового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</w:t>
            </w:r>
            <w:r w:rsidR="00C35F9F" w:rsidRPr="00815F8B">
              <w:rPr>
                <w:rStyle w:val="af0"/>
                <w:b/>
                <w:bCs/>
                <w:noProof/>
              </w:rPr>
              <w:t>контейнера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postgres-conteiner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_Toc167179608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2AE21FFD" w14:textId="55C1BF72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609" w:history="1">
            <w:r w:rsidR="00C35F9F" w:rsidRPr="00815F8B">
              <w:rPr>
                <w:rStyle w:val="af0"/>
                <w:b/>
                <w:bCs/>
                <w:noProof/>
                <w:lang w:val="tr-TR"/>
              </w:rPr>
              <w:t>6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.2.3. </w:t>
            </w:r>
            <w:r w:rsidR="00C35F9F" w:rsidRPr="00815F8B">
              <w:rPr>
                <w:rStyle w:val="af0"/>
                <w:b/>
                <w:bCs/>
                <w:noProof/>
              </w:rPr>
              <w:t>Создание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</w:t>
            </w:r>
            <w:r w:rsidR="00C35F9F" w:rsidRPr="00815F8B">
              <w:rPr>
                <w:rStyle w:val="af0"/>
                <w:b/>
                <w:bCs/>
                <w:noProof/>
              </w:rPr>
              <w:t>нового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</w:t>
            </w:r>
            <w:r w:rsidR="00C35F9F" w:rsidRPr="00815F8B">
              <w:rPr>
                <w:rStyle w:val="af0"/>
                <w:b/>
                <w:bCs/>
                <w:noProof/>
              </w:rPr>
              <w:t>контейнера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pgadmin4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_Toc167179609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3FF1EF4C" w14:textId="46C33716" w:rsidR="00C35F9F" w:rsidRDefault="002D69D7">
          <w:pPr>
            <w:pStyle w:val="3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79610" w:history="1">
            <w:r w:rsidR="00C35F9F" w:rsidRPr="00815F8B">
              <w:rPr>
                <w:rStyle w:val="af0"/>
                <w:b/>
                <w:bCs/>
                <w:noProof/>
                <w:lang w:val="tr-TR"/>
              </w:rPr>
              <w:t>6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.2.4. </w:t>
            </w:r>
            <w:r w:rsidR="00C35F9F" w:rsidRPr="00815F8B">
              <w:rPr>
                <w:rStyle w:val="af0"/>
                <w:b/>
                <w:bCs/>
                <w:noProof/>
              </w:rPr>
              <w:t>Создание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</w:t>
            </w:r>
            <w:r w:rsidR="00C35F9F" w:rsidRPr="00815F8B">
              <w:rPr>
                <w:rStyle w:val="af0"/>
                <w:b/>
                <w:bCs/>
                <w:noProof/>
              </w:rPr>
              <w:t>нового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</w:t>
            </w:r>
            <w:r w:rsidR="00C35F9F" w:rsidRPr="00815F8B">
              <w:rPr>
                <w:rStyle w:val="af0"/>
                <w:b/>
                <w:bCs/>
                <w:noProof/>
              </w:rPr>
              <w:t>контейнера</w:t>
            </w:r>
            <w:r w:rsidR="00C35F9F" w:rsidRPr="00815F8B">
              <w:rPr>
                <w:rStyle w:val="af0"/>
                <w:b/>
                <w:bCs/>
                <w:noProof/>
                <w:lang w:val="en-US"/>
              </w:rPr>
              <w:t xml:space="preserve"> redis_7_2_4_cont</w:t>
            </w:r>
            <w:r w:rsidR="00C35F9F">
              <w:rPr>
                <w:noProof/>
                <w:webHidden/>
              </w:rPr>
              <w:tab/>
            </w:r>
            <w:r w:rsidR="00C35F9F">
              <w:rPr>
                <w:noProof/>
                <w:webHidden/>
              </w:rPr>
              <w:fldChar w:fldCharType="begin"/>
            </w:r>
            <w:r w:rsidR="00C35F9F">
              <w:rPr>
                <w:noProof/>
                <w:webHidden/>
              </w:rPr>
              <w:instrText xml:space="preserve"> PAGEREF _Toc167179610 \h </w:instrText>
            </w:r>
            <w:r w:rsidR="00C35F9F">
              <w:rPr>
                <w:noProof/>
                <w:webHidden/>
              </w:rPr>
            </w:r>
            <w:r w:rsidR="00C35F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C35F9F">
              <w:rPr>
                <w:noProof/>
                <w:webHidden/>
              </w:rPr>
              <w:fldChar w:fldCharType="end"/>
            </w:r>
          </w:hyperlink>
        </w:p>
        <w:p w14:paraId="6E72EB6A" w14:textId="4A9B0E5A" w:rsidR="00DA0D7C" w:rsidRDefault="00DA0D7C" w:rsidP="00235A91">
          <w:pPr>
            <w:spacing w:line="25" w:lineRule="atLeast"/>
          </w:pPr>
          <w:r w:rsidRPr="001C7F15">
            <w:rPr>
              <w:b/>
              <w:bCs/>
            </w:rPr>
            <w:fldChar w:fldCharType="end"/>
          </w:r>
        </w:p>
      </w:sdtContent>
    </w:sdt>
    <w:p w14:paraId="3543BC46" w14:textId="1983F3AC" w:rsidR="006A454E" w:rsidRPr="006C41CA" w:rsidRDefault="006A454E" w:rsidP="00235A91">
      <w:pPr>
        <w:pStyle w:val="13"/>
        <w:spacing w:line="25" w:lineRule="atLeast"/>
        <w:rPr>
          <w:lang w:val="en-US"/>
        </w:rPr>
      </w:pPr>
      <w:r>
        <w:br w:type="page"/>
      </w:r>
    </w:p>
    <w:p w14:paraId="224905BA" w14:textId="69BEE04A" w:rsidR="0035136E" w:rsidRPr="009C7D93" w:rsidRDefault="0035136E" w:rsidP="00235A91">
      <w:pPr>
        <w:pStyle w:val="10"/>
        <w:numPr>
          <w:ilvl w:val="0"/>
          <w:numId w:val="0"/>
        </w:numPr>
        <w:spacing w:line="25" w:lineRule="atLeast"/>
        <w:ind w:left="431" w:hanging="431"/>
        <w:rPr>
          <w:bCs/>
          <w:caps w:val="0"/>
          <w:sz w:val="36"/>
          <w:szCs w:val="36"/>
        </w:rPr>
      </w:pPr>
      <w:bookmarkStart w:id="9" w:name="_Toc151563641"/>
      <w:bookmarkStart w:id="10" w:name="_Toc167179582"/>
      <w:r w:rsidRPr="009C7D93">
        <w:rPr>
          <w:bCs/>
          <w:caps w:val="0"/>
          <w:sz w:val="36"/>
          <w:szCs w:val="36"/>
        </w:rPr>
        <w:lastRenderedPageBreak/>
        <w:t>Т</w:t>
      </w:r>
      <w:r w:rsidR="00E17AB5" w:rsidRPr="009C7D93">
        <w:rPr>
          <w:bCs/>
          <w:caps w:val="0"/>
          <w:sz w:val="36"/>
          <w:szCs w:val="36"/>
        </w:rPr>
        <w:t>ермины</w:t>
      </w:r>
      <w:r w:rsidRPr="009C7D93">
        <w:rPr>
          <w:bCs/>
          <w:caps w:val="0"/>
          <w:sz w:val="36"/>
          <w:szCs w:val="36"/>
        </w:rPr>
        <w:t xml:space="preserve"> </w:t>
      </w:r>
      <w:r w:rsidR="00E17AB5" w:rsidRPr="009C7D93">
        <w:rPr>
          <w:bCs/>
          <w:caps w:val="0"/>
          <w:sz w:val="36"/>
          <w:szCs w:val="36"/>
        </w:rPr>
        <w:t>и</w:t>
      </w:r>
      <w:r w:rsidRPr="009C7D93">
        <w:rPr>
          <w:bCs/>
          <w:caps w:val="0"/>
          <w:sz w:val="36"/>
          <w:szCs w:val="36"/>
        </w:rPr>
        <w:t xml:space="preserve"> Сокращения</w:t>
      </w:r>
      <w:bookmarkEnd w:id="9"/>
      <w:bookmarkEnd w:id="10"/>
    </w:p>
    <w:p w14:paraId="6B98733E" w14:textId="1877A6AD" w:rsidR="00D42088" w:rsidRPr="009C7D93" w:rsidRDefault="00D42088" w:rsidP="00235A91">
      <w:pPr>
        <w:pStyle w:val="20"/>
        <w:numPr>
          <w:ilvl w:val="0"/>
          <w:numId w:val="0"/>
        </w:numPr>
        <w:spacing w:line="25" w:lineRule="atLeast"/>
        <w:ind w:left="578" w:hanging="578"/>
        <w:rPr>
          <w:sz w:val="27"/>
          <w:szCs w:val="27"/>
        </w:rPr>
      </w:pPr>
      <w:bookmarkStart w:id="11" w:name="_Toc151563642"/>
      <w:bookmarkStart w:id="12" w:name="_Toc167179583"/>
      <w:r w:rsidRPr="009C7D93">
        <w:rPr>
          <w:sz w:val="27"/>
          <w:szCs w:val="27"/>
        </w:rPr>
        <w:t>Перечень используемых сокращений</w:t>
      </w:r>
      <w:bookmarkEnd w:id="11"/>
      <w:bookmarkEnd w:id="12"/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1696"/>
        <w:gridCol w:w="7791"/>
      </w:tblGrid>
      <w:tr w:rsidR="00A11E7C" w14:paraId="2EA7FB78" w14:textId="77777777" w:rsidTr="00A11E7C">
        <w:trPr>
          <w:cantSplit/>
          <w:tblHeader/>
        </w:trPr>
        <w:tc>
          <w:tcPr>
            <w:tcW w:w="1696" w:type="dxa"/>
          </w:tcPr>
          <w:p w14:paraId="298CC619" w14:textId="1A0DE9D4" w:rsidR="00A11E7C" w:rsidRDefault="00A11E7C" w:rsidP="00235A91">
            <w:pPr>
              <w:keepNext/>
              <w:spacing w:line="25" w:lineRule="atLeast"/>
              <w:ind w:firstLine="0"/>
              <w:jc w:val="center"/>
            </w:pPr>
            <w:r>
              <w:t>Сокращение</w:t>
            </w:r>
          </w:p>
        </w:tc>
        <w:tc>
          <w:tcPr>
            <w:tcW w:w="7791" w:type="dxa"/>
          </w:tcPr>
          <w:p w14:paraId="1898880C" w14:textId="63E8DE87" w:rsidR="00A11E7C" w:rsidRDefault="00A11E7C" w:rsidP="00235A91">
            <w:pPr>
              <w:keepNext/>
              <w:spacing w:line="25" w:lineRule="atLeast"/>
              <w:ind w:firstLine="0"/>
              <w:jc w:val="center"/>
            </w:pPr>
            <w:r>
              <w:t>Значение</w:t>
            </w:r>
          </w:p>
        </w:tc>
      </w:tr>
      <w:tr w:rsidR="00036827" w14:paraId="7B4ED1F1" w14:textId="77777777" w:rsidTr="00A11E7C">
        <w:tc>
          <w:tcPr>
            <w:tcW w:w="1696" w:type="dxa"/>
          </w:tcPr>
          <w:p w14:paraId="3BCA5BAE" w14:textId="68AD3FFD" w:rsidR="00036827" w:rsidRPr="00625A05" w:rsidRDefault="00036827" w:rsidP="00235A91">
            <w:pPr>
              <w:spacing w:line="25" w:lineRule="atLeast"/>
              <w:ind w:firstLine="0"/>
            </w:pPr>
            <w:r w:rsidRPr="00625A05">
              <w:t>ВР «ЭЖД»</w:t>
            </w:r>
          </w:p>
        </w:tc>
        <w:tc>
          <w:tcPr>
            <w:tcW w:w="7791" w:type="dxa"/>
          </w:tcPr>
          <w:p w14:paraId="5D2BFB26" w14:textId="5E24C4BE" w:rsidR="00036827" w:rsidRPr="00625A05" w:rsidRDefault="00036827" w:rsidP="00235A91">
            <w:pPr>
              <w:spacing w:line="25" w:lineRule="atLeast"/>
              <w:ind w:firstLine="0"/>
            </w:pPr>
            <w:r w:rsidRPr="00625A05">
              <w:t xml:space="preserve">Временное решение </w:t>
            </w:r>
            <w:r w:rsidRPr="00625A05">
              <w:rPr>
                <w:lang w:eastAsia="en-GB"/>
              </w:rPr>
              <w:t>«</w:t>
            </w:r>
            <w:r w:rsidR="00625A05">
              <w:rPr>
                <w:lang w:eastAsia="en-GB"/>
              </w:rPr>
              <w:t>Электронный журнал дефектов</w:t>
            </w:r>
            <w:r w:rsidR="00625A05" w:rsidRPr="00625A05">
              <w:t>»</w:t>
            </w:r>
          </w:p>
        </w:tc>
      </w:tr>
      <w:tr w:rsidR="00036827" w14:paraId="06FC1226" w14:textId="77777777" w:rsidTr="00A11E7C">
        <w:tc>
          <w:tcPr>
            <w:tcW w:w="1696" w:type="dxa"/>
          </w:tcPr>
          <w:p w14:paraId="3460088F" w14:textId="214640B2" w:rsidR="00036827" w:rsidRPr="00625A05" w:rsidRDefault="00036827" w:rsidP="00235A91">
            <w:pPr>
              <w:spacing w:line="25" w:lineRule="atLeast"/>
              <w:ind w:firstLine="0"/>
            </w:pPr>
            <w:r w:rsidRPr="00625A05">
              <w:t>Компания</w:t>
            </w:r>
          </w:p>
        </w:tc>
        <w:tc>
          <w:tcPr>
            <w:tcW w:w="7791" w:type="dxa"/>
          </w:tcPr>
          <w:p w14:paraId="6335188F" w14:textId="1F2CB293" w:rsidR="00036827" w:rsidRPr="00625A05" w:rsidRDefault="00036827" w:rsidP="00235A91">
            <w:pPr>
              <w:spacing w:line="25" w:lineRule="atLeast"/>
              <w:ind w:firstLine="0"/>
            </w:pPr>
            <w:r w:rsidRPr="00625A05">
              <w:t>AKKUYU NÜKLEER ANONİM ŞİRKETİ</w:t>
            </w:r>
          </w:p>
        </w:tc>
      </w:tr>
      <w:tr w:rsidR="0095053A" w14:paraId="146E068D" w14:textId="77777777" w:rsidTr="00A11E7C">
        <w:tc>
          <w:tcPr>
            <w:tcW w:w="1696" w:type="dxa"/>
          </w:tcPr>
          <w:p w14:paraId="05101DBD" w14:textId="1F3DB22F" w:rsidR="0095053A" w:rsidRPr="00625A05" w:rsidRDefault="0095053A" w:rsidP="00235A91">
            <w:pPr>
              <w:spacing w:line="25" w:lineRule="atLeast"/>
              <w:ind w:firstLine="0"/>
            </w:pPr>
            <w:r w:rsidRPr="00625A05">
              <w:rPr>
                <w:sz w:val="22"/>
                <w:lang w:val="tr-TR"/>
              </w:rPr>
              <w:t>MS AD</w:t>
            </w:r>
          </w:p>
        </w:tc>
        <w:tc>
          <w:tcPr>
            <w:tcW w:w="7791" w:type="dxa"/>
          </w:tcPr>
          <w:p w14:paraId="56519FD8" w14:textId="1CE96D93" w:rsidR="0095053A" w:rsidRPr="00625A05" w:rsidRDefault="0095053A" w:rsidP="00235A91">
            <w:pPr>
              <w:spacing w:line="25" w:lineRule="atLeast"/>
              <w:ind w:firstLine="0"/>
            </w:pPr>
            <w:r>
              <w:rPr>
                <w:shd w:val="clear" w:color="auto" w:fill="FFFFFF"/>
                <w:lang w:val="en-US"/>
              </w:rPr>
              <w:t>Microsoft</w:t>
            </w:r>
            <w:r w:rsidRPr="00625A05">
              <w:rPr>
                <w:shd w:val="clear" w:color="auto" w:fill="FFFFFF"/>
              </w:rPr>
              <w:t xml:space="preserve"> Active Directory</w:t>
            </w:r>
          </w:p>
        </w:tc>
      </w:tr>
      <w:tr w:rsidR="0095053A" w14:paraId="2D31B2E8" w14:textId="77777777" w:rsidTr="00A11E7C">
        <w:tc>
          <w:tcPr>
            <w:tcW w:w="1696" w:type="dxa"/>
          </w:tcPr>
          <w:p w14:paraId="2A91C89F" w14:textId="421D523B" w:rsidR="0095053A" w:rsidRPr="00625A05" w:rsidRDefault="0095053A" w:rsidP="00235A91">
            <w:pPr>
              <w:spacing w:line="25" w:lineRule="atLeast"/>
              <w:ind w:firstLine="0"/>
            </w:pPr>
            <w:r>
              <w:rPr>
                <w:lang w:val="en-US"/>
              </w:rPr>
              <w:t>CLI</w:t>
            </w:r>
          </w:p>
        </w:tc>
        <w:tc>
          <w:tcPr>
            <w:tcW w:w="7791" w:type="dxa"/>
          </w:tcPr>
          <w:p w14:paraId="35CA4E7C" w14:textId="79E87341" w:rsidR="0095053A" w:rsidRPr="00625A05" w:rsidRDefault="0095053A" w:rsidP="00235A91">
            <w:pPr>
              <w:spacing w:line="25" w:lineRule="atLeast"/>
              <w:ind w:firstLine="0"/>
            </w:pPr>
            <w:r>
              <w:rPr>
                <w:rFonts w:asciiTheme="majorHAnsi" w:hAnsiTheme="majorHAnsi" w:cstheme="majorHAnsi"/>
                <w:lang w:val="en-US"/>
              </w:rPr>
              <w:t>Command Line Interface</w:t>
            </w:r>
          </w:p>
        </w:tc>
      </w:tr>
      <w:tr w:rsidR="002F4A68" w14:paraId="04D36A1E" w14:textId="77777777" w:rsidTr="00A11E7C">
        <w:tc>
          <w:tcPr>
            <w:tcW w:w="1696" w:type="dxa"/>
          </w:tcPr>
          <w:p w14:paraId="3817D11C" w14:textId="3C2A3B8C" w:rsidR="002F4A68" w:rsidRDefault="002F4A68" w:rsidP="00235A91">
            <w:pPr>
              <w:spacing w:line="25" w:lineRule="atLeast"/>
              <w:ind w:firstLine="0"/>
              <w:rPr>
                <w:lang w:val="en-US"/>
              </w:rPr>
            </w:pPr>
            <w:r>
              <w:rPr>
                <w:lang w:val="en-US"/>
              </w:rPr>
              <w:t>TCP</w:t>
            </w:r>
          </w:p>
        </w:tc>
        <w:tc>
          <w:tcPr>
            <w:tcW w:w="7791" w:type="dxa"/>
          </w:tcPr>
          <w:p w14:paraId="04BDEA55" w14:textId="09914853" w:rsidR="002F4A68" w:rsidRDefault="002F4A68" w:rsidP="00235A91">
            <w:pPr>
              <w:spacing w:line="25" w:lineRule="atLeast"/>
              <w:ind w:firstLine="0"/>
              <w:rPr>
                <w:rFonts w:asciiTheme="majorHAnsi" w:hAnsiTheme="majorHAnsi" w:cstheme="majorHAnsi"/>
                <w:lang w:val="en-US"/>
              </w:rPr>
            </w:pPr>
            <w:r w:rsidRPr="002F4A68">
              <w:rPr>
                <w:rFonts w:asciiTheme="majorHAnsi" w:hAnsiTheme="majorHAnsi" w:cstheme="majorHAnsi"/>
                <w:lang w:val="en-US"/>
              </w:rPr>
              <w:t>Transmission Control Protocol</w:t>
            </w:r>
          </w:p>
        </w:tc>
      </w:tr>
      <w:tr w:rsidR="0095053A" w14:paraId="60DAA9CB" w14:textId="77777777" w:rsidTr="00A11E7C">
        <w:tc>
          <w:tcPr>
            <w:tcW w:w="1696" w:type="dxa"/>
          </w:tcPr>
          <w:p w14:paraId="1CBE9BCE" w14:textId="659A6BF0" w:rsidR="0095053A" w:rsidRPr="005A227B" w:rsidRDefault="0095053A" w:rsidP="00235A91">
            <w:pPr>
              <w:spacing w:line="25" w:lineRule="atLeast"/>
              <w:ind w:firstLine="0"/>
              <w:rPr>
                <w:lang w:val="en-US"/>
              </w:rPr>
            </w:pPr>
            <w:r>
              <w:rPr>
                <w:lang w:val="en-US"/>
              </w:rPr>
              <w:t>GUI</w:t>
            </w:r>
          </w:p>
        </w:tc>
        <w:tc>
          <w:tcPr>
            <w:tcW w:w="7791" w:type="dxa"/>
          </w:tcPr>
          <w:p w14:paraId="576BE26F" w14:textId="702BC29B" w:rsidR="0095053A" w:rsidRPr="005A227B" w:rsidRDefault="0095053A" w:rsidP="00235A91">
            <w:pPr>
              <w:spacing w:line="25" w:lineRule="atLeast"/>
              <w:ind w:firstLine="0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Graphical User Interface</w:t>
            </w:r>
          </w:p>
        </w:tc>
      </w:tr>
      <w:tr w:rsidR="00575E46" w14:paraId="1AAAA18A" w14:textId="77777777" w:rsidTr="00A11E7C">
        <w:tc>
          <w:tcPr>
            <w:tcW w:w="1696" w:type="dxa"/>
          </w:tcPr>
          <w:p w14:paraId="7266ACA9" w14:textId="04548BD8" w:rsidR="00575E46" w:rsidRDefault="00575E46" w:rsidP="00235A91">
            <w:pPr>
              <w:spacing w:line="25" w:lineRule="atLeast"/>
              <w:ind w:firstLine="0"/>
              <w:rPr>
                <w:lang w:val="en-US"/>
              </w:rPr>
            </w:pPr>
            <w:r>
              <w:rPr>
                <w:lang w:val="en-US"/>
              </w:rPr>
              <w:t>SSH</w:t>
            </w:r>
          </w:p>
        </w:tc>
        <w:tc>
          <w:tcPr>
            <w:tcW w:w="7791" w:type="dxa"/>
          </w:tcPr>
          <w:p w14:paraId="67FAC6D4" w14:textId="6AA2508B" w:rsidR="00575E46" w:rsidRDefault="00575E46" w:rsidP="00235A91">
            <w:pPr>
              <w:spacing w:line="25" w:lineRule="atLeast"/>
              <w:ind w:firstLine="0"/>
              <w:rPr>
                <w:rFonts w:asciiTheme="majorHAnsi" w:hAnsiTheme="majorHAnsi" w:cstheme="majorHAnsi"/>
                <w:lang w:val="en-US"/>
              </w:rPr>
            </w:pPr>
            <w:r w:rsidRPr="00575E46">
              <w:rPr>
                <w:rFonts w:asciiTheme="majorHAnsi" w:hAnsiTheme="majorHAnsi" w:cstheme="majorHAnsi"/>
                <w:lang w:val="en-US"/>
              </w:rPr>
              <w:t>Secure Shell</w:t>
            </w:r>
          </w:p>
        </w:tc>
      </w:tr>
      <w:tr w:rsidR="0095053A" w14:paraId="411108D0" w14:textId="77777777" w:rsidTr="00A11E7C">
        <w:tc>
          <w:tcPr>
            <w:tcW w:w="1696" w:type="dxa"/>
          </w:tcPr>
          <w:p w14:paraId="5E288604" w14:textId="30496CE2" w:rsidR="0095053A" w:rsidRPr="003676D3" w:rsidRDefault="003676D3" w:rsidP="00235A91">
            <w:pPr>
              <w:spacing w:line="25" w:lineRule="atLeast"/>
              <w:ind w:firstLine="0"/>
            </w:pPr>
            <w:r>
              <w:rPr>
                <w:lang w:val="en-US"/>
              </w:rPr>
              <w:t>IP</w:t>
            </w:r>
          </w:p>
        </w:tc>
        <w:tc>
          <w:tcPr>
            <w:tcW w:w="7791" w:type="dxa"/>
          </w:tcPr>
          <w:p w14:paraId="53AA2317" w14:textId="7C3835E7" w:rsidR="0095053A" w:rsidRPr="005A227B" w:rsidRDefault="003676D3" w:rsidP="00235A91">
            <w:pPr>
              <w:spacing w:line="25" w:lineRule="atLeast"/>
              <w:ind w:firstLine="0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Internet protocol</w:t>
            </w:r>
          </w:p>
        </w:tc>
      </w:tr>
      <w:tr w:rsidR="003676D3" w14:paraId="2A14E13B" w14:textId="77777777" w:rsidTr="00A11E7C">
        <w:tc>
          <w:tcPr>
            <w:tcW w:w="1696" w:type="dxa"/>
          </w:tcPr>
          <w:p w14:paraId="5077C8F4" w14:textId="2B4411D2" w:rsidR="003676D3" w:rsidRPr="00625A05" w:rsidRDefault="003676D3" w:rsidP="00235A91">
            <w:pPr>
              <w:spacing w:line="25" w:lineRule="atLeast"/>
              <w:ind w:firstLine="0"/>
            </w:pPr>
            <w:r>
              <w:t>БД</w:t>
            </w:r>
          </w:p>
        </w:tc>
        <w:tc>
          <w:tcPr>
            <w:tcW w:w="7791" w:type="dxa"/>
          </w:tcPr>
          <w:p w14:paraId="1E652A4F" w14:textId="6D6C6F9E" w:rsidR="003676D3" w:rsidRPr="00625A05" w:rsidRDefault="003676D3" w:rsidP="00235A91">
            <w:pPr>
              <w:spacing w:line="25" w:lineRule="atLeast"/>
              <w:ind w:firstLine="0"/>
            </w:pPr>
            <w:r>
              <w:rPr>
                <w:rFonts w:asciiTheme="majorHAnsi" w:hAnsiTheme="majorHAnsi" w:cstheme="majorHAnsi"/>
              </w:rPr>
              <w:t>База данных</w:t>
            </w:r>
          </w:p>
        </w:tc>
      </w:tr>
      <w:tr w:rsidR="003676D3" w14:paraId="07E9F195" w14:textId="77777777" w:rsidTr="00A11E7C">
        <w:tc>
          <w:tcPr>
            <w:tcW w:w="1696" w:type="dxa"/>
          </w:tcPr>
          <w:p w14:paraId="4E56F4C6" w14:textId="7402E16D" w:rsidR="003676D3" w:rsidRPr="00F22D09" w:rsidRDefault="003676D3" w:rsidP="00235A91">
            <w:pPr>
              <w:spacing w:line="25" w:lineRule="atLeast"/>
              <w:ind w:firstLine="0"/>
            </w:pPr>
            <w:r>
              <w:t>ОС</w:t>
            </w:r>
          </w:p>
        </w:tc>
        <w:tc>
          <w:tcPr>
            <w:tcW w:w="7791" w:type="dxa"/>
          </w:tcPr>
          <w:p w14:paraId="78F91D67" w14:textId="2D8F1B7E" w:rsidR="003676D3" w:rsidRPr="00625A05" w:rsidRDefault="003676D3" w:rsidP="00235A91">
            <w:pPr>
              <w:keepNext/>
              <w:spacing w:line="25" w:lineRule="atLeast"/>
              <w:ind w:firstLine="0"/>
              <w:jc w:val="left"/>
            </w:pPr>
            <w:r>
              <w:rPr>
                <w:rFonts w:asciiTheme="majorHAnsi" w:hAnsiTheme="majorHAnsi" w:cstheme="majorHAnsi"/>
              </w:rPr>
              <w:t>Операционная система</w:t>
            </w:r>
          </w:p>
        </w:tc>
      </w:tr>
      <w:tr w:rsidR="003676D3" w14:paraId="562B9011" w14:textId="77777777" w:rsidTr="00A11E7C">
        <w:tc>
          <w:tcPr>
            <w:tcW w:w="1696" w:type="dxa"/>
          </w:tcPr>
          <w:p w14:paraId="5E35A49E" w14:textId="087A8305" w:rsidR="003676D3" w:rsidRDefault="003676D3" w:rsidP="00235A91">
            <w:pPr>
              <w:spacing w:line="25" w:lineRule="atLeast"/>
              <w:ind w:firstLine="0"/>
            </w:pPr>
            <w:r>
              <w:t>ПО</w:t>
            </w:r>
          </w:p>
        </w:tc>
        <w:tc>
          <w:tcPr>
            <w:tcW w:w="7791" w:type="dxa"/>
          </w:tcPr>
          <w:p w14:paraId="4AF939CF" w14:textId="5F010A11" w:rsidR="003676D3" w:rsidRPr="00625A05" w:rsidRDefault="003676D3" w:rsidP="00235A91">
            <w:pPr>
              <w:keepNext/>
              <w:spacing w:line="25" w:lineRule="atLeast"/>
              <w:ind w:firstLine="0"/>
              <w:jc w:val="left"/>
            </w:pPr>
            <w:r>
              <w:t>Программное обеспечение</w:t>
            </w:r>
          </w:p>
        </w:tc>
      </w:tr>
      <w:tr w:rsidR="003676D3" w14:paraId="40AEAC7A" w14:textId="77777777" w:rsidTr="00A11E7C">
        <w:tc>
          <w:tcPr>
            <w:tcW w:w="1696" w:type="dxa"/>
          </w:tcPr>
          <w:p w14:paraId="1C171AF1" w14:textId="45EC114E" w:rsidR="003676D3" w:rsidRDefault="003676D3" w:rsidP="00235A91">
            <w:pPr>
              <w:spacing w:line="25" w:lineRule="atLeast"/>
              <w:ind w:firstLine="0"/>
            </w:pPr>
            <w:r>
              <w:t>СУБД</w:t>
            </w:r>
          </w:p>
        </w:tc>
        <w:tc>
          <w:tcPr>
            <w:tcW w:w="7791" w:type="dxa"/>
          </w:tcPr>
          <w:p w14:paraId="3D715AA1" w14:textId="0C60C318" w:rsidR="003676D3" w:rsidRPr="00625A05" w:rsidRDefault="003676D3" w:rsidP="00235A91">
            <w:pPr>
              <w:keepNext/>
              <w:spacing w:line="25" w:lineRule="atLeast"/>
              <w:ind w:firstLine="0"/>
              <w:jc w:val="left"/>
            </w:pPr>
            <w:r>
              <w:t>Система управления базами данных</w:t>
            </w:r>
          </w:p>
        </w:tc>
      </w:tr>
      <w:tr w:rsidR="003676D3" w14:paraId="0DAF86DD" w14:textId="77777777" w:rsidTr="00A11E7C">
        <w:tc>
          <w:tcPr>
            <w:tcW w:w="1696" w:type="dxa"/>
          </w:tcPr>
          <w:p w14:paraId="4A6FAC9C" w14:textId="77291674" w:rsidR="003676D3" w:rsidRDefault="003676D3" w:rsidP="00235A91">
            <w:pPr>
              <w:spacing w:line="25" w:lineRule="atLeast"/>
              <w:ind w:firstLine="0"/>
            </w:pPr>
            <w:r>
              <w:t>ЦИКТ</w:t>
            </w:r>
          </w:p>
        </w:tc>
        <w:tc>
          <w:tcPr>
            <w:tcW w:w="7791" w:type="dxa"/>
          </w:tcPr>
          <w:p w14:paraId="393DAA00" w14:textId="7E4F5CD1" w:rsidR="003676D3" w:rsidRPr="00625A05" w:rsidRDefault="003676D3" w:rsidP="00235A91">
            <w:pPr>
              <w:keepNext/>
              <w:spacing w:line="25" w:lineRule="atLeast"/>
              <w:ind w:firstLine="0"/>
              <w:jc w:val="left"/>
            </w:pPr>
            <w:r>
              <w:rPr>
                <w:lang w:eastAsia="ar-SA"/>
              </w:rPr>
              <w:t>Ц</w:t>
            </w:r>
            <w:r w:rsidRPr="00E8770C">
              <w:rPr>
                <w:lang w:eastAsia="ar-SA"/>
              </w:rPr>
              <w:t>ех информационно-ко</w:t>
            </w:r>
            <w:r>
              <w:rPr>
                <w:lang w:eastAsia="ar-SA"/>
              </w:rPr>
              <w:t>ммуникационных</w:t>
            </w:r>
            <w:r w:rsidRPr="00E8770C">
              <w:rPr>
                <w:lang w:eastAsia="ar-SA"/>
              </w:rPr>
              <w:t xml:space="preserve"> технологий</w:t>
            </w:r>
          </w:p>
        </w:tc>
      </w:tr>
      <w:tr w:rsidR="003676D3" w14:paraId="0C554BA4" w14:textId="77777777" w:rsidTr="00A11E7C">
        <w:tc>
          <w:tcPr>
            <w:tcW w:w="1696" w:type="dxa"/>
          </w:tcPr>
          <w:p w14:paraId="39BBB3D4" w14:textId="45A8C7B8" w:rsidR="003676D3" w:rsidRDefault="003676D3" w:rsidP="00235A91">
            <w:pPr>
              <w:spacing w:line="25" w:lineRule="atLeast"/>
              <w:ind w:firstLine="0"/>
            </w:pPr>
            <w:r>
              <w:t>УИТ</w:t>
            </w:r>
          </w:p>
        </w:tc>
        <w:tc>
          <w:tcPr>
            <w:tcW w:w="7791" w:type="dxa"/>
          </w:tcPr>
          <w:p w14:paraId="70EE984A" w14:textId="1AE6E60F" w:rsidR="003676D3" w:rsidRPr="00625A05" w:rsidRDefault="003676D3" w:rsidP="00235A91">
            <w:pPr>
              <w:keepNext/>
              <w:spacing w:line="25" w:lineRule="atLeast"/>
              <w:ind w:firstLine="0"/>
              <w:jc w:val="left"/>
            </w:pPr>
            <w:r>
              <w:rPr>
                <w:lang w:eastAsia="ar-SA"/>
              </w:rPr>
              <w:t>У</w:t>
            </w:r>
            <w:r w:rsidR="009F06A5">
              <w:rPr>
                <w:lang w:eastAsia="ar-SA"/>
              </w:rPr>
              <w:t>правление информационных</w:t>
            </w:r>
            <w:r w:rsidRPr="00E8770C">
              <w:rPr>
                <w:lang w:eastAsia="ar-SA"/>
              </w:rPr>
              <w:t xml:space="preserve"> технологий</w:t>
            </w:r>
          </w:p>
        </w:tc>
      </w:tr>
    </w:tbl>
    <w:p w14:paraId="0F10B5FB" w14:textId="11665312" w:rsidR="00D42088" w:rsidRPr="009C7D93" w:rsidRDefault="00D42088" w:rsidP="00235A91">
      <w:pPr>
        <w:pStyle w:val="20"/>
        <w:numPr>
          <w:ilvl w:val="0"/>
          <w:numId w:val="0"/>
        </w:numPr>
        <w:spacing w:line="25" w:lineRule="atLeast"/>
        <w:ind w:left="578" w:hanging="578"/>
        <w:rPr>
          <w:sz w:val="27"/>
          <w:szCs w:val="27"/>
        </w:rPr>
      </w:pPr>
      <w:bookmarkStart w:id="13" w:name="_Toc151563643"/>
      <w:bookmarkStart w:id="14" w:name="_Toc167179584"/>
      <w:r w:rsidRPr="009C7D93">
        <w:rPr>
          <w:sz w:val="27"/>
          <w:szCs w:val="27"/>
        </w:rPr>
        <w:t>Перечень используемых терминов</w:t>
      </w:r>
      <w:bookmarkEnd w:id="13"/>
      <w:bookmarkEnd w:id="14"/>
    </w:p>
    <w:p w14:paraId="666D7594" w14:textId="56AFF62D" w:rsidR="0035136E" w:rsidRPr="003F5E4B" w:rsidRDefault="0035136E" w:rsidP="00235A91">
      <w:pPr>
        <w:spacing w:line="25" w:lineRule="atLeast"/>
        <w:rPr>
          <w:bCs/>
        </w:rPr>
      </w:pPr>
      <w:r>
        <w:rPr>
          <w:bCs/>
        </w:rPr>
        <w:t xml:space="preserve">В данном документе применяются следующие </w:t>
      </w:r>
      <w:r w:rsidR="00322143">
        <w:rPr>
          <w:bCs/>
        </w:rPr>
        <w:t>термины</w:t>
      </w:r>
      <w:r w:rsidRPr="003F5E4B">
        <w:rPr>
          <w:bCs/>
        </w:rPr>
        <w:t>:</w:t>
      </w:r>
    </w:p>
    <w:p w14:paraId="4485CDAC" w14:textId="3457DF08" w:rsidR="00E515D9" w:rsidRPr="00EF05DC" w:rsidRDefault="00156DFB" w:rsidP="00235A91">
      <w:pPr>
        <w:spacing w:line="25" w:lineRule="atLeast"/>
        <w:rPr>
          <w:bCs/>
        </w:rPr>
      </w:pPr>
      <w:r>
        <w:rPr>
          <w:b/>
          <w:bCs/>
        </w:rPr>
        <w:t>Системный</w:t>
      </w:r>
      <w:r w:rsidR="00E515D9">
        <w:rPr>
          <w:b/>
          <w:bCs/>
        </w:rPr>
        <w:t xml:space="preserve"> администратор</w:t>
      </w:r>
      <w:r w:rsidR="00E515D9" w:rsidRPr="00EF05DC">
        <w:rPr>
          <w:bCs/>
        </w:rPr>
        <w:t xml:space="preserve"> – </w:t>
      </w:r>
      <w:r w:rsidR="00E515D9">
        <w:rPr>
          <w:bCs/>
        </w:rPr>
        <w:t>специалист</w:t>
      </w:r>
      <w:r w:rsidR="00E515D9" w:rsidRPr="00EF05DC">
        <w:rPr>
          <w:bCs/>
        </w:rPr>
        <w:t xml:space="preserve"> </w:t>
      </w:r>
      <w:r w:rsidR="00E515D9" w:rsidRPr="00EF05DC">
        <w:t>Компании</w:t>
      </w:r>
      <w:r w:rsidR="00E515D9">
        <w:rPr>
          <w:bCs/>
        </w:rPr>
        <w:t xml:space="preserve">, который занимается </w:t>
      </w:r>
      <w:r w:rsidR="00ED334E">
        <w:rPr>
          <w:bCs/>
        </w:rPr>
        <w:t>обеспечением надежной и безопасной работы</w:t>
      </w:r>
      <w:r w:rsidR="00E515D9" w:rsidRPr="00EF05DC">
        <w:rPr>
          <w:bCs/>
        </w:rPr>
        <w:t xml:space="preserve"> </w:t>
      </w:r>
      <w:r w:rsidR="00E515D9" w:rsidRPr="00EF05DC">
        <w:t>ВР «ЭЖД»</w:t>
      </w:r>
      <w:r w:rsidR="007502D3">
        <w:t>, осуществляет обновление и поддержку системы</w:t>
      </w:r>
      <w:r w:rsidR="00E515D9" w:rsidRPr="00EF05DC">
        <w:rPr>
          <w:bCs/>
        </w:rPr>
        <w:t>.</w:t>
      </w:r>
    </w:p>
    <w:p w14:paraId="71AA8622" w14:textId="59B63DCC" w:rsidR="009D30F2" w:rsidRDefault="009D30F2" w:rsidP="00235A91">
      <w:pPr>
        <w:spacing w:line="25" w:lineRule="atLeast"/>
        <w:rPr>
          <w:bCs/>
        </w:rPr>
      </w:pPr>
      <w:r>
        <w:rPr>
          <w:b/>
          <w:bCs/>
          <w:lang w:val="en-US"/>
        </w:rPr>
        <w:t>Docker</w:t>
      </w:r>
      <w:r w:rsidRPr="009D30F2">
        <w:rPr>
          <w:b/>
          <w:bCs/>
        </w:rPr>
        <w:t xml:space="preserve"> </w:t>
      </w:r>
      <w:r>
        <w:rPr>
          <w:b/>
          <w:bCs/>
        </w:rPr>
        <w:t>контейнер</w:t>
      </w:r>
      <w:r w:rsidRPr="00EF05DC">
        <w:rPr>
          <w:bCs/>
        </w:rPr>
        <w:t xml:space="preserve"> – </w:t>
      </w:r>
      <w:r w:rsidR="00C151F5">
        <w:rPr>
          <w:bCs/>
        </w:rPr>
        <w:t xml:space="preserve">стандартизированный пакет программного обеспечения, </w:t>
      </w:r>
      <w:r w:rsidR="00251CF9">
        <w:rPr>
          <w:bCs/>
        </w:rPr>
        <w:t>который включает в себя приложение и все его зависимости, такие как библиотеки, исполняемые файлы и другие файлы, необходимые для его выполнения</w:t>
      </w:r>
      <w:r w:rsidR="001201A1">
        <w:rPr>
          <w:bCs/>
        </w:rPr>
        <w:t>. Контейнеры изолированы друг от друга и от окружающей системы, что делает их переносимыми и обеспечивает однородность в различных средах выполнения.</w:t>
      </w:r>
    </w:p>
    <w:p w14:paraId="3F6DA9A1" w14:textId="412B19C1" w:rsidR="002C4EA8" w:rsidRDefault="002C4EA8" w:rsidP="00235A91">
      <w:pPr>
        <w:spacing w:line="25" w:lineRule="atLeast"/>
        <w:rPr>
          <w:bCs/>
        </w:rPr>
      </w:pPr>
      <w:r>
        <w:rPr>
          <w:b/>
          <w:bCs/>
        </w:rPr>
        <w:t xml:space="preserve">Образ </w:t>
      </w:r>
      <w:r>
        <w:rPr>
          <w:b/>
          <w:bCs/>
          <w:lang w:val="en-US"/>
        </w:rPr>
        <w:t>Docker</w:t>
      </w:r>
      <w:r w:rsidR="001A6F16">
        <w:rPr>
          <w:b/>
          <w:bCs/>
        </w:rPr>
        <w:t xml:space="preserve"> </w:t>
      </w:r>
      <w:r w:rsidRPr="00EF05DC">
        <w:rPr>
          <w:bCs/>
        </w:rPr>
        <w:t xml:space="preserve">– </w:t>
      </w:r>
      <w:r>
        <w:rPr>
          <w:bCs/>
        </w:rPr>
        <w:t>шаблон, содержащий все необходимые инструкции и зависимости для создания и запуска конкретного контейнера. Он включает в себя файлы системы, среду выполнения и настройки, необходимые для работы приложения в изолированном окружении.</w:t>
      </w:r>
    </w:p>
    <w:p w14:paraId="33F26868" w14:textId="75ADC783" w:rsidR="0048263F" w:rsidRDefault="0048263F" w:rsidP="00235A91">
      <w:pPr>
        <w:spacing w:line="25" w:lineRule="atLeast"/>
        <w:rPr>
          <w:bCs/>
        </w:rPr>
      </w:pPr>
      <w:r>
        <w:rPr>
          <w:b/>
          <w:bCs/>
          <w:lang w:val="en-US"/>
        </w:rPr>
        <w:t>Docker</w:t>
      </w:r>
      <w:r w:rsidRPr="002C4EA8">
        <w:rPr>
          <w:b/>
          <w:bCs/>
        </w:rPr>
        <w:t xml:space="preserve"> </w:t>
      </w:r>
      <w:r>
        <w:rPr>
          <w:b/>
          <w:bCs/>
          <w:lang w:val="en-US"/>
        </w:rPr>
        <w:t>Hub</w:t>
      </w:r>
      <w:r w:rsidRPr="00EF05DC">
        <w:rPr>
          <w:bCs/>
        </w:rPr>
        <w:t xml:space="preserve"> –</w:t>
      </w:r>
      <w:r w:rsidR="00EE6DB0">
        <w:rPr>
          <w:bCs/>
          <w:lang w:val="tr-TR"/>
        </w:rPr>
        <w:t xml:space="preserve"> </w:t>
      </w:r>
      <w:r w:rsidRPr="0048263F">
        <w:rPr>
          <w:bCs/>
        </w:rPr>
        <w:t>облачный реестр, предоставляемый Docker, который позволяет пользователям находить, загружать и распространять контейнерные образы.</w:t>
      </w:r>
    </w:p>
    <w:p w14:paraId="6B46D284" w14:textId="2CF27BF3" w:rsidR="00EE6DB0" w:rsidRPr="00EE6DB0" w:rsidRDefault="00EE6DB0" w:rsidP="00235A91">
      <w:pPr>
        <w:spacing w:line="25" w:lineRule="atLeast"/>
        <w:rPr>
          <w:bCs/>
          <w:lang w:val="tr-TR"/>
        </w:rPr>
      </w:pPr>
      <w:r>
        <w:rPr>
          <w:b/>
          <w:bCs/>
          <w:lang w:val="en-US"/>
        </w:rPr>
        <w:t>Dockerfile</w:t>
      </w:r>
      <w:r w:rsidRPr="00EF05DC">
        <w:rPr>
          <w:bCs/>
        </w:rPr>
        <w:t xml:space="preserve"> –</w:t>
      </w:r>
      <w:r>
        <w:rPr>
          <w:bCs/>
          <w:lang w:val="tr-TR"/>
        </w:rPr>
        <w:t xml:space="preserve"> </w:t>
      </w:r>
      <w:r w:rsidRPr="00EE6DB0">
        <w:rPr>
          <w:bCs/>
          <w:lang w:val="tr-TR"/>
        </w:rPr>
        <w:t>текстовый файл, содержащий инструкции для создания Docker-образа. Он определяет окружение и настройки контейнера, включая базовый образ, установку программного обеспечения, настройку переменных среды, копирование файлов и многое другое. Dockerfile используется для автоматизации процесса создания образов, что делает его воспроизводимым и масштабируемым.</w:t>
      </w:r>
    </w:p>
    <w:p w14:paraId="5ED57B55" w14:textId="710BE1E2" w:rsidR="009D30F2" w:rsidRPr="00602A5E" w:rsidRDefault="009D30F2" w:rsidP="00235A91">
      <w:pPr>
        <w:spacing w:line="25" w:lineRule="atLeast"/>
        <w:rPr>
          <w:bCs/>
        </w:rPr>
      </w:pPr>
      <w:r>
        <w:rPr>
          <w:b/>
          <w:bCs/>
          <w:lang w:val="en-US"/>
        </w:rPr>
        <w:t>CLI</w:t>
      </w:r>
      <w:r w:rsidRPr="00EF05DC">
        <w:rPr>
          <w:bCs/>
        </w:rPr>
        <w:t xml:space="preserve"> – </w:t>
      </w:r>
      <w:r w:rsidR="002B5904">
        <w:rPr>
          <w:bCs/>
        </w:rPr>
        <w:t xml:space="preserve">интерфейс командной строки. Это способ взаимодействия с компьютерной программой </w:t>
      </w:r>
      <w:r w:rsidR="00602A5E">
        <w:rPr>
          <w:bCs/>
        </w:rPr>
        <w:t>или операционной системой путем ввода текстовых команд в командной строке или терминале.</w:t>
      </w:r>
      <w:r w:rsidR="00602A5E" w:rsidRPr="00602A5E">
        <w:rPr>
          <w:bCs/>
        </w:rPr>
        <w:t xml:space="preserve"> </w:t>
      </w:r>
      <w:r w:rsidR="00602A5E">
        <w:rPr>
          <w:bCs/>
          <w:lang w:val="en-US"/>
        </w:rPr>
        <w:t>CLI</w:t>
      </w:r>
      <w:r w:rsidR="00602A5E" w:rsidRPr="00602A5E">
        <w:rPr>
          <w:bCs/>
        </w:rPr>
        <w:t xml:space="preserve"> </w:t>
      </w:r>
      <w:r w:rsidR="00602A5E">
        <w:rPr>
          <w:bCs/>
        </w:rPr>
        <w:t>обычно используется для выполнения задач, автоматизации операций и управления компьютерными ресурсами.</w:t>
      </w:r>
    </w:p>
    <w:p w14:paraId="6C8C7053" w14:textId="360669D3" w:rsidR="009D30F2" w:rsidRPr="00EF05DC" w:rsidRDefault="009D30F2" w:rsidP="00235A91">
      <w:pPr>
        <w:spacing w:line="25" w:lineRule="atLeast"/>
        <w:rPr>
          <w:bCs/>
        </w:rPr>
      </w:pPr>
      <w:r>
        <w:rPr>
          <w:b/>
          <w:bCs/>
          <w:lang w:val="en-US"/>
        </w:rPr>
        <w:t>GUI</w:t>
      </w:r>
      <w:r w:rsidRPr="00EF05DC">
        <w:rPr>
          <w:bCs/>
        </w:rPr>
        <w:t xml:space="preserve"> – </w:t>
      </w:r>
      <w:r w:rsidR="002B5904">
        <w:rPr>
          <w:bCs/>
        </w:rPr>
        <w:t xml:space="preserve">графический пользовательский интерфейс. Это способ взаимодействия с компьютерной программой или операционной системой с помощью графических элементов, таких как окна, кнопки, меню и диалоговые окна. </w:t>
      </w:r>
      <w:r w:rsidR="002B5904">
        <w:rPr>
          <w:bCs/>
          <w:lang w:val="en-US"/>
        </w:rPr>
        <w:t>GUI</w:t>
      </w:r>
      <w:r w:rsidR="002B5904" w:rsidRPr="00B13C39">
        <w:rPr>
          <w:bCs/>
        </w:rPr>
        <w:t xml:space="preserve"> </w:t>
      </w:r>
      <w:r w:rsidR="002B5904">
        <w:rPr>
          <w:bCs/>
        </w:rPr>
        <w:t xml:space="preserve">облегчает визуализацию и выполнение </w:t>
      </w:r>
      <w:r w:rsidR="002B5904">
        <w:rPr>
          <w:bCs/>
        </w:rPr>
        <w:lastRenderedPageBreak/>
        <w:t>задач пользователя с помощью манипуляции объектами на экране с помощью мыши, клавиатуры или сенсорного экрана.</w:t>
      </w:r>
    </w:p>
    <w:p w14:paraId="5F3EE6EB" w14:textId="4D15F2A1" w:rsidR="00D9276F" w:rsidRDefault="002C726B" w:rsidP="00235A91">
      <w:pPr>
        <w:spacing w:line="25" w:lineRule="atLeast"/>
        <w:rPr>
          <w:bCs/>
        </w:rPr>
      </w:pPr>
      <w:r>
        <w:rPr>
          <w:b/>
          <w:bCs/>
        </w:rPr>
        <w:t>Резервное копирование</w:t>
      </w:r>
      <w:r w:rsidRPr="00EF05DC">
        <w:rPr>
          <w:bCs/>
        </w:rPr>
        <w:t xml:space="preserve"> – </w:t>
      </w:r>
      <w:r w:rsidR="00C66B30">
        <w:rPr>
          <w:bCs/>
        </w:rPr>
        <w:t>процесс создания копии данных с целью сохранения их в случае потери, повреждения или случайного удаления.</w:t>
      </w:r>
      <w:r w:rsidR="00C9093F">
        <w:rPr>
          <w:bCs/>
        </w:rPr>
        <w:t xml:space="preserve"> Резервные копии </w:t>
      </w:r>
      <w:r w:rsidR="007D0707">
        <w:rPr>
          <w:bCs/>
        </w:rPr>
        <w:t>могут быть созданы на физических носителях, таких как жесткие диски, или в облачном хранилище. Этот процесс является важной частью стратегии защиты данных и обеспечивает возможность восстановления информации в случае чрезвычайных ситуаций.</w:t>
      </w:r>
    </w:p>
    <w:p w14:paraId="5E09E2D4" w14:textId="625F4BB6" w:rsidR="00B94F8D" w:rsidRPr="00B94F8D" w:rsidRDefault="00B94F8D" w:rsidP="00235A91">
      <w:pPr>
        <w:spacing w:line="25" w:lineRule="atLeast"/>
        <w:rPr>
          <w:bCs/>
        </w:rPr>
      </w:pPr>
      <w:r>
        <w:rPr>
          <w:b/>
          <w:bCs/>
          <w:lang w:val="en-US"/>
        </w:rPr>
        <w:t>PostgreSQL</w:t>
      </w:r>
      <w:r w:rsidRPr="00EF05DC">
        <w:rPr>
          <w:bCs/>
        </w:rPr>
        <w:t xml:space="preserve"> – </w:t>
      </w:r>
      <w:r>
        <w:rPr>
          <w:bCs/>
        </w:rPr>
        <w:t>система управления реляционными базами данных</w:t>
      </w:r>
      <w:r w:rsidR="00517B9A">
        <w:rPr>
          <w:bCs/>
        </w:rPr>
        <w:t xml:space="preserve"> с открытым исходным кодом.</w:t>
      </w:r>
    </w:p>
    <w:p w14:paraId="34F5FA10" w14:textId="64275EE1" w:rsidR="00CC1E98" w:rsidRPr="00517B9A" w:rsidRDefault="00CC1E98" w:rsidP="00235A91">
      <w:pPr>
        <w:spacing w:line="25" w:lineRule="atLeast"/>
        <w:rPr>
          <w:bCs/>
        </w:rPr>
      </w:pPr>
      <w:r>
        <w:rPr>
          <w:b/>
          <w:bCs/>
          <w:lang w:val="en-US"/>
        </w:rPr>
        <w:t>pgAdmin</w:t>
      </w:r>
      <w:r w:rsidRPr="00EF05DC">
        <w:rPr>
          <w:bCs/>
        </w:rPr>
        <w:t xml:space="preserve"> – </w:t>
      </w:r>
      <w:r w:rsidR="00B33B4D">
        <w:rPr>
          <w:bCs/>
        </w:rPr>
        <w:t xml:space="preserve">бесплатное программное обеспечение с открытым исходным кодом, предназначенное для администрирования и управления серверами баз данных </w:t>
      </w:r>
      <w:r w:rsidR="00B33B4D">
        <w:rPr>
          <w:bCs/>
          <w:lang w:val="en-US"/>
        </w:rPr>
        <w:t>PostgreSQL</w:t>
      </w:r>
      <w:r w:rsidR="00517B9A">
        <w:rPr>
          <w:bCs/>
        </w:rPr>
        <w:t>. Оно предоставляет графический интерфейс пользователя для выполнения различных задач.</w:t>
      </w:r>
    </w:p>
    <w:p w14:paraId="3E6C878B" w14:textId="77777777" w:rsidR="00AE616B" w:rsidRDefault="00CC1E98" w:rsidP="00235A91">
      <w:pPr>
        <w:spacing w:line="25" w:lineRule="atLeast"/>
        <w:rPr>
          <w:bCs/>
        </w:rPr>
      </w:pPr>
      <w:r>
        <w:rPr>
          <w:b/>
          <w:bCs/>
          <w:lang w:val="en-US"/>
        </w:rPr>
        <w:t>pg</w:t>
      </w:r>
      <w:r w:rsidRPr="00CC1E98">
        <w:rPr>
          <w:b/>
          <w:bCs/>
        </w:rPr>
        <w:t>_</w:t>
      </w:r>
      <w:r>
        <w:rPr>
          <w:b/>
          <w:bCs/>
          <w:lang w:val="en-US"/>
        </w:rPr>
        <w:t>dump</w:t>
      </w:r>
      <w:r w:rsidRPr="00EF05DC">
        <w:rPr>
          <w:bCs/>
        </w:rPr>
        <w:t xml:space="preserve"> – </w:t>
      </w:r>
      <w:r w:rsidR="009F7C0B">
        <w:rPr>
          <w:bCs/>
        </w:rPr>
        <w:t>утилита командной строки</w:t>
      </w:r>
      <w:r w:rsidR="00317BC3">
        <w:rPr>
          <w:bCs/>
        </w:rPr>
        <w:t xml:space="preserve">, предоставляемая </w:t>
      </w:r>
      <w:r w:rsidR="00317BC3">
        <w:rPr>
          <w:bCs/>
          <w:lang w:val="en-US"/>
        </w:rPr>
        <w:t>PostgreSQL</w:t>
      </w:r>
      <w:r w:rsidR="00317BC3">
        <w:rPr>
          <w:bCs/>
        </w:rPr>
        <w:t xml:space="preserve">, которая используется для создания резервных копий баз данных </w:t>
      </w:r>
      <w:proofErr w:type="spellStart"/>
      <w:r w:rsidR="00317BC3">
        <w:rPr>
          <w:bCs/>
        </w:rPr>
        <w:t>PostgreSQL</w:t>
      </w:r>
      <w:proofErr w:type="spellEnd"/>
      <w:r w:rsidR="00317BC3">
        <w:rPr>
          <w:bCs/>
        </w:rPr>
        <w:t>.</w:t>
      </w:r>
    </w:p>
    <w:p w14:paraId="0730189A" w14:textId="2F48F7DA" w:rsidR="00CC1E98" w:rsidRPr="00AE616B" w:rsidRDefault="00317BC3" w:rsidP="00235A91">
      <w:pPr>
        <w:spacing w:line="25" w:lineRule="atLeast"/>
        <w:rPr>
          <w:bCs/>
        </w:rPr>
      </w:pPr>
      <w:r>
        <w:rPr>
          <w:bCs/>
        </w:rPr>
        <w:t xml:space="preserve"> </w:t>
      </w:r>
      <w:r w:rsidR="00AE616B">
        <w:rPr>
          <w:b/>
          <w:bCs/>
          <w:lang w:val="en-US"/>
        </w:rPr>
        <w:t>pg</w:t>
      </w:r>
      <w:r w:rsidR="00AE616B" w:rsidRPr="00CC1E98">
        <w:rPr>
          <w:b/>
          <w:bCs/>
        </w:rPr>
        <w:t>_</w:t>
      </w:r>
      <w:r w:rsidR="00AE616B">
        <w:rPr>
          <w:b/>
          <w:bCs/>
          <w:lang w:val="en-US"/>
        </w:rPr>
        <w:t>restore</w:t>
      </w:r>
      <w:r w:rsidR="00AE616B" w:rsidRPr="00EF05DC">
        <w:rPr>
          <w:bCs/>
        </w:rPr>
        <w:t xml:space="preserve"> – </w:t>
      </w:r>
      <w:r w:rsidR="00AE616B">
        <w:rPr>
          <w:bCs/>
        </w:rPr>
        <w:t xml:space="preserve">утилита командной строки для восстановления баз данных </w:t>
      </w:r>
      <w:proofErr w:type="spellStart"/>
      <w:r w:rsidR="00AE616B">
        <w:rPr>
          <w:bCs/>
        </w:rPr>
        <w:t>PostgreSQL</w:t>
      </w:r>
      <w:proofErr w:type="spellEnd"/>
      <w:r w:rsidR="00AE616B">
        <w:rPr>
          <w:bCs/>
        </w:rPr>
        <w:t>.</w:t>
      </w:r>
    </w:p>
    <w:p w14:paraId="6C5563CE" w14:textId="73E78DD6" w:rsidR="00CC1E98" w:rsidRDefault="00CC1E98" w:rsidP="00235A91">
      <w:pPr>
        <w:spacing w:line="25" w:lineRule="atLeast"/>
        <w:rPr>
          <w:bCs/>
        </w:rPr>
      </w:pPr>
      <w:r>
        <w:rPr>
          <w:b/>
          <w:bCs/>
          <w:lang w:val="en-US"/>
        </w:rPr>
        <w:t>Microsoft</w:t>
      </w:r>
      <w:r w:rsidRPr="00B33B4D">
        <w:rPr>
          <w:b/>
          <w:bCs/>
        </w:rPr>
        <w:t xml:space="preserve"> </w:t>
      </w:r>
      <w:r>
        <w:rPr>
          <w:b/>
          <w:bCs/>
          <w:lang w:val="en-US"/>
        </w:rPr>
        <w:t>Active</w:t>
      </w:r>
      <w:r w:rsidRPr="00B33B4D">
        <w:rPr>
          <w:b/>
          <w:bCs/>
        </w:rPr>
        <w:t xml:space="preserve"> </w:t>
      </w:r>
      <w:r>
        <w:rPr>
          <w:b/>
          <w:bCs/>
          <w:lang w:val="en-US"/>
        </w:rPr>
        <w:t>Directory</w:t>
      </w:r>
      <w:r w:rsidRPr="00EF05DC">
        <w:rPr>
          <w:bCs/>
        </w:rPr>
        <w:t xml:space="preserve"> – </w:t>
      </w:r>
      <w:r w:rsidR="00317BC3">
        <w:rPr>
          <w:bCs/>
        </w:rPr>
        <w:t xml:space="preserve">служба каталогов и служба аутентификации, разработанная </w:t>
      </w:r>
      <w:r w:rsidR="00317BC3">
        <w:rPr>
          <w:bCs/>
          <w:lang w:val="en-US"/>
        </w:rPr>
        <w:t>Microsoft</w:t>
      </w:r>
      <w:r w:rsidR="00317BC3">
        <w:rPr>
          <w:bCs/>
        </w:rPr>
        <w:t xml:space="preserve">, которая </w:t>
      </w:r>
      <w:r w:rsidR="00E52294">
        <w:rPr>
          <w:bCs/>
        </w:rPr>
        <w:t xml:space="preserve">используется в среде </w:t>
      </w:r>
      <w:r w:rsidR="00E52294">
        <w:rPr>
          <w:bCs/>
          <w:lang w:val="en-US"/>
        </w:rPr>
        <w:t>Windows</w:t>
      </w:r>
      <w:r w:rsidR="00E52294" w:rsidRPr="00E52294">
        <w:rPr>
          <w:bCs/>
        </w:rPr>
        <w:t xml:space="preserve"> </w:t>
      </w:r>
      <w:r w:rsidR="00E52294">
        <w:rPr>
          <w:bCs/>
        </w:rPr>
        <w:t>для управления сетевыми ресурсами и предоставления единой точки аутентификации и авторизации для пользователей, компьютеров и других объектов в сети.</w:t>
      </w:r>
    </w:p>
    <w:p w14:paraId="01141280" w14:textId="1D220724" w:rsidR="009F06A5" w:rsidRDefault="009F06A5" w:rsidP="00235A91">
      <w:pPr>
        <w:spacing w:line="25" w:lineRule="atLeast"/>
      </w:pPr>
      <w:r w:rsidRPr="00AC7C52">
        <w:rPr>
          <w:b/>
        </w:rPr>
        <w:t>Тестовое окружение приложения</w:t>
      </w:r>
      <w:r>
        <w:t xml:space="preserve"> </w:t>
      </w:r>
      <w:r w:rsidRPr="00EF05DC">
        <w:rPr>
          <w:bCs/>
        </w:rPr>
        <w:t>–</w:t>
      </w:r>
      <w:r>
        <w:t xml:space="preserve"> это специально настроенное окружение, в котором разработчики и тестировщики проверяют работоспособность и корректность</w:t>
      </w:r>
      <w:r w:rsidR="00AC7C52">
        <w:t xml:space="preserve"> приложения перед его выпуском.</w:t>
      </w:r>
    </w:p>
    <w:p w14:paraId="4A025E71" w14:textId="0ABB3717" w:rsidR="009F06A5" w:rsidRDefault="009F06A5" w:rsidP="00235A91">
      <w:pPr>
        <w:spacing w:line="25" w:lineRule="atLeast"/>
      </w:pPr>
      <w:r w:rsidRPr="009F06A5">
        <w:rPr>
          <w:b/>
        </w:rPr>
        <w:t>Продакшн-окружение приложения</w:t>
      </w:r>
      <w:r>
        <w:t xml:space="preserve"> </w:t>
      </w:r>
      <w:r w:rsidRPr="00EF05DC">
        <w:rPr>
          <w:bCs/>
        </w:rPr>
        <w:t>–</w:t>
      </w:r>
      <w:r>
        <w:t xml:space="preserve"> это рабочее окружение, в котором приложение доступно конечным пользователям. В этом окружении приложение обрабатывает реальные данные и выполняет свои основные функции.</w:t>
      </w:r>
    </w:p>
    <w:p w14:paraId="5C9F41C2" w14:textId="1F71C6F7" w:rsidR="009F06A5" w:rsidRDefault="009F06A5" w:rsidP="00235A91">
      <w:pPr>
        <w:spacing w:line="25" w:lineRule="atLeast"/>
      </w:pPr>
      <w:proofErr w:type="spellStart"/>
      <w:r w:rsidRPr="009F06A5">
        <w:rPr>
          <w:b/>
        </w:rPr>
        <w:t>NoSQL</w:t>
      </w:r>
      <w:proofErr w:type="spellEnd"/>
      <w:r>
        <w:t xml:space="preserve"> </w:t>
      </w:r>
      <w:r w:rsidRPr="00EF05DC">
        <w:rPr>
          <w:bCs/>
        </w:rPr>
        <w:t>–</w:t>
      </w:r>
      <w:r>
        <w:t xml:space="preserve"> это тип баз данных, которые не используют реляционную модель и SQL для управления данными. </w:t>
      </w:r>
      <w:proofErr w:type="spellStart"/>
      <w:r>
        <w:t>NoSQL</w:t>
      </w:r>
      <w:proofErr w:type="spellEnd"/>
      <w:r>
        <w:t xml:space="preserve"> базы данных предназначены для хранения и обработки больших объемов разнородных данных и часто используются в распределенных системах</w:t>
      </w:r>
      <w:r w:rsidR="00AC7C52">
        <w:t>.</w:t>
      </w:r>
    </w:p>
    <w:p w14:paraId="6AEAB16B" w14:textId="05175E71" w:rsidR="00876A15" w:rsidRDefault="00876A15" w:rsidP="00235A91">
      <w:pPr>
        <w:spacing w:line="25" w:lineRule="atLeast"/>
      </w:pPr>
      <w:r w:rsidRPr="00876A15">
        <w:rPr>
          <w:b/>
        </w:rPr>
        <w:t>URL (</w:t>
      </w:r>
      <w:proofErr w:type="spellStart"/>
      <w:r w:rsidRPr="00876A15">
        <w:rPr>
          <w:b/>
        </w:rPr>
        <w:t>Uniform</w:t>
      </w:r>
      <w:proofErr w:type="spellEnd"/>
      <w:r w:rsidRPr="00876A15">
        <w:rPr>
          <w:b/>
        </w:rPr>
        <w:t xml:space="preserve"> </w:t>
      </w:r>
      <w:proofErr w:type="spellStart"/>
      <w:r w:rsidRPr="00876A15">
        <w:rPr>
          <w:b/>
        </w:rPr>
        <w:t>Resource</w:t>
      </w:r>
      <w:proofErr w:type="spellEnd"/>
      <w:r w:rsidRPr="00876A15">
        <w:rPr>
          <w:b/>
        </w:rPr>
        <w:t xml:space="preserve"> </w:t>
      </w:r>
      <w:proofErr w:type="spellStart"/>
      <w:r w:rsidRPr="00876A15">
        <w:rPr>
          <w:b/>
        </w:rPr>
        <w:t>Locator</w:t>
      </w:r>
      <w:proofErr w:type="spellEnd"/>
      <w:r w:rsidRPr="00876A15">
        <w:rPr>
          <w:b/>
        </w:rPr>
        <w:t>)</w:t>
      </w:r>
      <w:r w:rsidRPr="00876A15">
        <w:t xml:space="preserve"> </w:t>
      </w:r>
      <w:r w:rsidRPr="00EF05DC">
        <w:rPr>
          <w:bCs/>
        </w:rPr>
        <w:t>–</w:t>
      </w:r>
      <w:r w:rsidRPr="00876A15">
        <w:t xml:space="preserve"> это унифицированный указатель ресурса, который используется для идентификации и доступа к ресурсам в Интернете.</w:t>
      </w:r>
    </w:p>
    <w:p w14:paraId="3D17300F" w14:textId="2F5CF5D1" w:rsidR="00975FE8" w:rsidRDefault="00975FE8" w:rsidP="00975FE8">
      <w:pPr>
        <w:spacing w:line="25" w:lineRule="atLeast"/>
      </w:pPr>
      <w:r w:rsidRPr="00975FE8">
        <w:rPr>
          <w:b/>
        </w:rPr>
        <w:t xml:space="preserve">PuTTY </w:t>
      </w:r>
      <w:r w:rsidRPr="00EF05DC">
        <w:rPr>
          <w:bCs/>
        </w:rPr>
        <w:t>–</w:t>
      </w:r>
      <w:r>
        <w:t xml:space="preserve"> </w:t>
      </w:r>
      <w:r w:rsidRPr="00975FE8">
        <w:t xml:space="preserve">свободно распространяемый клиент для удаленного доступа к компьютерам по протоколам SSH, </w:t>
      </w:r>
      <w:proofErr w:type="spellStart"/>
      <w:r w:rsidRPr="00975FE8">
        <w:t>Telnet</w:t>
      </w:r>
      <w:proofErr w:type="spellEnd"/>
      <w:r w:rsidRPr="00975FE8">
        <w:t xml:space="preserve">, </w:t>
      </w:r>
      <w:proofErr w:type="spellStart"/>
      <w:r w:rsidRPr="00975FE8">
        <w:t>Rlogin</w:t>
      </w:r>
      <w:proofErr w:type="spellEnd"/>
      <w:r w:rsidRPr="00975FE8">
        <w:t xml:space="preserve"> и серийному порту. Он позволяет пользователям устанавливать безопасное соединение с удаленными системами и осуществлять управление ими через текстовый интерфейс.</w:t>
      </w:r>
    </w:p>
    <w:p w14:paraId="1C4F14CA" w14:textId="3392187A" w:rsidR="00CD5986" w:rsidRDefault="00CD5986" w:rsidP="00975FE8">
      <w:pPr>
        <w:spacing w:line="25" w:lineRule="atLeast"/>
      </w:pPr>
      <w:r w:rsidRPr="00CD5986">
        <w:rPr>
          <w:b/>
        </w:rPr>
        <w:t>Cron</w:t>
      </w:r>
      <w:r w:rsidRPr="00CD5986">
        <w:t xml:space="preserve"> </w:t>
      </w:r>
      <w:r w:rsidR="00D16912" w:rsidRPr="00EF05DC">
        <w:rPr>
          <w:bCs/>
        </w:rPr>
        <w:t>–</w:t>
      </w:r>
      <w:r w:rsidRPr="00CD5986">
        <w:t xml:space="preserve"> стандартная система в Unix-подобных операционных системах для планирования выполнения задач в определенное время или периодически.</w:t>
      </w:r>
    </w:p>
    <w:p w14:paraId="548B2169" w14:textId="3B5FEDD9" w:rsidR="000606C2" w:rsidRDefault="00D16912" w:rsidP="00975FE8">
      <w:pPr>
        <w:spacing w:line="25" w:lineRule="atLeast"/>
      </w:pPr>
      <w:r w:rsidRPr="00D16912">
        <w:rPr>
          <w:b/>
        </w:rPr>
        <w:t>Псевдотерминал</w:t>
      </w:r>
      <w:r>
        <w:t xml:space="preserve"> </w:t>
      </w:r>
      <w:r w:rsidRPr="00EF05DC">
        <w:rPr>
          <w:bCs/>
        </w:rPr>
        <w:t>–</w:t>
      </w:r>
      <w:r>
        <w:t xml:space="preserve"> </w:t>
      </w:r>
      <w:r w:rsidRPr="00D16912">
        <w:t>программный интерфейс, который предоставляет терминальные возможности для процессов, запущенных в виртуальном окружении.</w:t>
      </w:r>
    </w:p>
    <w:p w14:paraId="6C8ECB39" w14:textId="7528FEE2" w:rsidR="00975FE8" w:rsidRDefault="00967016" w:rsidP="00235A91">
      <w:pPr>
        <w:spacing w:line="25" w:lineRule="atLeast"/>
      </w:pPr>
      <w:r w:rsidRPr="00967016">
        <w:rPr>
          <w:b/>
        </w:rPr>
        <w:t>Bash-оболочка (Bash shell)</w:t>
      </w:r>
      <w:r w:rsidRPr="00967016">
        <w:t xml:space="preserve"> </w:t>
      </w:r>
      <w:r w:rsidRPr="00EF05DC">
        <w:rPr>
          <w:bCs/>
        </w:rPr>
        <w:t>–</w:t>
      </w:r>
      <w:r>
        <w:rPr>
          <w:bCs/>
        </w:rPr>
        <w:t xml:space="preserve"> </w:t>
      </w:r>
      <w:r w:rsidRPr="00967016">
        <w:t>интерпретатор командной строки и сценариев для Unix-подобных операционных систем, таких как Linux.</w:t>
      </w:r>
    </w:p>
    <w:p w14:paraId="15392F00" w14:textId="77777777" w:rsidR="009F06A5" w:rsidRPr="00E52294" w:rsidRDefault="009F06A5" w:rsidP="00235A91">
      <w:pPr>
        <w:spacing w:line="25" w:lineRule="atLeast"/>
        <w:rPr>
          <w:bCs/>
        </w:rPr>
      </w:pPr>
    </w:p>
    <w:p w14:paraId="3EC58FF5" w14:textId="77777777" w:rsidR="00CC1E98" w:rsidRDefault="00CC1E98" w:rsidP="00235A91">
      <w:pPr>
        <w:spacing w:line="25" w:lineRule="atLeast"/>
        <w:rPr>
          <w:bCs/>
        </w:rPr>
      </w:pPr>
    </w:p>
    <w:p w14:paraId="221FB684" w14:textId="77777777" w:rsidR="00D9276F" w:rsidRDefault="00D9276F" w:rsidP="00235A91">
      <w:pPr>
        <w:spacing w:line="25" w:lineRule="atLeast"/>
        <w:ind w:firstLine="0"/>
        <w:jc w:val="left"/>
        <w:rPr>
          <w:bCs/>
        </w:rPr>
      </w:pPr>
      <w:r>
        <w:rPr>
          <w:bCs/>
        </w:rPr>
        <w:br w:type="page"/>
      </w:r>
    </w:p>
    <w:p w14:paraId="0BA34DCE" w14:textId="00C34497" w:rsidR="00D9276F" w:rsidRPr="008B2542" w:rsidRDefault="00D9276F" w:rsidP="00235A91">
      <w:pPr>
        <w:spacing w:before="100" w:beforeAutospacing="1" w:after="100" w:afterAutospacing="1" w:line="25" w:lineRule="atLeast"/>
        <w:jc w:val="center"/>
        <w:outlineLvl w:val="1"/>
        <w:rPr>
          <w:b/>
          <w:bCs/>
          <w:sz w:val="36"/>
          <w:szCs w:val="36"/>
        </w:rPr>
      </w:pPr>
      <w:bookmarkStart w:id="15" w:name="_Toc167179585"/>
      <w:r>
        <w:rPr>
          <w:b/>
          <w:bCs/>
          <w:sz w:val="36"/>
          <w:szCs w:val="36"/>
        </w:rPr>
        <w:lastRenderedPageBreak/>
        <w:t>Назначение</w:t>
      </w:r>
      <w:bookmarkEnd w:id="15"/>
    </w:p>
    <w:p w14:paraId="4F9401EB" w14:textId="0E3BC2EF" w:rsidR="00ED334E" w:rsidRPr="00ED334E" w:rsidRDefault="00ED334E" w:rsidP="00235A91">
      <w:pPr>
        <w:spacing w:line="25" w:lineRule="atLeast"/>
        <w:ind w:firstLine="709"/>
      </w:pPr>
      <w:r>
        <w:t xml:space="preserve">Объектом обслуживания по данному документу является </w:t>
      </w:r>
      <w:r w:rsidR="00024AB2">
        <w:t>в</w:t>
      </w:r>
      <w:r w:rsidR="00024AB2" w:rsidRPr="00625A05">
        <w:t xml:space="preserve">ременное решение </w:t>
      </w:r>
      <w:r w:rsidR="00024AB2" w:rsidRPr="00625A05">
        <w:rPr>
          <w:lang w:eastAsia="en-GB"/>
        </w:rPr>
        <w:t>«</w:t>
      </w:r>
      <w:r w:rsidR="00024AB2">
        <w:rPr>
          <w:lang w:eastAsia="en-GB"/>
        </w:rPr>
        <w:t>Электронный журнал дефектов</w:t>
      </w:r>
      <w:r w:rsidR="00024AB2" w:rsidRPr="00625A05">
        <w:t>»</w:t>
      </w:r>
      <w:r w:rsidR="00024AB2">
        <w:t xml:space="preserve"> (далее по тексту </w:t>
      </w:r>
      <w:r w:rsidR="00024AB2" w:rsidRPr="0038224E">
        <w:t>–</w:t>
      </w:r>
      <w:r w:rsidR="00024AB2">
        <w:t xml:space="preserve"> </w:t>
      </w:r>
      <w:r w:rsidR="00024AB2" w:rsidRPr="00625A05">
        <w:t>ВР «ЭЖД»</w:t>
      </w:r>
      <w:r w:rsidR="00024AB2">
        <w:t>).</w:t>
      </w:r>
    </w:p>
    <w:p w14:paraId="4295323B" w14:textId="714AF296" w:rsidR="000404E9" w:rsidRDefault="00A577CC" w:rsidP="00235A91">
      <w:pPr>
        <w:spacing w:line="25" w:lineRule="atLeast"/>
        <w:ind w:firstLine="709"/>
      </w:pPr>
      <w:r w:rsidRPr="00625A05">
        <w:t>ВР «ЭЖД»</w:t>
      </w:r>
      <w:r w:rsidRPr="00305270">
        <w:t xml:space="preserve"> предназначена для </w:t>
      </w:r>
      <w:r>
        <w:t>обеспечения</w:t>
      </w:r>
      <w:r w:rsidRPr="005B0BE6">
        <w:t xml:space="preserve"> наличия работоспособной системы управления дефектами обо</w:t>
      </w:r>
      <w:r>
        <w:t xml:space="preserve">рудования до начала </w:t>
      </w:r>
      <w:proofErr w:type="spellStart"/>
      <w:r>
        <w:t>подэтапа</w:t>
      </w:r>
      <w:proofErr w:type="spellEnd"/>
      <w:r>
        <w:t xml:space="preserve"> А-3, накопления</w:t>
      </w:r>
      <w:r w:rsidRPr="005B0BE6">
        <w:t xml:space="preserve"> базы дефектов по оборудованию до ввода в эксплуатацию ЦС </w:t>
      </w:r>
      <w:proofErr w:type="spellStart"/>
      <w:r w:rsidRPr="005B0BE6">
        <w:t>ТОиР</w:t>
      </w:r>
      <w:proofErr w:type="spellEnd"/>
      <w:r>
        <w:t>.</w:t>
      </w:r>
    </w:p>
    <w:p w14:paraId="7C61F4B7" w14:textId="0B535570" w:rsidR="00971163" w:rsidRDefault="00971163" w:rsidP="00235A91">
      <w:pPr>
        <w:spacing w:line="25" w:lineRule="atLeast"/>
      </w:pPr>
    </w:p>
    <w:p w14:paraId="1701512D" w14:textId="11786C21" w:rsidR="007933CE" w:rsidRDefault="007933CE" w:rsidP="00235A91">
      <w:pPr>
        <w:spacing w:line="25" w:lineRule="atLeast"/>
        <w:ind w:firstLine="0"/>
        <w:jc w:val="left"/>
      </w:pPr>
      <w:r>
        <w:br w:type="page"/>
      </w:r>
    </w:p>
    <w:p w14:paraId="0C0C5361" w14:textId="58019859" w:rsidR="007933CE" w:rsidRPr="008B2542" w:rsidRDefault="007031C6" w:rsidP="00235A91">
      <w:pPr>
        <w:spacing w:before="100" w:beforeAutospacing="1" w:after="100" w:afterAutospacing="1" w:line="25" w:lineRule="atLeast"/>
        <w:outlineLvl w:val="1"/>
        <w:rPr>
          <w:b/>
          <w:bCs/>
          <w:sz w:val="36"/>
          <w:szCs w:val="36"/>
        </w:rPr>
      </w:pPr>
      <w:bookmarkStart w:id="16" w:name="_Toc167179586"/>
      <w:r>
        <w:rPr>
          <w:b/>
          <w:bCs/>
          <w:sz w:val="36"/>
          <w:szCs w:val="36"/>
        </w:rPr>
        <w:lastRenderedPageBreak/>
        <w:t xml:space="preserve">1. Состав </w:t>
      </w:r>
      <w:r w:rsidR="007D4B51">
        <w:rPr>
          <w:b/>
          <w:bCs/>
          <w:sz w:val="36"/>
          <w:szCs w:val="36"/>
        </w:rPr>
        <w:t>ВР «ЭЖД»</w:t>
      </w:r>
      <w:bookmarkEnd w:id="16"/>
    </w:p>
    <w:p w14:paraId="4FE77ACB" w14:textId="5F903F03" w:rsidR="007933CE" w:rsidRPr="008B2542" w:rsidRDefault="00C35F9F" w:rsidP="00235A91">
      <w:pPr>
        <w:spacing w:before="100" w:beforeAutospacing="1" w:after="100" w:afterAutospacing="1" w:line="25" w:lineRule="atLeast"/>
        <w:ind w:firstLine="709"/>
        <w:outlineLvl w:val="2"/>
        <w:rPr>
          <w:b/>
          <w:bCs/>
          <w:sz w:val="27"/>
          <w:szCs w:val="27"/>
        </w:rPr>
      </w:pPr>
      <w:bookmarkStart w:id="17" w:name="_Toc167179587"/>
      <w:r>
        <w:rPr>
          <w:b/>
          <w:bCs/>
          <w:sz w:val="27"/>
          <w:szCs w:val="27"/>
        </w:rPr>
        <w:t>1.1. Серверы</w:t>
      </w:r>
      <w:r w:rsidR="007933CE" w:rsidRPr="008B2542">
        <w:rPr>
          <w:b/>
          <w:bCs/>
          <w:sz w:val="27"/>
          <w:szCs w:val="27"/>
        </w:rPr>
        <w:t xml:space="preserve"> и их назначение</w:t>
      </w:r>
      <w:bookmarkEnd w:id="17"/>
    </w:p>
    <w:p w14:paraId="7E5E8D51" w14:textId="5B617970" w:rsidR="007933CE" w:rsidRPr="008B2542" w:rsidRDefault="00CD189C" w:rsidP="00235A91">
      <w:pPr>
        <w:spacing w:before="100" w:beforeAutospacing="1" w:after="100" w:afterAutospacing="1" w:line="25" w:lineRule="atLeast"/>
        <w:ind w:firstLine="709"/>
      </w:pPr>
      <w:r>
        <w:t>С</w:t>
      </w:r>
      <w:r w:rsidR="00C35F9F">
        <w:t>ерверы</w:t>
      </w:r>
      <w:r w:rsidR="00C02B43">
        <w:t>, обеспечивающие</w:t>
      </w:r>
      <w:r w:rsidR="00A835D3">
        <w:t xml:space="preserve"> </w:t>
      </w:r>
      <w:r w:rsidR="007933CE" w:rsidRPr="008B2542">
        <w:t xml:space="preserve">работу </w:t>
      </w:r>
      <w:r w:rsidR="009F4C12">
        <w:t>ВР «ЭЖД»</w:t>
      </w:r>
      <w:r w:rsidR="007933CE" w:rsidRPr="008B2542">
        <w:t>:</w:t>
      </w:r>
    </w:p>
    <w:p w14:paraId="2C870A54" w14:textId="389B806E" w:rsidR="005230D8" w:rsidRDefault="007933CE" w:rsidP="00235A91">
      <w:pPr>
        <w:numPr>
          <w:ilvl w:val="0"/>
          <w:numId w:val="10"/>
        </w:numPr>
        <w:spacing w:before="100" w:beforeAutospacing="1" w:after="100" w:afterAutospacing="1" w:line="25" w:lineRule="atLeast"/>
        <w:ind w:firstLine="414"/>
        <w:jc w:val="left"/>
      </w:pPr>
      <w:r w:rsidRPr="008B2542">
        <w:rPr>
          <w:b/>
          <w:bCs/>
        </w:rPr>
        <w:t>Основной сервер</w:t>
      </w:r>
      <w:r w:rsidRPr="008B2542">
        <w:t xml:space="preserve">: </w:t>
      </w:r>
    </w:p>
    <w:p w14:paraId="409AC192" w14:textId="41829811" w:rsidR="005230D8" w:rsidRDefault="005230D8" w:rsidP="00235A91">
      <w:pPr>
        <w:tabs>
          <w:tab w:val="num" w:pos="720"/>
        </w:tabs>
        <w:spacing w:before="100" w:beforeAutospacing="1" w:line="25" w:lineRule="atLeast"/>
        <w:ind w:left="720" w:firstLine="414"/>
        <w:jc w:val="left"/>
      </w:pPr>
      <w:r>
        <w:t xml:space="preserve">Используется для запуска </w:t>
      </w:r>
      <w:r w:rsidR="009F4C12">
        <w:t xml:space="preserve">в работу контейнеров </w:t>
      </w:r>
      <w:r w:rsidR="00416B18">
        <w:t>с приложением и его компонентами</w:t>
      </w:r>
      <w:r w:rsidR="00D76C35">
        <w:t>.</w:t>
      </w:r>
      <w:r w:rsidR="009F4C12">
        <w:t xml:space="preserve"> </w:t>
      </w:r>
    </w:p>
    <w:p w14:paraId="29C100A4" w14:textId="03645CFA" w:rsidR="0053427E" w:rsidRPr="00801525" w:rsidRDefault="003676D3" w:rsidP="00235A91">
      <w:pPr>
        <w:pStyle w:val="afff5"/>
        <w:numPr>
          <w:ilvl w:val="0"/>
          <w:numId w:val="19"/>
        </w:numPr>
        <w:tabs>
          <w:tab w:val="num" w:pos="720"/>
        </w:tabs>
        <w:spacing w:line="25" w:lineRule="atLeast"/>
        <w:ind w:firstLine="414"/>
        <w:jc w:val="left"/>
        <w:rPr>
          <w:rFonts w:ascii="Courier New" w:hAnsi="Courier New" w:cs="Courier New"/>
          <w:b/>
          <w:color w:val="0070C0"/>
          <w:sz w:val="20"/>
          <w:szCs w:val="20"/>
        </w:rPr>
      </w:pPr>
      <w:r w:rsidRPr="00F218DB">
        <w:rPr>
          <w:lang w:val="en-US"/>
        </w:rPr>
        <w:t>IP</w:t>
      </w:r>
      <w:r w:rsidR="001B2A75">
        <w:t>-</w:t>
      </w:r>
      <w:r>
        <w:t>адрес</w:t>
      </w:r>
      <w:r w:rsidRPr="00D76C35">
        <w:t xml:space="preserve">: </w:t>
      </w:r>
      <w:r w:rsidR="000E0E8E" w:rsidRPr="00801525">
        <w:rPr>
          <w:rFonts w:ascii="Courier New" w:hAnsi="Courier New" w:cs="Courier New"/>
          <w:bCs/>
          <w:color w:val="0070C0"/>
          <w:sz w:val="20"/>
          <w:szCs w:val="20"/>
        </w:rPr>
        <w:t>&lt;</w:t>
      </w:r>
      <w:r w:rsidR="000E0E8E" w:rsidRPr="00801525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ip</w:t>
      </w:r>
      <w:r w:rsidR="00801525" w:rsidRPr="00801525">
        <w:rPr>
          <w:rFonts w:ascii="Courier New" w:hAnsi="Courier New" w:cs="Courier New"/>
          <w:bCs/>
          <w:color w:val="0070C0"/>
          <w:sz w:val="20"/>
          <w:szCs w:val="20"/>
        </w:rPr>
        <w:t>_адрес_основного_сервера</w:t>
      </w:r>
      <w:r w:rsidR="000E0E8E" w:rsidRPr="00801525">
        <w:rPr>
          <w:rFonts w:ascii="Courier New" w:hAnsi="Courier New" w:cs="Courier New"/>
          <w:bCs/>
          <w:color w:val="0070C0"/>
          <w:sz w:val="20"/>
          <w:szCs w:val="20"/>
        </w:rPr>
        <w:t>&gt;</w:t>
      </w:r>
    </w:p>
    <w:p w14:paraId="73F15753" w14:textId="2719AF96" w:rsidR="00481E3F" w:rsidRPr="00D76C35" w:rsidRDefault="00481E3F" w:rsidP="00235A91">
      <w:pPr>
        <w:pStyle w:val="afff5"/>
        <w:numPr>
          <w:ilvl w:val="0"/>
          <w:numId w:val="19"/>
        </w:numPr>
        <w:tabs>
          <w:tab w:val="num" w:pos="720"/>
        </w:tabs>
        <w:spacing w:line="25" w:lineRule="atLeast"/>
        <w:ind w:firstLine="414"/>
        <w:jc w:val="left"/>
      </w:pPr>
      <w:r>
        <w:t xml:space="preserve">Адрес входа в приложение: </w:t>
      </w:r>
      <w:r w:rsidRPr="009376E9">
        <w:rPr>
          <w:rFonts w:ascii="Courier New" w:hAnsi="Courier New" w:cs="Courier New"/>
          <w:color w:val="0070C0"/>
          <w:sz w:val="20"/>
          <w:szCs w:val="20"/>
          <w:lang w:val="en-US"/>
        </w:rPr>
        <w:t>https</w:t>
      </w:r>
      <w:r w:rsidRPr="00660AC3">
        <w:rPr>
          <w:rFonts w:ascii="Courier New" w:hAnsi="Courier New" w:cs="Courier New"/>
          <w:color w:val="0070C0"/>
          <w:sz w:val="20"/>
          <w:szCs w:val="20"/>
        </w:rPr>
        <w:t>://</w:t>
      </w:r>
      <w:r w:rsidR="000E0E8E" w:rsidRPr="000E0E8E">
        <w:rPr>
          <w:rFonts w:ascii="Courier New" w:hAnsi="Courier New" w:cs="Courier New"/>
          <w:color w:val="0070C0"/>
          <w:sz w:val="20"/>
          <w:szCs w:val="20"/>
        </w:rPr>
        <w:t>&lt;</w:t>
      </w:r>
      <w:r w:rsidR="00876A15" w:rsidRPr="00876A15">
        <w:rPr>
          <w:rFonts w:ascii="Courier New" w:hAnsi="Courier New" w:cs="Courier New"/>
          <w:color w:val="0070C0"/>
          <w:sz w:val="20"/>
          <w:szCs w:val="20"/>
        </w:rPr>
        <w:t>URL</w:t>
      </w:r>
      <w:r w:rsidR="00876A15">
        <w:rPr>
          <w:rFonts w:ascii="Courier New" w:hAnsi="Courier New" w:cs="Courier New"/>
          <w:color w:val="0070C0"/>
          <w:sz w:val="20"/>
          <w:szCs w:val="20"/>
        </w:rPr>
        <w:t>_</w:t>
      </w:r>
      <w:r w:rsidR="00876A15" w:rsidRPr="00876A15">
        <w:rPr>
          <w:rFonts w:ascii="Courier New" w:hAnsi="Courier New" w:cs="Courier New"/>
          <w:color w:val="0070C0"/>
          <w:sz w:val="20"/>
          <w:szCs w:val="20"/>
        </w:rPr>
        <w:t>для</w:t>
      </w:r>
      <w:r w:rsidR="00876A15">
        <w:rPr>
          <w:rFonts w:ascii="Courier New" w:hAnsi="Courier New" w:cs="Courier New"/>
          <w:color w:val="0070C0"/>
          <w:sz w:val="20"/>
          <w:szCs w:val="20"/>
        </w:rPr>
        <w:t>_</w:t>
      </w:r>
      <w:r w:rsidR="00876A15" w:rsidRPr="00876A15">
        <w:rPr>
          <w:rFonts w:ascii="Courier New" w:hAnsi="Courier New" w:cs="Courier New"/>
          <w:color w:val="0070C0"/>
          <w:sz w:val="20"/>
          <w:szCs w:val="20"/>
        </w:rPr>
        <w:t>входа</w:t>
      </w:r>
      <w:r w:rsidR="00876A15">
        <w:rPr>
          <w:rFonts w:ascii="Courier New" w:hAnsi="Courier New" w:cs="Courier New"/>
          <w:color w:val="0070C0"/>
          <w:sz w:val="20"/>
          <w:szCs w:val="20"/>
        </w:rPr>
        <w:t>_</w:t>
      </w:r>
      <w:r w:rsidR="00876A15" w:rsidRPr="00876A15">
        <w:rPr>
          <w:rFonts w:ascii="Courier New" w:hAnsi="Courier New" w:cs="Courier New"/>
          <w:color w:val="0070C0"/>
          <w:sz w:val="20"/>
          <w:szCs w:val="20"/>
        </w:rPr>
        <w:t>в</w:t>
      </w:r>
      <w:r w:rsidR="00876A15">
        <w:rPr>
          <w:rFonts w:ascii="Courier New" w:hAnsi="Courier New" w:cs="Courier New"/>
          <w:color w:val="0070C0"/>
          <w:sz w:val="20"/>
          <w:szCs w:val="20"/>
        </w:rPr>
        <w:t>_</w:t>
      </w:r>
      <w:r w:rsidR="00876A15" w:rsidRPr="00876A15">
        <w:rPr>
          <w:rFonts w:ascii="Courier New" w:hAnsi="Courier New" w:cs="Courier New"/>
          <w:color w:val="0070C0"/>
          <w:sz w:val="20"/>
          <w:szCs w:val="20"/>
        </w:rPr>
        <w:t>приложение</w:t>
      </w:r>
      <w:r w:rsidR="000E0E8E" w:rsidRPr="000E0E8E">
        <w:rPr>
          <w:rFonts w:ascii="Courier New" w:hAnsi="Courier New" w:cs="Courier New"/>
          <w:color w:val="0070C0"/>
          <w:sz w:val="20"/>
          <w:szCs w:val="20"/>
        </w:rPr>
        <w:t>&gt;/</w:t>
      </w:r>
    </w:p>
    <w:p w14:paraId="54428A5A" w14:textId="5611D36B" w:rsidR="00C02B43" w:rsidRPr="00F218DB" w:rsidRDefault="003676D3" w:rsidP="00235A91">
      <w:pPr>
        <w:pStyle w:val="afff5"/>
        <w:numPr>
          <w:ilvl w:val="0"/>
          <w:numId w:val="19"/>
        </w:numPr>
        <w:tabs>
          <w:tab w:val="num" w:pos="720"/>
        </w:tabs>
        <w:spacing w:line="25" w:lineRule="atLeast"/>
        <w:ind w:firstLine="414"/>
        <w:jc w:val="left"/>
      </w:pPr>
      <w:r>
        <w:t>ОС:</w:t>
      </w:r>
      <w:r w:rsidR="00C02B43" w:rsidRPr="00F218DB">
        <w:t xml:space="preserve"> </w:t>
      </w:r>
      <w:r w:rsidR="00C02B43" w:rsidRPr="00F218DB">
        <w:rPr>
          <w:lang w:val="en-US"/>
        </w:rPr>
        <w:t>Ubuntu</w:t>
      </w:r>
      <w:r w:rsidR="00C02B43" w:rsidRPr="00F218DB">
        <w:t xml:space="preserve"> </w:t>
      </w:r>
      <w:r w:rsidR="00C02B43" w:rsidRPr="00F218DB">
        <w:rPr>
          <w:lang w:val="en-US"/>
        </w:rPr>
        <w:t>Server</w:t>
      </w:r>
    </w:p>
    <w:p w14:paraId="049FB2A2" w14:textId="1D33B658" w:rsidR="00D76C35" w:rsidRDefault="00F218DB" w:rsidP="00235A91">
      <w:pPr>
        <w:pStyle w:val="afff5"/>
        <w:numPr>
          <w:ilvl w:val="0"/>
          <w:numId w:val="19"/>
        </w:numPr>
        <w:tabs>
          <w:tab w:val="num" w:pos="720"/>
        </w:tabs>
        <w:spacing w:line="25" w:lineRule="atLeast"/>
        <w:ind w:firstLine="414"/>
        <w:jc w:val="left"/>
      </w:pPr>
      <w:r>
        <w:t xml:space="preserve">ПО: </w:t>
      </w:r>
      <w:r w:rsidR="007933CE" w:rsidRPr="008B2542">
        <w:t>Docker</w:t>
      </w:r>
      <w:r>
        <w:t xml:space="preserve"> -</w:t>
      </w:r>
      <w:r w:rsidR="007933CE" w:rsidRPr="008B2542">
        <w:t xml:space="preserve"> </w:t>
      </w:r>
      <w:r w:rsidR="00132668">
        <w:t>запуск</w:t>
      </w:r>
      <w:r w:rsidR="007933CE" w:rsidRPr="008B2542">
        <w:t xml:space="preserve"> приложения и его к</w:t>
      </w:r>
      <w:r>
        <w:t>омпонентов в контейнерах</w:t>
      </w:r>
      <w:r w:rsidR="00132668" w:rsidRPr="00132668">
        <w:t xml:space="preserve">; </w:t>
      </w:r>
      <w:r w:rsidR="00132668">
        <w:rPr>
          <w:lang w:val="tr-TR"/>
        </w:rPr>
        <w:t>Docker compose</w:t>
      </w:r>
      <w:r w:rsidR="00132668">
        <w:t xml:space="preserve"> </w:t>
      </w:r>
      <w:r w:rsidR="00801525">
        <w:t>-</w:t>
      </w:r>
      <w:r w:rsidR="00132668">
        <w:t xml:space="preserve"> средство создания многоконтейнерных приложений</w:t>
      </w:r>
    </w:p>
    <w:p w14:paraId="42020A2B" w14:textId="16CD4466" w:rsidR="00D76C35" w:rsidRDefault="00D76C35" w:rsidP="00235A91">
      <w:pPr>
        <w:numPr>
          <w:ilvl w:val="0"/>
          <w:numId w:val="10"/>
        </w:numPr>
        <w:spacing w:before="100" w:beforeAutospacing="1" w:after="100" w:afterAutospacing="1" w:line="25" w:lineRule="atLeast"/>
        <w:ind w:firstLine="414"/>
        <w:jc w:val="left"/>
      </w:pPr>
      <w:r>
        <w:rPr>
          <w:b/>
          <w:bCs/>
        </w:rPr>
        <w:t>Резервный</w:t>
      </w:r>
      <w:r w:rsidRPr="008B2542">
        <w:rPr>
          <w:b/>
          <w:bCs/>
        </w:rPr>
        <w:t xml:space="preserve"> сервер</w:t>
      </w:r>
      <w:r w:rsidRPr="008B2542">
        <w:t xml:space="preserve">: </w:t>
      </w:r>
    </w:p>
    <w:p w14:paraId="634CEA63" w14:textId="2DCDF482" w:rsidR="00D76C35" w:rsidRDefault="00D76C35" w:rsidP="00235A91">
      <w:pPr>
        <w:tabs>
          <w:tab w:val="num" w:pos="720"/>
        </w:tabs>
        <w:spacing w:before="100" w:beforeAutospacing="1" w:line="25" w:lineRule="atLeast"/>
        <w:ind w:left="1134" w:firstLine="0"/>
        <w:jc w:val="left"/>
      </w:pPr>
      <w:r>
        <w:t xml:space="preserve">Используется для запуска </w:t>
      </w:r>
      <w:r w:rsidR="003C3E89">
        <w:t>скрипта бэкапа БД по расписанию и хранения резервных копий БД.</w:t>
      </w:r>
    </w:p>
    <w:p w14:paraId="0CA23C19" w14:textId="55A74360" w:rsidR="00A939BF" w:rsidRPr="00A939BF" w:rsidRDefault="00D76C35" w:rsidP="00235A91">
      <w:pPr>
        <w:pStyle w:val="afff5"/>
        <w:numPr>
          <w:ilvl w:val="0"/>
          <w:numId w:val="19"/>
        </w:numPr>
        <w:tabs>
          <w:tab w:val="num" w:pos="720"/>
        </w:tabs>
        <w:spacing w:line="25" w:lineRule="atLeast"/>
        <w:ind w:firstLine="414"/>
        <w:jc w:val="left"/>
      </w:pPr>
      <w:r w:rsidRPr="00F218DB">
        <w:rPr>
          <w:lang w:val="en-US"/>
        </w:rPr>
        <w:t>IP</w:t>
      </w:r>
      <w:r w:rsidR="001B2A75">
        <w:t>-</w:t>
      </w:r>
      <w:r>
        <w:t>адрес</w:t>
      </w:r>
      <w:r w:rsidRPr="003C3E89">
        <w:t xml:space="preserve">: </w:t>
      </w:r>
      <w:r w:rsidR="00801525" w:rsidRPr="00801525">
        <w:rPr>
          <w:rFonts w:ascii="Courier New" w:hAnsi="Courier New" w:cs="Courier New"/>
          <w:bCs/>
          <w:color w:val="0070C0"/>
          <w:sz w:val="20"/>
          <w:szCs w:val="20"/>
        </w:rPr>
        <w:t>&lt;</w:t>
      </w:r>
      <w:r w:rsidR="00801525" w:rsidRPr="00801525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ip</w:t>
      </w:r>
      <w:r w:rsidR="00801525" w:rsidRPr="00801525">
        <w:rPr>
          <w:rFonts w:ascii="Courier New" w:hAnsi="Courier New" w:cs="Courier New"/>
          <w:bCs/>
          <w:color w:val="0070C0"/>
          <w:sz w:val="20"/>
          <w:szCs w:val="20"/>
        </w:rPr>
        <w:t>_адрес_</w:t>
      </w:r>
      <w:r w:rsidR="00801525">
        <w:rPr>
          <w:rFonts w:ascii="Courier New" w:hAnsi="Courier New" w:cs="Courier New"/>
          <w:bCs/>
          <w:color w:val="0070C0"/>
          <w:sz w:val="20"/>
          <w:szCs w:val="20"/>
        </w:rPr>
        <w:t>резервного</w:t>
      </w:r>
      <w:r w:rsidR="00801525" w:rsidRPr="00801525">
        <w:rPr>
          <w:rFonts w:ascii="Courier New" w:hAnsi="Courier New" w:cs="Courier New"/>
          <w:bCs/>
          <w:color w:val="0070C0"/>
          <w:sz w:val="20"/>
          <w:szCs w:val="20"/>
        </w:rPr>
        <w:t>_сервера&gt;</w:t>
      </w:r>
    </w:p>
    <w:p w14:paraId="6A760E2C" w14:textId="21610464" w:rsidR="00D76C35" w:rsidRPr="00F218DB" w:rsidRDefault="00D76C35" w:rsidP="00235A91">
      <w:pPr>
        <w:pStyle w:val="afff5"/>
        <w:numPr>
          <w:ilvl w:val="0"/>
          <w:numId w:val="19"/>
        </w:numPr>
        <w:tabs>
          <w:tab w:val="num" w:pos="720"/>
        </w:tabs>
        <w:spacing w:line="25" w:lineRule="atLeast"/>
        <w:ind w:firstLine="414"/>
        <w:jc w:val="left"/>
      </w:pPr>
      <w:r>
        <w:t>ОС:</w:t>
      </w:r>
      <w:r w:rsidRPr="00F218DB">
        <w:t xml:space="preserve"> </w:t>
      </w:r>
      <w:r w:rsidRPr="00F218DB">
        <w:rPr>
          <w:lang w:val="en-US"/>
        </w:rPr>
        <w:t>Ubuntu</w:t>
      </w:r>
      <w:r w:rsidRPr="00F218DB">
        <w:t xml:space="preserve"> </w:t>
      </w:r>
      <w:r w:rsidRPr="00F218DB">
        <w:rPr>
          <w:lang w:val="en-US"/>
        </w:rPr>
        <w:t>Server</w:t>
      </w:r>
    </w:p>
    <w:p w14:paraId="4E0AA199" w14:textId="2F1952F5" w:rsidR="00D76C35" w:rsidRPr="008B2542" w:rsidRDefault="00D76C35" w:rsidP="00235A91">
      <w:pPr>
        <w:pStyle w:val="afff5"/>
        <w:numPr>
          <w:ilvl w:val="0"/>
          <w:numId w:val="19"/>
        </w:numPr>
        <w:tabs>
          <w:tab w:val="num" w:pos="720"/>
        </w:tabs>
        <w:spacing w:line="25" w:lineRule="atLeast"/>
        <w:ind w:firstLine="414"/>
        <w:jc w:val="left"/>
      </w:pPr>
      <w:r>
        <w:t xml:space="preserve">ПО: </w:t>
      </w:r>
      <w:r w:rsidRPr="008B2542">
        <w:t>Docker</w:t>
      </w:r>
      <w:r w:rsidRPr="00132668">
        <w:t xml:space="preserve"> </w:t>
      </w:r>
      <w:r>
        <w:t>-</w:t>
      </w:r>
      <w:r w:rsidRPr="008B2542">
        <w:t xml:space="preserve"> </w:t>
      </w:r>
      <w:r>
        <w:t>запуск</w:t>
      </w:r>
      <w:r w:rsidRPr="008B2542">
        <w:t xml:space="preserve"> приложения и его к</w:t>
      </w:r>
      <w:r>
        <w:t>омпонентов в контейнерах</w:t>
      </w:r>
      <w:r w:rsidRPr="00132668">
        <w:t xml:space="preserve">; </w:t>
      </w:r>
      <w:r>
        <w:rPr>
          <w:lang w:val="tr-TR"/>
        </w:rPr>
        <w:t>Docker compose</w:t>
      </w:r>
      <w:r>
        <w:t xml:space="preserve"> </w:t>
      </w:r>
      <w:r w:rsidR="00801525">
        <w:t>-</w:t>
      </w:r>
      <w:r>
        <w:t xml:space="preserve"> средство создания многоконтейнерных приложений</w:t>
      </w:r>
    </w:p>
    <w:p w14:paraId="6941559F" w14:textId="3FDD0C94" w:rsidR="007933CE" w:rsidRPr="008B2542" w:rsidRDefault="007933CE" w:rsidP="00235A91">
      <w:pPr>
        <w:spacing w:before="100" w:beforeAutospacing="1" w:after="100" w:afterAutospacing="1" w:line="25" w:lineRule="atLeast"/>
        <w:ind w:firstLine="709"/>
        <w:outlineLvl w:val="2"/>
        <w:rPr>
          <w:b/>
          <w:bCs/>
          <w:sz w:val="27"/>
          <w:szCs w:val="27"/>
        </w:rPr>
      </w:pPr>
      <w:bookmarkStart w:id="18" w:name="_Toc167179588"/>
      <w:r w:rsidRPr="008B2542">
        <w:rPr>
          <w:b/>
          <w:bCs/>
          <w:sz w:val="27"/>
          <w:szCs w:val="27"/>
        </w:rPr>
        <w:t xml:space="preserve">1.2. Компоненты </w:t>
      </w:r>
      <w:r w:rsidR="007D4B51">
        <w:rPr>
          <w:b/>
          <w:bCs/>
          <w:sz w:val="27"/>
          <w:szCs w:val="27"/>
        </w:rPr>
        <w:t>ВР «ЭЖД»</w:t>
      </w:r>
      <w:bookmarkEnd w:id="18"/>
    </w:p>
    <w:p w14:paraId="0A7E9280" w14:textId="77777777" w:rsidR="007933CE" w:rsidRPr="008B2542" w:rsidRDefault="007933CE" w:rsidP="00235A91">
      <w:pPr>
        <w:spacing w:before="100" w:beforeAutospacing="1" w:after="100" w:afterAutospacing="1" w:line="25" w:lineRule="atLeast"/>
        <w:ind w:firstLine="709"/>
      </w:pPr>
      <w:r w:rsidRPr="008B2542">
        <w:t>На основном сервере развернуты следующие Docker контейнеры:</w:t>
      </w:r>
    </w:p>
    <w:p w14:paraId="144A3A92" w14:textId="369D2D9B" w:rsidR="000723C2" w:rsidRPr="000723C2" w:rsidRDefault="000723C2" w:rsidP="00235A91">
      <w:pPr>
        <w:pStyle w:val="afff5"/>
        <w:numPr>
          <w:ilvl w:val="2"/>
          <w:numId w:val="20"/>
        </w:numPr>
        <w:spacing w:before="100" w:beforeAutospacing="1" w:after="100" w:afterAutospacing="1" w:line="25" w:lineRule="atLeast"/>
        <w:ind w:left="1560"/>
        <w:jc w:val="left"/>
      </w:pPr>
      <w:r w:rsidRPr="003B6FF0">
        <w:rPr>
          <w:b/>
          <w:bCs/>
          <w:lang w:val="en-US"/>
        </w:rPr>
        <w:t>defect</w:t>
      </w:r>
      <w:r w:rsidRPr="00311B40">
        <w:rPr>
          <w:b/>
          <w:bCs/>
        </w:rPr>
        <w:t>_</w:t>
      </w:r>
      <w:r w:rsidRPr="003B6FF0">
        <w:rPr>
          <w:b/>
          <w:bCs/>
          <w:lang w:val="en-US"/>
        </w:rPr>
        <w:t>test</w:t>
      </w:r>
      <w:r w:rsidRPr="00311B40">
        <w:t xml:space="preserve">: </w:t>
      </w:r>
      <w:r w:rsidR="003B6FF0">
        <w:t>к</w:t>
      </w:r>
      <w:r w:rsidRPr="008B2542">
        <w:t>онтейнер</w:t>
      </w:r>
      <w:r w:rsidRPr="00311B40">
        <w:t xml:space="preserve"> </w:t>
      </w:r>
      <w:r w:rsidRPr="008B2542">
        <w:t>с</w:t>
      </w:r>
      <w:r w:rsidRPr="00311B40">
        <w:t xml:space="preserve"> </w:t>
      </w:r>
      <w:r w:rsidRPr="008B2542">
        <w:t>приложением</w:t>
      </w:r>
      <w:r w:rsidR="00311B40" w:rsidRPr="00311B40">
        <w:t xml:space="preserve"> </w:t>
      </w:r>
      <w:r w:rsidR="00311B40">
        <w:t>ВР</w:t>
      </w:r>
      <w:r w:rsidR="00311B40" w:rsidRPr="00311B40">
        <w:t xml:space="preserve"> «</w:t>
      </w:r>
      <w:r w:rsidR="00311B40">
        <w:t>ЭЖД</w:t>
      </w:r>
      <w:r w:rsidR="00311B40" w:rsidRPr="00311B40">
        <w:t>»</w:t>
      </w:r>
      <w:r w:rsidR="00BE10B2">
        <w:t xml:space="preserve"> </w:t>
      </w:r>
      <w:r w:rsidR="00311B40">
        <w:t>в рамках тестового окружения</w:t>
      </w:r>
      <w:r w:rsidRPr="00311B40">
        <w:t xml:space="preserve">. </w:t>
      </w:r>
      <w:r w:rsidR="00311B40">
        <w:t>Доступен на порту 4000</w:t>
      </w:r>
      <w:r w:rsidR="00606706">
        <w:t xml:space="preserve"> протокола </w:t>
      </w:r>
      <w:r w:rsidR="00606706">
        <w:rPr>
          <w:lang w:val="en-US"/>
        </w:rPr>
        <w:t>TCP</w:t>
      </w:r>
      <w:r w:rsidR="00FC13E2">
        <w:t>;</w:t>
      </w:r>
    </w:p>
    <w:p w14:paraId="34C6F4E5" w14:textId="5E424234" w:rsidR="007933CE" w:rsidRDefault="007933CE" w:rsidP="00235A91">
      <w:pPr>
        <w:pStyle w:val="afff5"/>
        <w:numPr>
          <w:ilvl w:val="2"/>
          <w:numId w:val="20"/>
        </w:numPr>
        <w:spacing w:before="100" w:beforeAutospacing="1" w:after="100" w:afterAutospacing="1" w:line="25" w:lineRule="atLeast"/>
        <w:ind w:left="1560"/>
        <w:jc w:val="left"/>
      </w:pPr>
      <w:r w:rsidRPr="003B6FF0">
        <w:rPr>
          <w:b/>
          <w:bCs/>
          <w:lang w:val="en-US"/>
        </w:rPr>
        <w:t>defect</w:t>
      </w:r>
      <w:r w:rsidRPr="00BE10B2">
        <w:rPr>
          <w:b/>
          <w:bCs/>
        </w:rPr>
        <w:t>_</w:t>
      </w:r>
      <w:r w:rsidRPr="003B6FF0">
        <w:rPr>
          <w:b/>
          <w:bCs/>
          <w:lang w:val="en-US"/>
        </w:rPr>
        <w:t>app</w:t>
      </w:r>
      <w:r w:rsidRPr="00BE10B2">
        <w:t xml:space="preserve">: </w:t>
      </w:r>
      <w:r w:rsidR="003B6FF0">
        <w:t>к</w:t>
      </w:r>
      <w:r w:rsidRPr="008B2542">
        <w:t>онтейнер</w:t>
      </w:r>
      <w:r w:rsidRPr="00BE10B2">
        <w:t xml:space="preserve"> </w:t>
      </w:r>
      <w:r w:rsidRPr="008B2542">
        <w:t>с</w:t>
      </w:r>
      <w:r w:rsidRPr="00BE10B2">
        <w:t xml:space="preserve"> </w:t>
      </w:r>
      <w:r w:rsidRPr="008B2542">
        <w:t>приложением</w:t>
      </w:r>
      <w:r w:rsidR="00334BD8" w:rsidRPr="00BE10B2">
        <w:t xml:space="preserve"> </w:t>
      </w:r>
      <w:r w:rsidR="00BE10B2">
        <w:t>ВР</w:t>
      </w:r>
      <w:r w:rsidR="00BE10B2" w:rsidRPr="00311B40">
        <w:t xml:space="preserve"> «</w:t>
      </w:r>
      <w:r w:rsidR="00BE10B2">
        <w:t>ЭЖД</w:t>
      </w:r>
      <w:r w:rsidR="00BE10B2" w:rsidRPr="00311B40">
        <w:t>»</w:t>
      </w:r>
      <w:r w:rsidR="00BE10B2">
        <w:t xml:space="preserve"> </w:t>
      </w:r>
      <w:r w:rsidR="00853E71">
        <w:t xml:space="preserve">в рамках </w:t>
      </w:r>
      <w:proofErr w:type="spellStart"/>
      <w:r w:rsidR="00853E71">
        <w:t>продакшн</w:t>
      </w:r>
      <w:proofErr w:type="spellEnd"/>
      <w:r w:rsidR="00853E71">
        <w:t>-</w:t>
      </w:r>
      <w:r w:rsidR="00BE10B2">
        <w:t>окружения</w:t>
      </w:r>
      <w:r w:rsidRPr="00BE10B2">
        <w:t xml:space="preserve">. </w:t>
      </w:r>
      <w:r w:rsidR="00FC13E2">
        <w:t>Доступен на порту 443</w:t>
      </w:r>
      <w:r w:rsidR="00606706">
        <w:rPr>
          <w:lang w:val="en-US"/>
        </w:rPr>
        <w:t xml:space="preserve"> </w:t>
      </w:r>
      <w:r w:rsidR="00606706">
        <w:t xml:space="preserve">протокола </w:t>
      </w:r>
      <w:r w:rsidR="00606706">
        <w:rPr>
          <w:lang w:val="en-US"/>
        </w:rPr>
        <w:t>TCP</w:t>
      </w:r>
      <w:r w:rsidR="00FC13E2">
        <w:t>;</w:t>
      </w:r>
    </w:p>
    <w:p w14:paraId="293758D4" w14:textId="1A0A6834" w:rsidR="003B6FF0" w:rsidRDefault="003B6FF0" w:rsidP="00235A91">
      <w:pPr>
        <w:pStyle w:val="afff5"/>
        <w:numPr>
          <w:ilvl w:val="2"/>
          <w:numId w:val="20"/>
        </w:numPr>
        <w:spacing w:before="100" w:beforeAutospacing="1" w:after="100" w:afterAutospacing="1" w:line="25" w:lineRule="atLeast"/>
        <w:ind w:left="1560"/>
        <w:jc w:val="left"/>
      </w:pPr>
      <w:proofErr w:type="spellStart"/>
      <w:r w:rsidRPr="003B6FF0">
        <w:rPr>
          <w:b/>
          <w:bCs/>
        </w:rPr>
        <w:t>redirect_http_to_https</w:t>
      </w:r>
      <w:proofErr w:type="spellEnd"/>
      <w:r>
        <w:t>: к</w:t>
      </w:r>
      <w:r w:rsidRPr="008B2542">
        <w:t>онтейне</w:t>
      </w:r>
      <w:r w:rsidR="00FC13E2">
        <w:t xml:space="preserve">р для </w:t>
      </w:r>
      <w:r w:rsidR="00721CA6">
        <w:t>перенаправления</w:t>
      </w:r>
      <w:r w:rsidR="00FC13E2">
        <w:t xml:space="preserve"> с HTTP на HTTPS</w:t>
      </w:r>
      <w:r w:rsidR="00853E71">
        <w:t xml:space="preserve"> адреса приложения</w:t>
      </w:r>
      <w:r w:rsidR="00606706" w:rsidRPr="00606706">
        <w:t>.</w:t>
      </w:r>
      <w:r w:rsidR="00606706">
        <w:t xml:space="preserve"> Доступен на порту </w:t>
      </w:r>
      <w:r w:rsidR="00606706">
        <w:rPr>
          <w:lang w:val="en-US"/>
        </w:rPr>
        <w:t>80</w:t>
      </w:r>
      <w:r w:rsidR="00606706" w:rsidRPr="00606706">
        <w:t xml:space="preserve"> </w:t>
      </w:r>
      <w:r w:rsidR="00606706">
        <w:t xml:space="preserve">протокола </w:t>
      </w:r>
      <w:r w:rsidR="00606706">
        <w:rPr>
          <w:lang w:val="en-US"/>
        </w:rPr>
        <w:t>TCP</w:t>
      </w:r>
      <w:r w:rsidR="00606706">
        <w:t>;</w:t>
      </w:r>
    </w:p>
    <w:p w14:paraId="3761DDB0" w14:textId="4AFBF905" w:rsidR="00FC13E2" w:rsidRDefault="00FC13E2" w:rsidP="00235A91">
      <w:pPr>
        <w:pStyle w:val="afff5"/>
        <w:numPr>
          <w:ilvl w:val="2"/>
          <w:numId w:val="20"/>
        </w:numPr>
        <w:spacing w:before="100" w:beforeAutospacing="1" w:after="100" w:afterAutospacing="1" w:line="25" w:lineRule="atLeast"/>
        <w:ind w:left="1560"/>
        <w:jc w:val="left"/>
      </w:pPr>
      <w:r w:rsidRPr="003B6FF0">
        <w:rPr>
          <w:b/>
          <w:bCs/>
        </w:rPr>
        <w:t>pgadmin4</w:t>
      </w:r>
      <w:r>
        <w:t>: к</w:t>
      </w:r>
      <w:r w:rsidRPr="008B2542">
        <w:t xml:space="preserve">онтейнер </w:t>
      </w:r>
      <w:r w:rsidR="00721CA6">
        <w:t xml:space="preserve">для </w:t>
      </w:r>
      <w:r w:rsidR="00721CA6">
        <w:rPr>
          <w:bCs/>
        </w:rPr>
        <w:t xml:space="preserve">администрирования и управления серверами баз данных </w:t>
      </w:r>
      <w:r w:rsidR="00721CA6">
        <w:rPr>
          <w:bCs/>
          <w:lang w:val="en-US"/>
        </w:rPr>
        <w:t>PostgreSQL</w:t>
      </w:r>
      <w:r w:rsidR="00721CA6">
        <w:rPr>
          <w:bCs/>
        </w:rPr>
        <w:t xml:space="preserve"> </w:t>
      </w:r>
      <w:r w:rsidR="00721CA6" w:rsidRPr="008B2542">
        <w:t xml:space="preserve">с </w:t>
      </w:r>
      <w:r w:rsidR="00721CA6">
        <w:t>графическим клиентом</w:t>
      </w:r>
      <w:r w:rsidR="002204A8">
        <w:t>. Доступен на порту 9000</w:t>
      </w:r>
      <w:r w:rsidR="00606706">
        <w:rPr>
          <w:lang w:val="en-US"/>
        </w:rPr>
        <w:t xml:space="preserve"> </w:t>
      </w:r>
      <w:r w:rsidR="00606706">
        <w:t xml:space="preserve">протокола </w:t>
      </w:r>
      <w:r w:rsidR="00606706">
        <w:rPr>
          <w:lang w:val="en-US"/>
        </w:rPr>
        <w:t>TCP</w:t>
      </w:r>
      <w:r w:rsidR="002204A8">
        <w:t>;</w:t>
      </w:r>
    </w:p>
    <w:p w14:paraId="7D172508" w14:textId="498C1A72" w:rsidR="00576232" w:rsidRDefault="00576232" w:rsidP="00235A91">
      <w:pPr>
        <w:pStyle w:val="afff5"/>
        <w:numPr>
          <w:ilvl w:val="2"/>
          <w:numId w:val="20"/>
        </w:numPr>
        <w:spacing w:before="100" w:beforeAutospacing="1" w:after="100" w:afterAutospacing="1" w:line="25" w:lineRule="atLeast"/>
        <w:ind w:left="1560"/>
        <w:jc w:val="left"/>
      </w:pPr>
      <w:r w:rsidRPr="003B6FF0">
        <w:rPr>
          <w:b/>
          <w:bCs/>
        </w:rPr>
        <w:t>redis</w:t>
      </w:r>
      <w:r>
        <w:rPr>
          <w:b/>
          <w:bCs/>
        </w:rPr>
        <w:t>_7_2_4_</w:t>
      </w:r>
      <w:r>
        <w:rPr>
          <w:b/>
          <w:bCs/>
          <w:lang w:val="en-US"/>
        </w:rPr>
        <w:t>cont</w:t>
      </w:r>
      <w:r>
        <w:t xml:space="preserve">: контейнер с </w:t>
      </w:r>
      <w:r w:rsidR="00A11744">
        <w:t xml:space="preserve">СУБД класса </w:t>
      </w:r>
      <w:r w:rsidR="00A11744">
        <w:rPr>
          <w:lang w:val="en-US"/>
        </w:rPr>
        <w:t>NoSQL</w:t>
      </w:r>
      <w:r w:rsidR="00B74188">
        <w:t xml:space="preserve"> </w:t>
      </w:r>
      <w:r w:rsidR="00B74188">
        <w:rPr>
          <w:lang w:val="tr-TR"/>
        </w:rPr>
        <w:t xml:space="preserve">для </w:t>
      </w:r>
      <w:r w:rsidR="00404E96">
        <w:t xml:space="preserve">кэширования </w:t>
      </w:r>
      <w:r w:rsidR="00F23714">
        <w:t>данных</w:t>
      </w:r>
      <w:r w:rsidR="00404E96">
        <w:t>.</w:t>
      </w:r>
      <w:r>
        <w:t xml:space="preserve"> Прослушивает порт 6379</w:t>
      </w:r>
      <w:r w:rsidR="00606706">
        <w:rPr>
          <w:lang w:val="en-US"/>
        </w:rPr>
        <w:t xml:space="preserve"> </w:t>
      </w:r>
      <w:r w:rsidR="00606706">
        <w:t xml:space="preserve">протокола </w:t>
      </w:r>
      <w:r w:rsidR="00606706">
        <w:rPr>
          <w:lang w:val="en-US"/>
        </w:rPr>
        <w:t>TCP</w:t>
      </w:r>
      <w:r>
        <w:t>;</w:t>
      </w:r>
    </w:p>
    <w:p w14:paraId="4EBE2AD6" w14:textId="7652E750" w:rsidR="00576232" w:rsidRPr="008B2542" w:rsidRDefault="00576232" w:rsidP="00235A91">
      <w:pPr>
        <w:pStyle w:val="afff5"/>
        <w:numPr>
          <w:ilvl w:val="2"/>
          <w:numId w:val="20"/>
        </w:numPr>
        <w:spacing w:before="100" w:beforeAutospacing="1" w:after="100" w:afterAutospacing="1" w:line="25" w:lineRule="atLeast"/>
        <w:ind w:left="1560"/>
        <w:jc w:val="left"/>
      </w:pPr>
      <w:proofErr w:type="spellStart"/>
      <w:r w:rsidRPr="003B6FF0">
        <w:rPr>
          <w:b/>
          <w:bCs/>
        </w:rPr>
        <w:t>portainer</w:t>
      </w:r>
      <w:proofErr w:type="spellEnd"/>
      <w:r>
        <w:t>: к</w:t>
      </w:r>
      <w:r w:rsidRPr="008B2542">
        <w:t xml:space="preserve">онтейнер с </w:t>
      </w:r>
      <w:r w:rsidR="00404E96">
        <w:t>инструментом</w:t>
      </w:r>
      <w:r w:rsidRPr="008B2542">
        <w:t xml:space="preserve"> для управления Docker конте</w:t>
      </w:r>
      <w:r w:rsidR="003275E2">
        <w:t>йнерами. Доступен на портах</w:t>
      </w:r>
      <w:r>
        <w:t xml:space="preserve"> 9443</w:t>
      </w:r>
      <w:r w:rsidR="00564276">
        <w:rPr>
          <w:lang w:val="en-US"/>
        </w:rPr>
        <w:t xml:space="preserve"> </w:t>
      </w:r>
      <w:r w:rsidR="003275E2">
        <w:t xml:space="preserve">и 8000 протокола </w:t>
      </w:r>
      <w:r w:rsidR="003275E2">
        <w:rPr>
          <w:lang w:val="en-US"/>
        </w:rPr>
        <w:t>TCP</w:t>
      </w:r>
      <w:r>
        <w:t>;</w:t>
      </w:r>
    </w:p>
    <w:p w14:paraId="524F06B0" w14:textId="079701DD" w:rsidR="000723C2" w:rsidRDefault="00D559DF" w:rsidP="00235A91">
      <w:pPr>
        <w:pStyle w:val="afff5"/>
        <w:numPr>
          <w:ilvl w:val="2"/>
          <w:numId w:val="20"/>
        </w:numPr>
        <w:spacing w:before="100" w:beforeAutospacing="1" w:after="100" w:afterAutospacing="1" w:line="25" w:lineRule="atLeast"/>
        <w:ind w:left="1560"/>
        <w:jc w:val="left"/>
      </w:pPr>
      <w:r w:rsidRPr="00404E96">
        <w:rPr>
          <w:b/>
          <w:bCs/>
          <w:lang w:val="en-US"/>
        </w:rPr>
        <w:t>postgres-cont</w:t>
      </w:r>
      <w:r w:rsidR="00BE10B2">
        <w:rPr>
          <w:b/>
          <w:bCs/>
          <w:lang w:val="en-US"/>
        </w:rPr>
        <w:t>e</w:t>
      </w:r>
      <w:r w:rsidR="007933CE" w:rsidRPr="00404E96">
        <w:rPr>
          <w:b/>
          <w:bCs/>
          <w:lang w:val="en-US"/>
        </w:rPr>
        <w:t>iner</w:t>
      </w:r>
      <w:r w:rsidR="003B6FF0" w:rsidRPr="00404E96">
        <w:rPr>
          <w:lang w:val="en-US"/>
        </w:rPr>
        <w:t xml:space="preserve">: </w:t>
      </w:r>
      <w:r w:rsidR="003B6FF0">
        <w:t>к</w:t>
      </w:r>
      <w:r w:rsidR="007933CE" w:rsidRPr="008B2542">
        <w:t>онтейнер</w:t>
      </w:r>
      <w:r w:rsidR="007933CE" w:rsidRPr="00404E96">
        <w:rPr>
          <w:lang w:val="en-US"/>
        </w:rPr>
        <w:t xml:space="preserve"> </w:t>
      </w:r>
      <w:r w:rsidR="007933CE" w:rsidRPr="008B2542">
        <w:t>с</w:t>
      </w:r>
      <w:r w:rsidR="007933CE" w:rsidRPr="00404E96">
        <w:rPr>
          <w:lang w:val="en-US"/>
        </w:rPr>
        <w:t xml:space="preserve"> </w:t>
      </w:r>
      <w:r w:rsidR="00404E96">
        <w:t>СУБД</w:t>
      </w:r>
      <w:r w:rsidR="007933CE" w:rsidRPr="00404E96">
        <w:rPr>
          <w:lang w:val="en-US"/>
        </w:rPr>
        <w:t xml:space="preserve"> Pos</w:t>
      </w:r>
      <w:r w:rsidR="00FC13E2" w:rsidRPr="00404E96">
        <w:rPr>
          <w:lang w:val="en-US"/>
        </w:rPr>
        <w:t xml:space="preserve">tgreSQL. </w:t>
      </w:r>
      <w:r w:rsidR="00FC13E2">
        <w:t>Прослушивает порт 5432</w:t>
      </w:r>
      <w:r w:rsidR="003275E2">
        <w:t xml:space="preserve"> протокола </w:t>
      </w:r>
      <w:r w:rsidR="003275E2">
        <w:rPr>
          <w:lang w:val="en-US"/>
        </w:rPr>
        <w:t>TCP</w:t>
      </w:r>
      <w:r w:rsidR="006A4635">
        <w:t>;</w:t>
      </w:r>
    </w:p>
    <w:p w14:paraId="105F0CF4" w14:textId="04C96E2D" w:rsidR="007D0734" w:rsidRDefault="006A4635" w:rsidP="00ED2119">
      <w:pPr>
        <w:pStyle w:val="afff5"/>
        <w:numPr>
          <w:ilvl w:val="2"/>
          <w:numId w:val="20"/>
        </w:numPr>
        <w:spacing w:before="100" w:beforeAutospacing="1" w:after="100" w:afterAutospacing="1" w:line="25" w:lineRule="atLeast"/>
        <w:ind w:left="1560"/>
        <w:jc w:val="left"/>
      </w:pPr>
      <w:proofErr w:type="spellStart"/>
      <w:r>
        <w:rPr>
          <w:b/>
          <w:bCs/>
          <w:lang w:val="en-US"/>
        </w:rPr>
        <w:t>nginx</w:t>
      </w:r>
      <w:proofErr w:type="spellEnd"/>
      <w:r w:rsidRPr="006A4635">
        <w:rPr>
          <w:b/>
          <w:bCs/>
        </w:rPr>
        <w:t>_</w:t>
      </w:r>
      <w:proofErr w:type="spellStart"/>
      <w:r>
        <w:rPr>
          <w:b/>
          <w:bCs/>
          <w:lang w:val="en-US"/>
        </w:rPr>
        <w:t>zaglushka</w:t>
      </w:r>
      <w:proofErr w:type="spellEnd"/>
      <w:r w:rsidRPr="006A4635">
        <w:rPr>
          <w:b/>
          <w:bCs/>
        </w:rPr>
        <w:t>_1</w:t>
      </w:r>
      <w:r w:rsidRPr="006A4635">
        <w:t xml:space="preserve">: </w:t>
      </w:r>
      <w:r>
        <w:t>к</w:t>
      </w:r>
      <w:r w:rsidRPr="008B2542">
        <w:t>онтейнер</w:t>
      </w:r>
      <w:r w:rsidRPr="006A4635">
        <w:t xml:space="preserve"> </w:t>
      </w:r>
      <w:r>
        <w:t xml:space="preserve">для отображения </w:t>
      </w:r>
      <w:r w:rsidR="001D0B82">
        <w:t>сервисного сообщения о технических работах при переходе по адресу входа в приложение</w:t>
      </w:r>
      <w:r w:rsidRPr="006A4635">
        <w:t>.</w:t>
      </w:r>
      <w:r w:rsidR="001D0B82">
        <w:t xml:space="preserve"> Включается вручную, если ведутся технические работы на сервере</w:t>
      </w:r>
      <w:r w:rsidR="00C3075C">
        <w:t>.</w:t>
      </w:r>
      <w:r w:rsidRPr="006A4635">
        <w:t xml:space="preserve"> </w:t>
      </w:r>
      <w:r w:rsidR="00C3075C">
        <w:t>Использует</w:t>
      </w:r>
      <w:r>
        <w:t xml:space="preserve"> порт 443</w:t>
      </w:r>
      <w:r w:rsidR="003275E2">
        <w:rPr>
          <w:lang w:val="tr-TR"/>
        </w:rPr>
        <w:t xml:space="preserve"> </w:t>
      </w:r>
      <w:r w:rsidR="003275E2">
        <w:t xml:space="preserve">протокола </w:t>
      </w:r>
      <w:r w:rsidR="003275E2">
        <w:rPr>
          <w:lang w:val="en-US"/>
        </w:rPr>
        <w:t>TCP</w:t>
      </w:r>
      <w:r>
        <w:t>;</w:t>
      </w:r>
    </w:p>
    <w:p w14:paraId="292CEC0B" w14:textId="77777777" w:rsidR="000F028A" w:rsidRDefault="000F028A" w:rsidP="00235A91">
      <w:pPr>
        <w:spacing w:before="100" w:beforeAutospacing="1" w:after="100" w:afterAutospacing="1" w:line="25" w:lineRule="atLeast"/>
        <w:ind w:firstLine="709"/>
        <w:jc w:val="left"/>
      </w:pPr>
    </w:p>
    <w:p w14:paraId="18519C34" w14:textId="0C678C2B" w:rsidR="006A0FD4" w:rsidRDefault="006A0FD4" w:rsidP="00235A91">
      <w:pPr>
        <w:spacing w:before="100" w:beforeAutospacing="1" w:after="100" w:afterAutospacing="1" w:line="25" w:lineRule="atLeast"/>
        <w:ind w:firstLine="709"/>
        <w:jc w:val="left"/>
      </w:pPr>
      <w:r>
        <w:t xml:space="preserve">Результат выполнения команды </w:t>
      </w:r>
      <w:r w:rsidRPr="003820FC">
        <w:rPr>
          <w:rFonts w:ascii="Courier New" w:hAnsi="Courier New" w:cs="Courier New"/>
          <w:color w:val="0070C0"/>
          <w:sz w:val="20"/>
          <w:szCs w:val="20"/>
        </w:rPr>
        <w:t>d</w:t>
      </w:r>
      <w:proofErr w:type="spellStart"/>
      <w:r w:rsidRPr="003820FC">
        <w:rPr>
          <w:rFonts w:ascii="Courier New" w:hAnsi="Courier New" w:cs="Courier New"/>
          <w:color w:val="0070C0"/>
          <w:sz w:val="20"/>
          <w:szCs w:val="20"/>
          <w:lang w:val="en-US"/>
        </w:rPr>
        <w:t>ocker</w:t>
      </w:r>
      <w:proofErr w:type="spellEnd"/>
      <w:r w:rsidRPr="003820FC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proofErr w:type="spellStart"/>
      <w:r w:rsidRPr="003820FC">
        <w:rPr>
          <w:rFonts w:ascii="Courier New" w:hAnsi="Courier New" w:cs="Courier New"/>
          <w:color w:val="0070C0"/>
          <w:sz w:val="20"/>
          <w:szCs w:val="20"/>
          <w:lang w:val="en-US"/>
        </w:rPr>
        <w:t>ps</w:t>
      </w:r>
      <w:proofErr w:type="spellEnd"/>
      <w:r w:rsidR="005077B7" w:rsidRPr="005077B7">
        <w:rPr>
          <w:rFonts w:ascii="Courier New" w:hAnsi="Courier New" w:cs="Courier New"/>
          <w:color w:val="0070C0"/>
          <w:sz w:val="20"/>
          <w:szCs w:val="20"/>
        </w:rPr>
        <w:t xml:space="preserve"> -</w:t>
      </w:r>
      <w:r w:rsidR="005077B7">
        <w:rPr>
          <w:rFonts w:ascii="Courier New" w:hAnsi="Courier New" w:cs="Courier New"/>
          <w:color w:val="0070C0"/>
          <w:sz w:val="20"/>
          <w:szCs w:val="20"/>
          <w:lang w:val="en-US"/>
        </w:rPr>
        <w:t>a</w:t>
      </w:r>
      <w:r w:rsidR="00404E96" w:rsidRPr="003820FC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="000F028A">
        <w:t>отображен на рисунке 1</w:t>
      </w:r>
      <w:r w:rsidRPr="008B2542">
        <w:t>:</w:t>
      </w:r>
    </w:p>
    <w:p w14:paraId="10A7621E" w14:textId="696E2FE2" w:rsidR="006A0FD4" w:rsidRDefault="005077B7" w:rsidP="00235A91">
      <w:pPr>
        <w:spacing w:before="100" w:beforeAutospacing="1" w:after="100" w:afterAutospacing="1" w:line="25" w:lineRule="atLeast"/>
        <w:ind w:left="720" w:firstLine="0"/>
        <w:jc w:val="left"/>
        <w:rPr>
          <w:lang w:val="tr-TR"/>
        </w:rPr>
      </w:pPr>
      <w:r>
        <w:rPr>
          <w:noProof/>
        </w:rPr>
        <w:drawing>
          <wp:inline distT="0" distB="0" distL="0" distR="0" wp14:anchorId="459F1AA5" wp14:editId="4178C1C5">
            <wp:extent cx="5890615" cy="12085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2744" cy="121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D1FC" w14:textId="728F621E" w:rsidR="00ED2119" w:rsidRPr="00CC53CC" w:rsidRDefault="00ED2119" w:rsidP="00CC53CC">
      <w:pPr>
        <w:spacing w:before="100" w:beforeAutospacing="1" w:after="100" w:afterAutospacing="1" w:line="25" w:lineRule="atLeast"/>
        <w:ind w:left="720" w:firstLine="0"/>
        <w:jc w:val="center"/>
      </w:pPr>
      <w:r w:rsidRPr="00FE3B60">
        <w:rPr>
          <w:b/>
          <w:i/>
        </w:rPr>
        <w:t xml:space="preserve">Рисунок 1 - </w:t>
      </w:r>
      <w:r w:rsidR="00CC53CC">
        <w:rPr>
          <w:b/>
          <w:i/>
        </w:rPr>
        <w:t>Список контейнеров на основном сервере</w:t>
      </w:r>
    </w:p>
    <w:p w14:paraId="1854C813" w14:textId="794B4CA3" w:rsidR="00F31DC3" w:rsidRPr="008B2542" w:rsidRDefault="00F31DC3" w:rsidP="00235A91">
      <w:pPr>
        <w:spacing w:before="100" w:beforeAutospacing="1" w:after="100" w:afterAutospacing="1" w:line="25" w:lineRule="atLeast"/>
        <w:ind w:firstLine="709"/>
        <w:outlineLvl w:val="2"/>
        <w:rPr>
          <w:b/>
          <w:bCs/>
          <w:sz w:val="27"/>
          <w:szCs w:val="27"/>
        </w:rPr>
      </w:pPr>
      <w:bookmarkStart w:id="19" w:name="_Toc167179589"/>
      <w:r>
        <w:rPr>
          <w:b/>
          <w:bCs/>
          <w:sz w:val="27"/>
          <w:szCs w:val="27"/>
        </w:rPr>
        <w:t>1.3</w:t>
      </w:r>
      <w:r w:rsidRPr="008B2542">
        <w:rPr>
          <w:b/>
          <w:bCs/>
          <w:sz w:val="27"/>
          <w:szCs w:val="27"/>
        </w:rPr>
        <w:t xml:space="preserve">. </w:t>
      </w:r>
      <w:r>
        <w:rPr>
          <w:b/>
          <w:bCs/>
          <w:sz w:val="27"/>
          <w:szCs w:val="27"/>
        </w:rPr>
        <w:t>Организация сети между контейнерами</w:t>
      </w:r>
      <w:r w:rsidRPr="008B2542">
        <w:rPr>
          <w:b/>
          <w:bCs/>
          <w:sz w:val="27"/>
          <w:szCs w:val="27"/>
        </w:rPr>
        <w:t xml:space="preserve"> </w:t>
      </w:r>
      <w:r>
        <w:rPr>
          <w:b/>
          <w:bCs/>
          <w:sz w:val="27"/>
          <w:szCs w:val="27"/>
        </w:rPr>
        <w:t>ВР «ЭЖД»</w:t>
      </w:r>
      <w:bookmarkEnd w:id="19"/>
    </w:p>
    <w:p w14:paraId="71010B55" w14:textId="450C8459" w:rsidR="00F31DC3" w:rsidRPr="008B2542" w:rsidRDefault="004974CE" w:rsidP="00235A91">
      <w:pPr>
        <w:spacing w:before="100" w:beforeAutospacing="1" w:after="100" w:afterAutospacing="1" w:line="25" w:lineRule="atLeast"/>
        <w:ind w:firstLine="709"/>
      </w:pPr>
      <w:r>
        <w:t xml:space="preserve">Для организации взаимодействия между автономными контейнерами создана сеть </w:t>
      </w:r>
      <w:r w:rsidRPr="00C75A6C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dj</w:t>
      </w:r>
      <w:r w:rsidRPr="00C75A6C">
        <w:rPr>
          <w:rFonts w:ascii="Courier New" w:hAnsi="Courier New" w:cs="Courier New"/>
          <w:b/>
          <w:color w:val="0070C0"/>
          <w:sz w:val="20"/>
          <w:szCs w:val="20"/>
        </w:rPr>
        <w:t>_</w:t>
      </w:r>
      <w:r w:rsidRPr="00C75A6C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network</w:t>
      </w:r>
      <w:r>
        <w:t xml:space="preserve"> с сетевым драйвером </w:t>
      </w:r>
      <w:r>
        <w:rPr>
          <w:lang w:val="en-US"/>
        </w:rPr>
        <w:t>bridge</w:t>
      </w:r>
      <w:r w:rsidR="00C75A6C" w:rsidRPr="00C75A6C">
        <w:t xml:space="preserve">, </w:t>
      </w:r>
      <w:r w:rsidR="00C75A6C">
        <w:t>подсеть</w:t>
      </w:r>
      <w:r w:rsidR="005047BD">
        <w:t xml:space="preserve"> по умолчанию</w:t>
      </w:r>
      <w:r w:rsidR="00C75A6C">
        <w:t xml:space="preserve"> </w:t>
      </w:r>
      <w:r w:rsidR="00C75A6C" w:rsidRPr="005047BD">
        <w:rPr>
          <w:rFonts w:ascii="Courier New" w:hAnsi="Courier New" w:cs="Courier New"/>
          <w:b/>
          <w:color w:val="0070C0"/>
          <w:sz w:val="20"/>
          <w:szCs w:val="20"/>
        </w:rPr>
        <w:t>172.17.0.0/16</w:t>
      </w:r>
      <w:r w:rsidR="005047BD" w:rsidRPr="005047BD">
        <w:t>.</w:t>
      </w:r>
      <w:r w:rsidR="00A84637">
        <w:t xml:space="preserve"> </w:t>
      </w:r>
      <w:r w:rsidR="00655B6F">
        <w:t>Параметры сети отображены на рисунке 2</w:t>
      </w:r>
      <w:r w:rsidR="00F31DC3" w:rsidRPr="008B2542">
        <w:t>:</w:t>
      </w:r>
    </w:p>
    <w:p w14:paraId="607725B7" w14:textId="26751F8E" w:rsidR="00F31DC3" w:rsidRDefault="00B23EC6" w:rsidP="00235A91">
      <w:pPr>
        <w:spacing w:before="100" w:beforeAutospacing="1" w:after="100" w:afterAutospacing="1" w:line="25" w:lineRule="atLeast"/>
        <w:ind w:left="720" w:firstLine="0"/>
        <w:jc w:val="left"/>
        <w:rPr>
          <w:lang w:val="en-US"/>
        </w:rPr>
      </w:pPr>
      <w:r w:rsidRPr="00B23EC6">
        <w:rPr>
          <w:noProof/>
        </w:rPr>
        <w:drawing>
          <wp:inline distT="0" distB="0" distL="0" distR="0" wp14:anchorId="173CAA44" wp14:editId="48FE6F32">
            <wp:extent cx="5907232" cy="2544793"/>
            <wp:effectExtent l="0" t="0" r="0" b="8255"/>
            <wp:docPr id="2" name="Рисунок 2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878" cy="255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ADD6" w14:textId="328A7978" w:rsidR="00F45BDE" w:rsidRPr="00683BA1" w:rsidRDefault="00F45BDE" w:rsidP="00F45BDE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2</w:t>
      </w:r>
      <w:r w:rsidRPr="00FE3B60">
        <w:rPr>
          <w:b/>
          <w:i/>
        </w:rPr>
        <w:t xml:space="preserve"> - </w:t>
      </w:r>
      <w:r>
        <w:rPr>
          <w:b/>
          <w:i/>
        </w:rPr>
        <w:t xml:space="preserve">Список </w:t>
      </w:r>
      <w:r w:rsidR="004B60C8">
        <w:rPr>
          <w:b/>
          <w:i/>
        </w:rPr>
        <w:t xml:space="preserve">сетей </w:t>
      </w:r>
      <w:r w:rsidR="00683BA1">
        <w:rPr>
          <w:b/>
          <w:i/>
          <w:lang w:val="en-US"/>
        </w:rPr>
        <w:t>Docker</w:t>
      </w:r>
      <w:r w:rsidR="00683BA1">
        <w:rPr>
          <w:b/>
          <w:i/>
        </w:rPr>
        <w:t xml:space="preserve"> на основном сервере</w:t>
      </w:r>
    </w:p>
    <w:p w14:paraId="7648452D" w14:textId="77777777" w:rsidR="00F45BDE" w:rsidRPr="00F45BDE" w:rsidRDefault="00F45BDE" w:rsidP="00235A91">
      <w:pPr>
        <w:spacing w:before="100" w:beforeAutospacing="1" w:after="100" w:afterAutospacing="1" w:line="25" w:lineRule="atLeast"/>
        <w:ind w:left="720" w:firstLine="0"/>
        <w:jc w:val="left"/>
      </w:pPr>
    </w:p>
    <w:p w14:paraId="1C3C8958" w14:textId="77777777" w:rsidR="00F45BDE" w:rsidRDefault="00F45BDE" w:rsidP="00235A91">
      <w:pPr>
        <w:spacing w:before="100" w:beforeAutospacing="1" w:after="100" w:afterAutospacing="1" w:line="25" w:lineRule="atLeast"/>
        <w:ind w:left="720" w:firstLine="0"/>
        <w:jc w:val="left"/>
      </w:pPr>
    </w:p>
    <w:p w14:paraId="19C3E427" w14:textId="77777777" w:rsidR="00F45BDE" w:rsidRDefault="00F45BDE" w:rsidP="00235A91">
      <w:pPr>
        <w:spacing w:before="100" w:beforeAutospacing="1" w:after="100" w:afterAutospacing="1" w:line="25" w:lineRule="atLeast"/>
        <w:ind w:left="720" w:firstLine="0"/>
        <w:jc w:val="left"/>
      </w:pPr>
    </w:p>
    <w:p w14:paraId="37931685" w14:textId="77777777" w:rsidR="00F45BDE" w:rsidRDefault="00F45BDE" w:rsidP="00235A91">
      <w:pPr>
        <w:spacing w:before="100" w:beforeAutospacing="1" w:after="100" w:afterAutospacing="1" w:line="25" w:lineRule="atLeast"/>
        <w:ind w:left="720" w:firstLine="0"/>
        <w:jc w:val="left"/>
      </w:pPr>
    </w:p>
    <w:p w14:paraId="7F13AF22" w14:textId="762F1B2D" w:rsidR="00F45BDE" w:rsidRDefault="00F45BDE" w:rsidP="00F919A0">
      <w:pPr>
        <w:spacing w:before="100" w:beforeAutospacing="1" w:after="100" w:afterAutospacing="1" w:line="25" w:lineRule="atLeast"/>
        <w:ind w:firstLine="0"/>
        <w:jc w:val="left"/>
      </w:pPr>
    </w:p>
    <w:p w14:paraId="58E5EF27" w14:textId="77777777" w:rsidR="00F45BDE" w:rsidRDefault="00F45BDE" w:rsidP="00235A91">
      <w:pPr>
        <w:spacing w:before="100" w:beforeAutospacing="1" w:after="100" w:afterAutospacing="1" w:line="25" w:lineRule="atLeast"/>
        <w:ind w:left="720" w:firstLine="0"/>
        <w:jc w:val="left"/>
      </w:pPr>
    </w:p>
    <w:p w14:paraId="6308FD68" w14:textId="77777777" w:rsidR="00B177E5" w:rsidRDefault="00B177E5" w:rsidP="00235A91">
      <w:pPr>
        <w:spacing w:before="100" w:beforeAutospacing="1" w:after="100" w:afterAutospacing="1" w:line="25" w:lineRule="atLeast"/>
        <w:ind w:left="720" w:firstLine="0"/>
        <w:jc w:val="left"/>
      </w:pPr>
    </w:p>
    <w:p w14:paraId="6A23B54B" w14:textId="37751407" w:rsidR="00B23EC6" w:rsidRPr="00B23EC6" w:rsidRDefault="0005671F" w:rsidP="00235A91">
      <w:pPr>
        <w:spacing w:before="100" w:beforeAutospacing="1" w:after="100" w:afterAutospacing="1" w:line="25" w:lineRule="atLeast"/>
        <w:ind w:left="720" w:firstLine="0"/>
        <w:jc w:val="left"/>
        <w:rPr>
          <w:rFonts w:ascii="Courier New" w:hAnsi="Courier New" w:cs="Courier New"/>
          <w:b/>
          <w:color w:val="0070C0"/>
          <w:sz w:val="20"/>
          <w:szCs w:val="20"/>
        </w:rPr>
      </w:pPr>
      <w:r>
        <w:t>По умолчанию контейнеры в</w:t>
      </w:r>
      <w:r w:rsidR="00B23EC6">
        <w:t xml:space="preserve"> сети </w:t>
      </w:r>
      <w:r w:rsidR="00B23EC6" w:rsidRPr="00C75A6C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dj</w:t>
      </w:r>
      <w:r w:rsidR="00B23EC6" w:rsidRPr="00C75A6C">
        <w:rPr>
          <w:rFonts w:ascii="Courier New" w:hAnsi="Courier New" w:cs="Courier New"/>
          <w:b/>
          <w:color w:val="0070C0"/>
          <w:sz w:val="20"/>
          <w:szCs w:val="20"/>
        </w:rPr>
        <w:t>_</w:t>
      </w:r>
      <w:r w:rsidR="00B23EC6" w:rsidRPr="00C75A6C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network</w:t>
      </w:r>
      <w:r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Pr="0005671F">
        <w:t>имеют статические IP</w:t>
      </w:r>
      <w:r w:rsidR="001B2A75">
        <w:t>-</w:t>
      </w:r>
      <w:r w:rsidRPr="0005671F">
        <w:t>адреса, которые отображены на рисунке 3</w:t>
      </w:r>
      <w:r w:rsidR="00B23EC6" w:rsidRPr="0005671F">
        <w:t>:</w:t>
      </w:r>
    </w:p>
    <w:p w14:paraId="6CEAD1FF" w14:textId="314F65E6" w:rsidR="00B23EC6" w:rsidRDefault="008B1380" w:rsidP="00235A91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noProof/>
        </w:rPr>
        <w:drawing>
          <wp:inline distT="0" distB="0" distL="0" distR="0" wp14:anchorId="167EA4C5" wp14:editId="0FAD9D20">
            <wp:extent cx="5018609" cy="281221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9241" cy="28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A27" w14:textId="0F09B51A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  <w:r>
        <w:rPr>
          <w:b/>
          <w:i/>
        </w:rPr>
        <w:t>Рисунок 3</w:t>
      </w:r>
      <w:r w:rsidRPr="00FE3B60">
        <w:rPr>
          <w:b/>
          <w:i/>
        </w:rPr>
        <w:t xml:space="preserve"> - </w:t>
      </w:r>
      <w:r>
        <w:rPr>
          <w:b/>
          <w:i/>
        </w:rPr>
        <w:t xml:space="preserve">Список контейнеров в сети </w:t>
      </w:r>
      <w:r>
        <w:rPr>
          <w:b/>
          <w:i/>
          <w:lang w:val="en-US"/>
        </w:rPr>
        <w:t>dj</w:t>
      </w:r>
      <w:r w:rsidRPr="00F919A0">
        <w:rPr>
          <w:b/>
          <w:i/>
        </w:rPr>
        <w:t>_</w:t>
      </w:r>
      <w:r>
        <w:rPr>
          <w:b/>
          <w:i/>
          <w:lang w:val="en-US"/>
        </w:rPr>
        <w:t>network</w:t>
      </w:r>
    </w:p>
    <w:p w14:paraId="02756218" w14:textId="3669614E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</w:p>
    <w:p w14:paraId="03C6C54E" w14:textId="15BEC6B5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</w:p>
    <w:p w14:paraId="52D9D74C" w14:textId="4A0F040D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</w:p>
    <w:p w14:paraId="3D1B4548" w14:textId="0D39DE10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</w:p>
    <w:p w14:paraId="0008B4CD" w14:textId="37B9B84D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</w:p>
    <w:p w14:paraId="6AE02555" w14:textId="03E0D698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</w:p>
    <w:p w14:paraId="6395309A" w14:textId="38A608B5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</w:p>
    <w:p w14:paraId="54A8E257" w14:textId="67B978CE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</w:p>
    <w:p w14:paraId="515C582B" w14:textId="0EA1D1F6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</w:p>
    <w:p w14:paraId="71009212" w14:textId="68191370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</w:p>
    <w:p w14:paraId="250BA195" w14:textId="462F66AD" w:rsidR="00F919A0" w:rsidRPr="000E0E8E" w:rsidRDefault="00F919A0" w:rsidP="00F919A0">
      <w:pPr>
        <w:spacing w:before="100" w:beforeAutospacing="1" w:after="100" w:afterAutospacing="1" w:line="25" w:lineRule="atLeast"/>
        <w:ind w:left="720" w:firstLine="0"/>
        <w:jc w:val="center"/>
        <w:rPr>
          <w:b/>
          <w:i/>
        </w:rPr>
      </w:pPr>
    </w:p>
    <w:p w14:paraId="129FB07C" w14:textId="59566F7B" w:rsidR="00F919A0" w:rsidRPr="00001255" w:rsidRDefault="00F919A0" w:rsidP="00001255">
      <w:pPr>
        <w:ind w:left="567" w:firstLine="0"/>
      </w:pPr>
    </w:p>
    <w:p w14:paraId="63FFB299" w14:textId="77777777" w:rsidR="00B177E5" w:rsidRPr="00B23EC6" w:rsidRDefault="00B177E5" w:rsidP="00F919A0">
      <w:pPr>
        <w:spacing w:before="100" w:beforeAutospacing="1" w:after="100" w:afterAutospacing="1" w:line="25" w:lineRule="atLeast"/>
        <w:ind w:left="720" w:firstLine="0"/>
        <w:jc w:val="center"/>
      </w:pPr>
    </w:p>
    <w:p w14:paraId="7A828609" w14:textId="345014CF" w:rsidR="007933CE" w:rsidRPr="008B2542" w:rsidRDefault="007933CE" w:rsidP="00235A91">
      <w:pPr>
        <w:spacing w:before="100" w:beforeAutospacing="1" w:after="100" w:afterAutospacing="1" w:line="25" w:lineRule="atLeast"/>
        <w:outlineLvl w:val="1"/>
        <w:rPr>
          <w:b/>
          <w:bCs/>
          <w:sz w:val="36"/>
          <w:szCs w:val="36"/>
        </w:rPr>
      </w:pPr>
      <w:bookmarkStart w:id="20" w:name="_Toc167179590"/>
      <w:r w:rsidRPr="008B2542">
        <w:rPr>
          <w:b/>
          <w:bCs/>
          <w:sz w:val="36"/>
          <w:szCs w:val="36"/>
        </w:rPr>
        <w:t xml:space="preserve">2. Обновление компонентов </w:t>
      </w:r>
      <w:r w:rsidR="007D4B51">
        <w:rPr>
          <w:b/>
          <w:bCs/>
          <w:sz w:val="36"/>
          <w:szCs w:val="36"/>
        </w:rPr>
        <w:t>ВР «ЭЖД»</w:t>
      </w:r>
      <w:bookmarkEnd w:id="20"/>
    </w:p>
    <w:p w14:paraId="7C5D10C2" w14:textId="4C1E7D4E" w:rsidR="007933CE" w:rsidRPr="008B2542" w:rsidRDefault="007933CE" w:rsidP="00235A91">
      <w:pPr>
        <w:spacing w:before="100" w:beforeAutospacing="1" w:after="100" w:afterAutospacing="1" w:line="25" w:lineRule="atLeast"/>
        <w:ind w:firstLine="709"/>
        <w:outlineLvl w:val="2"/>
        <w:rPr>
          <w:b/>
          <w:bCs/>
          <w:sz w:val="27"/>
          <w:szCs w:val="27"/>
        </w:rPr>
      </w:pPr>
      <w:bookmarkStart w:id="21" w:name="_Toc167179591"/>
      <w:r w:rsidRPr="008B2542">
        <w:rPr>
          <w:b/>
          <w:bCs/>
          <w:sz w:val="27"/>
          <w:szCs w:val="27"/>
        </w:rPr>
        <w:t xml:space="preserve">2.1. Обновление </w:t>
      </w:r>
      <w:r w:rsidR="00F7523E">
        <w:rPr>
          <w:b/>
          <w:bCs/>
          <w:sz w:val="27"/>
          <w:szCs w:val="27"/>
        </w:rPr>
        <w:t xml:space="preserve">приложения </w:t>
      </w:r>
      <w:r w:rsidRPr="008B2542">
        <w:rPr>
          <w:b/>
          <w:bCs/>
          <w:sz w:val="27"/>
          <w:szCs w:val="27"/>
        </w:rPr>
        <w:t>с использованием GUI</w:t>
      </w:r>
      <w:bookmarkEnd w:id="21"/>
    </w:p>
    <w:p w14:paraId="1958EEAC" w14:textId="73507432" w:rsidR="007933CE" w:rsidRPr="00CC04FE" w:rsidRDefault="00922FDD" w:rsidP="00235A91">
      <w:pPr>
        <w:spacing w:before="100" w:beforeAutospacing="1" w:after="100" w:afterAutospacing="1" w:line="25" w:lineRule="atLeast"/>
        <w:ind w:firstLine="709"/>
      </w:pPr>
      <w:r>
        <w:t xml:space="preserve">Для обновления </w:t>
      </w:r>
      <w:r w:rsidR="007933CE" w:rsidRPr="008B2542">
        <w:t xml:space="preserve">контейнера приложения </w:t>
      </w:r>
      <w:r w:rsidR="007933CE" w:rsidRPr="00922FDD">
        <w:rPr>
          <w:rFonts w:ascii="Courier New" w:hAnsi="Courier New" w:cs="Courier New"/>
          <w:color w:val="0070C0"/>
          <w:sz w:val="20"/>
          <w:szCs w:val="20"/>
          <w:lang w:val="en-US"/>
        </w:rPr>
        <w:t>defect</w:t>
      </w:r>
      <w:r w:rsidR="007933CE" w:rsidRPr="00CC04FE">
        <w:rPr>
          <w:rFonts w:ascii="Courier New" w:hAnsi="Courier New" w:cs="Courier New"/>
          <w:color w:val="0070C0"/>
          <w:sz w:val="20"/>
          <w:szCs w:val="20"/>
        </w:rPr>
        <w:t>_</w:t>
      </w:r>
      <w:r w:rsidR="007933CE" w:rsidRPr="00922FDD">
        <w:rPr>
          <w:rFonts w:ascii="Courier New" w:hAnsi="Courier New" w:cs="Courier New"/>
          <w:color w:val="0070C0"/>
          <w:sz w:val="20"/>
          <w:szCs w:val="20"/>
          <w:lang w:val="en-US"/>
        </w:rPr>
        <w:t>app</w:t>
      </w:r>
      <w:r w:rsidR="007933CE" w:rsidRPr="008B2542">
        <w:t xml:space="preserve"> используйте графический интерфейс </w:t>
      </w:r>
      <w:proofErr w:type="spellStart"/>
      <w:r w:rsidR="007933CE" w:rsidRPr="008B2542">
        <w:t>Portainer</w:t>
      </w:r>
      <w:proofErr w:type="spellEnd"/>
      <w:r w:rsidR="007933CE" w:rsidRPr="008B2542">
        <w:t>.</w:t>
      </w:r>
    </w:p>
    <w:p w14:paraId="3D94BB07" w14:textId="02969283" w:rsidR="00DB3935" w:rsidRDefault="00567C29" w:rsidP="00235A91">
      <w:pPr>
        <w:spacing w:line="25" w:lineRule="atLeast"/>
        <w:ind w:left="709" w:firstLine="0"/>
        <w:jc w:val="left"/>
      </w:pPr>
      <w:r>
        <w:t xml:space="preserve">1. Вход в </w:t>
      </w:r>
      <w:proofErr w:type="spellStart"/>
      <w:r>
        <w:t>Portainer</w:t>
      </w:r>
      <w:proofErr w:type="spellEnd"/>
      <w:r w:rsidR="00DB3935">
        <w:t>:</w:t>
      </w:r>
    </w:p>
    <w:p w14:paraId="0DD7E0B3" w14:textId="0BB5E5CD" w:rsidR="00DB3935" w:rsidRDefault="00DB3935" w:rsidP="006E01ED">
      <w:pPr>
        <w:spacing w:line="25" w:lineRule="atLeast"/>
        <w:ind w:left="889" w:firstLine="0"/>
        <w:jc w:val="left"/>
      </w:pPr>
      <w:r>
        <w:t>- Откройте веб</w:t>
      </w:r>
      <w:r w:rsidR="00567C29">
        <w:t>-браузер и перейдите по адресу</w:t>
      </w:r>
      <w:r w:rsidR="006E01ED">
        <w:t xml:space="preserve"> </w:t>
      </w:r>
      <w:r w:rsidR="006E01ED" w:rsidRPr="009376E9">
        <w:rPr>
          <w:rFonts w:ascii="Courier New" w:hAnsi="Courier New" w:cs="Courier New"/>
          <w:color w:val="0070C0"/>
          <w:sz w:val="20"/>
          <w:szCs w:val="20"/>
          <w:lang w:val="en-US"/>
        </w:rPr>
        <w:t>https</w:t>
      </w:r>
      <w:r w:rsidR="006E01ED" w:rsidRPr="00660AC3">
        <w:rPr>
          <w:rFonts w:ascii="Courier New" w:hAnsi="Courier New" w:cs="Courier New"/>
          <w:color w:val="0070C0"/>
          <w:sz w:val="20"/>
          <w:szCs w:val="20"/>
        </w:rPr>
        <w:t>://</w:t>
      </w:r>
      <w:r w:rsidR="006E01ED" w:rsidRPr="000E0E8E">
        <w:rPr>
          <w:rFonts w:ascii="Courier New" w:hAnsi="Courier New" w:cs="Courier New"/>
          <w:color w:val="0070C0"/>
          <w:sz w:val="20"/>
          <w:szCs w:val="20"/>
        </w:rPr>
        <w:t>&lt;</w:t>
      </w:r>
      <w:proofErr w:type="spellStart"/>
      <w:r w:rsidR="006E01ED" w:rsidRPr="00876A15">
        <w:rPr>
          <w:rFonts w:ascii="Courier New" w:hAnsi="Courier New" w:cs="Courier New"/>
          <w:color w:val="0070C0"/>
          <w:sz w:val="20"/>
          <w:szCs w:val="20"/>
        </w:rPr>
        <w:t>URL</w:t>
      </w:r>
      <w:r w:rsidR="006E01ED">
        <w:rPr>
          <w:rFonts w:ascii="Courier New" w:hAnsi="Courier New" w:cs="Courier New"/>
          <w:color w:val="0070C0"/>
          <w:sz w:val="20"/>
          <w:szCs w:val="20"/>
        </w:rPr>
        <w:t>_</w:t>
      </w:r>
      <w:r w:rsidR="006E01ED" w:rsidRPr="00876A15">
        <w:rPr>
          <w:rFonts w:ascii="Courier New" w:hAnsi="Courier New" w:cs="Courier New"/>
          <w:color w:val="0070C0"/>
          <w:sz w:val="20"/>
          <w:szCs w:val="20"/>
        </w:rPr>
        <w:t>для</w:t>
      </w:r>
      <w:r w:rsidR="006E01ED">
        <w:rPr>
          <w:rFonts w:ascii="Courier New" w:hAnsi="Courier New" w:cs="Courier New"/>
          <w:color w:val="0070C0"/>
          <w:sz w:val="20"/>
          <w:szCs w:val="20"/>
        </w:rPr>
        <w:t>_</w:t>
      </w:r>
      <w:r w:rsidR="006E01ED" w:rsidRPr="00876A15">
        <w:rPr>
          <w:rFonts w:ascii="Courier New" w:hAnsi="Courier New" w:cs="Courier New"/>
          <w:color w:val="0070C0"/>
          <w:sz w:val="20"/>
          <w:szCs w:val="20"/>
        </w:rPr>
        <w:t>входа</w:t>
      </w:r>
      <w:r w:rsidR="006E01ED">
        <w:rPr>
          <w:rFonts w:ascii="Courier New" w:hAnsi="Courier New" w:cs="Courier New"/>
          <w:color w:val="0070C0"/>
          <w:sz w:val="20"/>
          <w:szCs w:val="20"/>
        </w:rPr>
        <w:t>_</w:t>
      </w:r>
      <w:r w:rsidR="006E01ED" w:rsidRPr="00876A15">
        <w:rPr>
          <w:rFonts w:ascii="Courier New" w:hAnsi="Courier New" w:cs="Courier New"/>
          <w:color w:val="0070C0"/>
          <w:sz w:val="20"/>
          <w:szCs w:val="20"/>
        </w:rPr>
        <w:t>в</w:t>
      </w:r>
      <w:proofErr w:type="spellEnd"/>
      <w:r w:rsidR="006E01ED">
        <w:rPr>
          <w:rFonts w:ascii="Courier New" w:hAnsi="Courier New" w:cs="Courier New"/>
          <w:color w:val="0070C0"/>
          <w:sz w:val="20"/>
          <w:szCs w:val="20"/>
        </w:rPr>
        <w:t>_</w:t>
      </w:r>
      <w:proofErr w:type="spellStart"/>
      <w:r w:rsidR="009A3E0F">
        <w:rPr>
          <w:rFonts w:ascii="Courier New" w:hAnsi="Courier New" w:cs="Courier New"/>
          <w:color w:val="0070C0"/>
          <w:sz w:val="20"/>
          <w:szCs w:val="20"/>
          <w:lang w:val="en-US"/>
        </w:rPr>
        <w:t>portainer</w:t>
      </w:r>
      <w:proofErr w:type="spellEnd"/>
      <w:r w:rsidR="006E01ED" w:rsidRPr="000E0E8E">
        <w:rPr>
          <w:rFonts w:ascii="Courier New" w:hAnsi="Courier New" w:cs="Courier New"/>
          <w:color w:val="0070C0"/>
          <w:sz w:val="20"/>
          <w:szCs w:val="20"/>
        </w:rPr>
        <w:t>&gt;/</w:t>
      </w:r>
      <w:r>
        <w:t>.</w:t>
      </w:r>
    </w:p>
    <w:p w14:paraId="2DD3EEBF" w14:textId="1AB3F4C7" w:rsidR="00DB3935" w:rsidRDefault="00DB3935" w:rsidP="00235A91">
      <w:pPr>
        <w:spacing w:after="240" w:line="25" w:lineRule="atLeast"/>
        <w:ind w:left="709" w:firstLine="0"/>
        <w:jc w:val="left"/>
      </w:pPr>
      <w:r>
        <w:t xml:space="preserve">   - Введите учетные д</w:t>
      </w:r>
      <w:r w:rsidR="00710749">
        <w:t>анные для входа в систему (</w:t>
      </w:r>
      <w:r w:rsidR="00710749">
        <w:rPr>
          <w:lang w:val="en-US"/>
        </w:rPr>
        <w:t>username</w:t>
      </w:r>
      <w:r w:rsidR="00710749">
        <w:t xml:space="preserve"> и </w:t>
      </w:r>
      <w:proofErr w:type="spellStart"/>
      <w:r w:rsidR="00710749">
        <w:t>password</w:t>
      </w:r>
      <w:proofErr w:type="spellEnd"/>
      <w:r>
        <w:t>).</w:t>
      </w:r>
    </w:p>
    <w:p w14:paraId="5E860943" w14:textId="1A668B9A" w:rsidR="00FA5A87" w:rsidRDefault="008A5D0F" w:rsidP="00235A91">
      <w:pPr>
        <w:spacing w:line="25" w:lineRule="atLeast"/>
        <w:ind w:left="709" w:firstLine="0"/>
        <w:jc w:val="center"/>
      </w:pPr>
      <w:r>
        <w:rPr>
          <w:noProof/>
        </w:rPr>
        <w:drawing>
          <wp:inline distT="0" distB="0" distL="0" distR="0" wp14:anchorId="01E703D2" wp14:editId="10E41E2E">
            <wp:extent cx="2531745" cy="2357120"/>
            <wp:effectExtent l="0" t="0" r="190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2360" w14:textId="629DD4DF" w:rsidR="00F919A0" w:rsidRPr="00385CBF" w:rsidRDefault="00F919A0" w:rsidP="00F919A0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4</w:t>
      </w:r>
      <w:r w:rsidRPr="00FE3B60">
        <w:rPr>
          <w:b/>
          <w:i/>
        </w:rPr>
        <w:t xml:space="preserve"> - </w:t>
      </w:r>
      <w:r w:rsidR="004468A1">
        <w:rPr>
          <w:b/>
          <w:i/>
        </w:rPr>
        <w:t>Страница</w:t>
      </w:r>
      <w:r w:rsidR="00E71853">
        <w:rPr>
          <w:b/>
          <w:i/>
        </w:rPr>
        <w:t xml:space="preserve"> </w:t>
      </w:r>
      <w:r w:rsidR="00385CBF">
        <w:rPr>
          <w:b/>
          <w:i/>
        </w:rPr>
        <w:t>входа в приложение</w:t>
      </w:r>
      <w:r w:rsidR="00E71853">
        <w:rPr>
          <w:b/>
          <w:i/>
        </w:rPr>
        <w:t xml:space="preserve"> </w:t>
      </w:r>
      <w:r w:rsidR="00E71853">
        <w:rPr>
          <w:b/>
          <w:i/>
          <w:lang w:val="en-US"/>
        </w:rPr>
        <w:t>Portainer</w:t>
      </w:r>
    </w:p>
    <w:p w14:paraId="07D7455C" w14:textId="77777777" w:rsidR="00F919A0" w:rsidRDefault="00F919A0" w:rsidP="00235A91">
      <w:pPr>
        <w:spacing w:line="25" w:lineRule="atLeast"/>
        <w:ind w:left="709" w:firstLine="0"/>
        <w:jc w:val="center"/>
      </w:pPr>
    </w:p>
    <w:p w14:paraId="57FE3986" w14:textId="7E39A654" w:rsidR="00FA5A87" w:rsidRDefault="00FA5A87" w:rsidP="00235A91">
      <w:pPr>
        <w:spacing w:line="25" w:lineRule="atLeast"/>
        <w:ind w:firstLine="0"/>
        <w:jc w:val="left"/>
      </w:pPr>
    </w:p>
    <w:p w14:paraId="04AEE53F" w14:textId="77777777" w:rsidR="00CA3961" w:rsidRDefault="00CA3961" w:rsidP="00235A91">
      <w:pPr>
        <w:spacing w:line="25" w:lineRule="atLeast"/>
        <w:ind w:firstLine="0"/>
        <w:jc w:val="left"/>
      </w:pPr>
    </w:p>
    <w:p w14:paraId="0950E8A0" w14:textId="77777777" w:rsidR="00E71853" w:rsidRDefault="00E71853" w:rsidP="00235A91">
      <w:pPr>
        <w:spacing w:line="25" w:lineRule="atLeast"/>
        <w:ind w:left="709" w:firstLine="0"/>
        <w:jc w:val="left"/>
      </w:pPr>
    </w:p>
    <w:p w14:paraId="64E32694" w14:textId="77777777" w:rsidR="00E71853" w:rsidRDefault="00E71853" w:rsidP="00235A91">
      <w:pPr>
        <w:spacing w:line="25" w:lineRule="atLeast"/>
        <w:ind w:left="709" w:firstLine="0"/>
        <w:jc w:val="left"/>
      </w:pPr>
    </w:p>
    <w:p w14:paraId="6DD744AA" w14:textId="77777777" w:rsidR="00E71853" w:rsidRDefault="00E71853" w:rsidP="00235A91">
      <w:pPr>
        <w:spacing w:line="25" w:lineRule="atLeast"/>
        <w:ind w:left="709" w:firstLine="0"/>
        <w:jc w:val="left"/>
      </w:pPr>
    </w:p>
    <w:p w14:paraId="7CC9BB95" w14:textId="77777777" w:rsidR="00E71853" w:rsidRDefault="00E71853" w:rsidP="00235A91">
      <w:pPr>
        <w:spacing w:line="25" w:lineRule="atLeast"/>
        <w:ind w:left="709" w:firstLine="0"/>
        <w:jc w:val="left"/>
      </w:pPr>
    </w:p>
    <w:p w14:paraId="338D2E7A" w14:textId="77777777" w:rsidR="00E71853" w:rsidRDefault="00E71853" w:rsidP="00235A91">
      <w:pPr>
        <w:spacing w:line="25" w:lineRule="atLeast"/>
        <w:ind w:left="709" w:firstLine="0"/>
        <w:jc w:val="left"/>
      </w:pPr>
    </w:p>
    <w:p w14:paraId="78EDC060" w14:textId="77777777" w:rsidR="00E71853" w:rsidRDefault="00E71853" w:rsidP="00235A91">
      <w:pPr>
        <w:spacing w:line="25" w:lineRule="atLeast"/>
        <w:ind w:left="709" w:firstLine="0"/>
        <w:jc w:val="left"/>
      </w:pPr>
    </w:p>
    <w:p w14:paraId="7A67BC19" w14:textId="77777777" w:rsidR="00E71853" w:rsidRDefault="00E71853" w:rsidP="00235A91">
      <w:pPr>
        <w:spacing w:line="25" w:lineRule="atLeast"/>
        <w:ind w:left="709" w:firstLine="0"/>
        <w:jc w:val="left"/>
      </w:pPr>
    </w:p>
    <w:p w14:paraId="5897E1FD" w14:textId="77777777" w:rsidR="00E71853" w:rsidRDefault="00E71853" w:rsidP="00235A91">
      <w:pPr>
        <w:spacing w:line="25" w:lineRule="atLeast"/>
        <w:ind w:left="709" w:firstLine="0"/>
        <w:jc w:val="left"/>
      </w:pPr>
    </w:p>
    <w:p w14:paraId="49C67C56" w14:textId="77777777" w:rsidR="00E71853" w:rsidRDefault="00E71853" w:rsidP="00235A91">
      <w:pPr>
        <w:spacing w:line="25" w:lineRule="atLeast"/>
        <w:ind w:left="709" w:firstLine="0"/>
        <w:jc w:val="left"/>
      </w:pPr>
    </w:p>
    <w:p w14:paraId="7E1CBAE1" w14:textId="77777777" w:rsidR="00E71853" w:rsidRDefault="00E71853" w:rsidP="00235A91">
      <w:pPr>
        <w:spacing w:line="25" w:lineRule="atLeast"/>
        <w:ind w:left="709" w:firstLine="0"/>
        <w:jc w:val="left"/>
      </w:pPr>
    </w:p>
    <w:p w14:paraId="7B5500C1" w14:textId="77777777" w:rsidR="00E71853" w:rsidRDefault="00E71853" w:rsidP="00235A91">
      <w:pPr>
        <w:spacing w:line="25" w:lineRule="atLeast"/>
        <w:ind w:left="709" w:firstLine="0"/>
        <w:jc w:val="left"/>
      </w:pPr>
    </w:p>
    <w:p w14:paraId="42DE5A83" w14:textId="77777777" w:rsidR="00E71853" w:rsidRDefault="00E71853" w:rsidP="00235A91">
      <w:pPr>
        <w:spacing w:line="25" w:lineRule="atLeast"/>
        <w:ind w:left="709" w:firstLine="0"/>
        <w:jc w:val="left"/>
      </w:pPr>
    </w:p>
    <w:p w14:paraId="6B3808C3" w14:textId="77777777" w:rsidR="00E71853" w:rsidRDefault="00E71853" w:rsidP="00235A91">
      <w:pPr>
        <w:spacing w:line="25" w:lineRule="atLeast"/>
        <w:ind w:left="709" w:firstLine="0"/>
        <w:jc w:val="left"/>
      </w:pPr>
    </w:p>
    <w:p w14:paraId="664A7C3B" w14:textId="77777777" w:rsidR="00E71853" w:rsidRDefault="00E71853" w:rsidP="00235A91">
      <w:pPr>
        <w:spacing w:line="25" w:lineRule="atLeast"/>
        <w:ind w:left="709" w:firstLine="0"/>
        <w:jc w:val="left"/>
      </w:pPr>
    </w:p>
    <w:p w14:paraId="10667ED4" w14:textId="77777777" w:rsidR="00E71853" w:rsidRDefault="00E71853" w:rsidP="00235A91">
      <w:pPr>
        <w:spacing w:line="25" w:lineRule="atLeast"/>
        <w:ind w:left="709" w:firstLine="0"/>
        <w:jc w:val="left"/>
      </w:pPr>
    </w:p>
    <w:p w14:paraId="6C831AFD" w14:textId="77777777" w:rsidR="008A5D0F" w:rsidRDefault="008A5D0F" w:rsidP="00235A91">
      <w:pPr>
        <w:spacing w:line="25" w:lineRule="atLeast"/>
        <w:ind w:left="709" w:firstLine="0"/>
        <w:jc w:val="left"/>
      </w:pPr>
    </w:p>
    <w:p w14:paraId="23E24522" w14:textId="6B0651F5" w:rsidR="00DB3935" w:rsidRDefault="00567C29" w:rsidP="00235A91">
      <w:pPr>
        <w:spacing w:line="25" w:lineRule="atLeast"/>
        <w:ind w:left="709" w:firstLine="0"/>
        <w:jc w:val="left"/>
      </w:pPr>
      <w:r>
        <w:t>2. Выбор контейнера</w:t>
      </w:r>
      <w:r w:rsidR="00DB3935">
        <w:t>:</w:t>
      </w:r>
    </w:p>
    <w:p w14:paraId="3A82FA6D" w14:textId="5D63EB15" w:rsidR="00DB3935" w:rsidRPr="007C5C71" w:rsidRDefault="007C5C71" w:rsidP="00235A91">
      <w:pPr>
        <w:spacing w:before="240" w:after="240" w:line="25" w:lineRule="atLeast"/>
        <w:ind w:left="709" w:firstLine="0"/>
        <w:jc w:val="left"/>
      </w:pPr>
      <w:r>
        <w:t xml:space="preserve">   - В</w:t>
      </w:r>
      <w:r w:rsidR="00567C29">
        <w:t xml:space="preserve">ыберите </w:t>
      </w:r>
      <w:r w:rsidR="00827ECE">
        <w:t>«</w:t>
      </w:r>
      <w:r>
        <w:rPr>
          <w:lang w:val="en-US"/>
        </w:rPr>
        <w:t>local</w:t>
      </w:r>
      <w:r w:rsidR="00827ECE">
        <w:t>»</w:t>
      </w:r>
      <w:r w:rsidRPr="007C5C71">
        <w:t xml:space="preserve"> </w:t>
      </w:r>
      <w:r>
        <w:t xml:space="preserve">в списке </w:t>
      </w:r>
      <w:r>
        <w:rPr>
          <w:lang w:val="en-US"/>
        </w:rPr>
        <w:t>Environments</w:t>
      </w:r>
      <w:r w:rsidR="00D6134E">
        <w:t>, как показано на рисунке 5</w:t>
      </w:r>
      <w:r w:rsidRPr="007C5C71">
        <w:t>.</w:t>
      </w:r>
    </w:p>
    <w:p w14:paraId="4DCDEF9A" w14:textId="448A7B8A" w:rsidR="00DB3935" w:rsidRDefault="00FA5A87" w:rsidP="00235A91">
      <w:pPr>
        <w:spacing w:line="25" w:lineRule="atLeast"/>
        <w:ind w:left="709" w:firstLine="0"/>
        <w:jc w:val="center"/>
      </w:pPr>
      <w:r w:rsidRPr="00FA5A87">
        <w:rPr>
          <w:noProof/>
        </w:rPr>
        <w:drawing>
          <wp:inline distT="0" distB="0" distL="0" distR="0" wp14:anchorId="674B9532" wp14:editId="5D92563F">
            <wp:extent cx="5373495" cy="2570672"/>
            <wp:effectExtent l="0" t="0" r="0" b="1270"/>
            <wp:docPr id="11" name="Рисунок 11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21" cy="258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3AF2" w14:textId="58CA0710" w:rsidR="00E71853" w:rsidRPr="000E0E8E" w:rsidRDefault="00E71853" w:rsidP="00E71853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5</w:t>
      </w:r>
      <w:r w:rsidRPr="00FE3B60">
        <w:rPr>
          <w:b/>
          <w:i/>
        </w:rPr>
        <w:t xml:space="preserve"> - </w:t>
      </w:r>
      <w:r>
        <w:rPr>
          <w:b/>
          <w:i/>
        </w:rPr>
        <w:t xml:space="preserve">Домашняя страница </w:t>
      </w:r>
      <w:r>
        <w:rPr>
          <w:b/>
          <w:i/>
          <w:lang w:val="en-US"/>
        </w:rPr>
        <w:t>Portainer</w:t>
      </w:r>
    </w:p>
    <w:p w14:paraId="1D036874" w14:textId="42DC75D6" w:rsidR="00FA5A87" w:rsidRPr="000E0E8E" w:rsidRDefault="00FA5A87" w:rsidP="00235A91">
      <w:pPr>
        <w:spacing w:before="240" w:after="240" w:line="25" w:lineRule="atLeast"/>
        <w:ind w:left="709" w:firstLine="0"/>
        <w:jc w:val="left"/>
      </w:pPr>
      <w:r w:rsidRPr="00E71853">
        <w:t xml:space="preserve">    </w:t>
      </w:r>
      <w:r w:rsidRPr="000E0E8E">
        <w:t xml:space="preserve">- </w:t>
      </w:r>
      <w:r>
        <w:t>Выберите</w:t>
      </w:r>
      <w:r w:rsidRPr="000E0E8E">
        <w:t xml:space="preserve"> </w:t>
      </w:r>
      <w:r w:rsidR="00827ECE">
        <w:t>«</w:t>
      </w:r>
      <w:r w:rsidR="004F0D1D">
        <w:rPr>
          <w:lang w:val="en-US"/>
        </w:rPr>
        <w:t>Containers</w:t>
      </w:r>
      <w:r w:rsidR="00827ECE">
        <w:t>»</w:t>
      </w:r>
      <w:r w:rsidRPr="000E0E8E">
        <w:t xml:space="preserve"> </w:t>
      </w:r>
      <w:r w:rsidR="00C861A4">
        <w:t>на</w:t>
      </w:r>
      <w:r w:rsidRPr="000E0E8E">
        <w:t xml:space="preserve"> </w:t>
      </w:r>
      <w:r w:rsidR="00C861A4">
        <w:rPr>
          <w:lang w:val="en-US"/>
        </w:rPr>
        <w:t>Dashboard</w:t>
      </w:r>
      <w:r w:rsidR="00B2557E">
        <w:t>, как показано на рисунке 6</w:t>
      </w:r>
      <w:r w:rsidR="00B2557E" w:rsidRPr="007C5C71">
        <w:t>.</w:t>
      </w:r>
    </w:p>
    <w:p w14:paraId="3AA3A967" w14:textId="192A077B" w:rsidR="004F0D1D" w:rsidRDefault="004F0D1D" w:rsidP="00235A91">
      <w:pPr>
        <w:spacing w:line="25" w:lineRule="atLeast"/>
        <w:ind w:left="709" w:firstLine="0"/>
        <w:jc w:val="center"/>
        <w:rPr>
          <w:lang w:val="en-US"/>
        </w:rPr>
      </w:pPr>
      <w:r w:rsidRPr="004F0D1D">
        <w:rPr>
          <w:noProof/>
        </w:rPr>
        <w:drawing>
          <wp:inline distT="0" distB="0" distL="0" distR="0" wp14:anchorId="32358D1C" wp14:editId="2E3227F0">
            <wp:extent cx="5016148" cy="3635360"/>
            <wp:effectExtent l="0" t="0" r="0" b="3810"/>
            <wp:docPr id="13" name="Рисунок 13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769" cy="365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B5D0" w14:textId="2337820D" w:rsidR="00E71853" w:rsidRPr="00CC53CC" w:rsidRDefault="00E71853" w:rsidP="00E71853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6</w:t>
      </w:r>
      <w:r w:rsidRPr="00FE3B60">
        <w:rPr>
          <w:b/>
          <w:i/>
        </w:rPr>
        <w:t xml:space="preserve"> - </w:t>
      </w:r>
      <w:r w:rsidR="004E16BA">
        <w:rPr>
          <w:b/>
          <w:i/>
        </w:rPr>
        <w:t>Информация</w:t>
      </w:r>
      <w:r w:rsidR="00406E3E">
        <w:rPr>
          <w:b/>
          <w:i/>
        </w:rPr>
        <w:t xml:space="preserve"> об окружении</w:t>
      </w:r>
    </w:p>
    <w:p w14:paraId="0F882E65" w14:textId="68D6141D" w:rsidR="00E71853" w:rsidRDefault="00E71853" w:rsidP="00BF46CD">
      <w:pPr>
        <w:spacing w:line="25" w:lineRule="atLeast"/>
        <w:ind w:firstLine="0"/>
        <w:jc w:val="left"/>
      </w:pPr>
    </w:p>
    <w:p w14:paraId="40BCEBD5" w14:textId="16AC6D1F" w:rsidR="00DB3935" w:rsidRDefault="004F0D1D" w:rsidP="00235A91">
      <w:pPr>
        <w:spacing w:line="25" w:lineRule="atLeast"/>
        <w:ind w:left="709" w:firstLine="0"/>
        <w:jc w:val="left"/>
      </w:pPr>
      <w:r>
        <w:t xml:space="preserve">3. </w:t>
      </w:r>
      <w:r w:rsidR="00E45E6E">
        <w:t>Поиск</w:t>
      </w:r>
      <w:r w:rsidR="00C861A4">
        <w:t xml:space="preserve"> контейнера</w:t>
      </w:r>
      <w:r>
        <w:t>:</w:t>
      </w:r>
    </w:p>
    <w:p w14:paraId="6FE2EE23" w14:textId="59C5CBE5" w:rsidR="008F2A73" w:rsidRDefault="00242D40" w:rsidP="009378C3">
      <w:pPr>
        <w:spacing w:line="25" w:lineRule="atLeast"/>
        <w:ind w:left="709" w:firstLine="142"/>
        <w:jc w:val="left"/>
      </w:pPr>
      <w:r>
        <w:t>На рисунк</w:t>
      </w:r>
      <w:r w:rsidR="00CE20F2">
        <w:t>е 7 представлены следующие кнопки для управления контейнерами:</w:t>
      </w:r>
    </w:p>
    <w:p w14:paraId="142BFD71" w14:textId="385E748F" w:rsidR="00CE20F2" w:rsidRDefault="00C93CAF" w:rsidP="00C93CAF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 w:rsidRPr="00B41DB3">
        <w:rPr>
          <w:b/>
          <w:bCs/>
          <w:lang w:val="en-US"/>
        </w:rPr>
        <w:t>Start</w:t>
      </w:r>
      <w:r>
        <w:t>»</w:t>
      </w:r>
      <w:r w:rsidRPr="00C93CAF">
        <w:t xml:space="preserve"> - </w:t>
      </w:r>
      <w:r>
        <w:t>запускает выбранный контейнер, который в данный момент остановлен</w:t>
      </w:r>
      <w:r w:rsidR="00CC5F41">
        <w:t>;</w:t>
      </w:r>
    </w:p>
    <w:p w14:paraId="1AAA6CD7" w14:textId="01C0E853" w:rsidR="00CC5F41" w:rsidRDefault="00CC5F41" w:rsidP="00C93CAF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 w:rsidRPr="00B41DB3">
        <w:rPr>
          <w:b/>
          <w:bCs/>
          <w:lang w:val="en-US"/>
        </w:rPr>
        <w:t>Stop</w:t>
      </w:r>
      <w:r>
        <w:t>» - останавливает работающий контейнер, сохраняя его состояние для последующего запуска;</w:t>
      </w:r>
    </w:p>
    <w:p w14:paraId="609D609D" w14:textId="038220A9" w:rsidR="00B41DB3" w:rsidRDefault="00B41DB3" w:rsidP="00C93CAF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 w:rsidRPr="00B41DB3">
        <w:rPr>
          <w:b/>
          <w:bCs/>
          <w:lang w:val="en-US"/>
        </w:rPr>
        <w:t>Kill</w:t>
      </w:r>
      <w:r>
        <w:t>» -</w:t>
      </w:r>
      <w:r>
        <w:rPr>
          <w:lang w:val="tr-TR"/>
        </w:rPr>
        <w:t xml:space="preserve"> </w:t>
      </w:r>
      <w:r>
        <w:t>немедленно завершает работу контейнера без сохранения состояния, что может привести к потере данных;</w:t>
      </w:r>
    </w:p>
    <w:p w14:paraId="322B9DF4" w14:textId="0BDDF449" w:rsidR="0001576C" w:rsidRDefault="0001576C" w:rsidP="00C93CAF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 w:rsidRPr="0001576C">
        <w:rPr>
          <w:b/>
          <w:bCs/>
          <w:lang w:val="en-US"/>
        </w:rPr>
        <w:t>Restart</w:t>
      </w:r>
      <w:r>
        <w:t>» -</w:t>
      </w:r>
      <w:r w:rsidRPr="0001576C">
        <w:t xml:space="preserve"> </w:t>
      </w:r>
      <w:r>
        <w:t>перезапускает контейнер, сначала останавливая его, а затем снова запуская. Это полезно для обновления конфигурации или решения временных сбоев;</w:t>
      </w:r>
    </w:p>
    <w:p w14:paraId="5CF158ED" w14:textId="6DA193CF" w:rsidR="007E6024" w:rsidRDefault="007E6024" w:rsidP="00C93CAF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>
        <w:rPr>
          <w:b/>
          <w:bCs/>
          <w:lang w:val="en-US"/>
        </w:rPr>
        <w:t>Pause</w:t>
      </w:r>
      <w:r>
        <w:t>» -</w:t>
      </w:r>
      <w:r w:rsidRPr="007E6024">
        <w:t xml:space="preserve"> </w:t>
      </w:r>
      <w:r>
        <w:t>приостанавливает выполнение контейнера, сохраняет его в текущем состоянии. Контейнер остается в памяти, но не выполняет никакие процессы;</w:t>
      </w:r>
    </w:p>
    <w:p w14:paraId="6AB06C66" w14:textId="10411018" w:rsidR="007E6024" w:rsidRDefault="007A21A6" w:rsidP="00C93CAF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>
        <w:rPr>
          <w:b/>
          <w:bCs/>
          <w:lang w:val="en-US"/>
        </w:rPr>
        <w:t>Resume</w:t>
      </w:r>
      <w:r>
        <w:t>» - возобновляет выполнение приостановленного контейнера, позволяя ему продолжить работу с того же места;</w:t>
      </w:r>
    </w:p>
    <w:p w14:paraId="2B133440" w14:textId="3BB956B3" w:rsidR="0072386E" w:rsidRDefault="0072386E" w:rsidP="00C93CAF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>
        <w:rPr>
          <w:b/>
          <w:bCs/>
          <w:lang w:val="en-US"/>
        </w:rPr>
        <w:t>Remove</w:t>
      </w:r>
      <w:r>
        <w:t>» -</w:t>
      </w:r>
      <w:r w:rsidRPr="0072386E">
        <w:t xml:space="preserve"> </w:t>
      </w:r>
      <w:r>
        <w:t>удаляет контейнер из системы, включая все его данные и состояние. Необратимая операция;</w:t>
      </w:r>
    </w:p>
    <w:p w14:paraId="503FDB35" w14:textId="15321D8E" w:rsidR="0072386E" w:rsidRDefault="0072386E" w:rsidP="00C93CAF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>
        <w:rPr>
          <w:b/>
          <w:bCs/>
          <w:lang w:val="en-US"/>
        </w:rPr>
        <w:t>Add</w:t>
      </w:r>
      <w:r w:rsidRPr="0072386E">
        <w:rPr>
          <w:b/>
          <w:bCs/>
        </w:rPr>
        <w:t xml:space="preserve"> </w:t>
      </w:r>
      <w:r>
        <w:rPr>
          <w:b/>
          <w:bCs/>
          <w:lang w:val="en-US"/>
        </w:rPr>
        <w:t>Container</w:t>
      </w:r>
      <w:r>
        <w:t>» -</w:t>
      </w:r>
      <w:r w:rsidRPr="0072386E">
        <w:t xml:space="preserve"> </w:t>
      </w:r>
      <w:r>
        <w:t>открывает форму для создания и запуска нового контейнера с необходимыми настройками и параметрами.</w:t>
      </w:r>
    </w:p>
    <w:p w14:paraId="2AB0329B" w14:textId="6941A6E4" w:rsidR="00DB3935" w:rsidRDefault="00DB3935" w:rsidP="00235A91">
      <w:pPr>
        <w:spacing w:before="240" w:after="240" w:line="25" w:lineRule="atLeast"/>
        <w:ind w:left="709" w:firstLine="0"/>
        <w:jc w:val="left"/>
      </w:pPr>
      <w:r>
        <w:t xml:space="preserve">   - </w:t>
      </w:r>
      <w:r w:rsidR="004F0D1D">
        <w:t>Н</w:t>
      </w:r>
      <w:r>
        <w:t>ай</w:t>
      </w:r>
      <w:r w:rsidR="004F0D1D">
        <w:t>дите соответствующий контейнер</w:t>
      </w:r>
      <w:r w:rsidR="0027041B">
        <w:t xml:space="preserve"> в </w:t>
      </w:r>
      <w:r w:rsidR="0027041B">
        <w:rPr>
          <w:lang w:val="en-US"/>
        </w:rPr>
        <w:t>Container</w:t>
      </w:r>
      <w:r w:rsidR="0027041B" w:rsidRPr="0027041B">
        <w:t xml:space="preserve"> </w:t>
      </w:r>
      <w:r w:rsidR="0027041B">
        <w:rPr>
          <w:lang w:val="en-US"/>
        </w:rPr>
        <w:t>list</w:t>
      </w:r>
      <w:r w:rsidR="008F2A73">
        <w:t>,</w:t>
      </w:r>
      <w:r w:rsidR="008F2A73" w:rsidRPr="008F2A73">
        <w:t xml:space="preserve"> </w:t>
      </w:r>
      <w:r w:rsidR="008F2A73">
        <w:t>как показано на рисунке 7</w:t>
      </w:r>
      <w:r w:rsidR="004F0D1D">
        <w:t>.</w:t>
      </w:r>
    </w:p>
    <w:p w14:paraId="4492312F" w14:textId="763C84FA" w:rsidR="00DB3935" w:rsidRDefault="0027041B" w:rsidP="00235A91">
      <w:pPr>
        <w:spacing w:line="25" w:lineRule="atLeast"/>
        <w:ind w:left="709" w:firstLine="0"/>
        <w:jc w:val="center"/>
      </w:pPr>
      <w:r w:rsidRPr="0027041B">
        <w:rPr>
          <w:noProof/>
        </w:rPr>
        <w:drawing>
          <wp:inline distT="0" distB="0" distL="0" distR="0" wp14:anchorId="356698CF" wp14:editId="540AE015">
            <wp:extent cx="4502989" cy="3126612"/>
            <wp:effectExtent l="0" t="0" r="0" b="0"/>
            <wp:docPr id="14" name="Рисунок 14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410" cy="315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38C5" w14:textId="6495986F" w:rsidR="00F03553" w:rsidRPr="00F03553" w:rsidRDefault="00F03553" w:rsidP="00F03553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7</w:t>
      </w:r>
      <w:r w:rsidRPr="00FE3B60">
        <w:rPr>
          <w:b/>
          <w:i/>
        </w:rPr>
        <w:t xml:space="preserve"> - </w:t>
      </w:r>
      <w:r>
        <w:rPr>
          <w:b/>
          <w:i/>
        </w:rPr>
        <w:t xml:space="preserve">Список контейнеров окружения </w:t>
      </w:r>
      <w:r>
        <w:rPr>
          <w:b/>
          <w:i/>
          <w:lang w:val="en-US"/>
        </w:rPr>
        <w:t>local</w:t>
      </w:r>
    </w:p>
    <w:p w14:paraId="3775BFDA" w14:textId="3DA242D7" w:rsidR="00DB3935" w:rsidRDefault="00C861A4" w:rsidP="00235A91">
      <w:pPr>
        <w:spacing w:line="25" w:lineRule="atLeast"/>
        <w:ind w:left="709" w:firstLine="0"/>
        <w:jc w:val="left"/>
      </w:pPr>
      <w:r>
        <w:t>4. Остановка</w:t>
      </w:r>
      <w:r w:rsidR="00E45E6E">
        <w:t xml:space="preserve"> и удаление</w:t>
      </w:r>
      <w:r>
        <w:t xml:space="preserve"> контейнера</w:t>
      </w:r>
      <w:r w:rsidR="00DB3935">
        <w:t>:</w:t>
      </w:r>
    </w:p>
    <w:p w14:paraId="3B4DD7A0" w14:textId="688AFD29" w:rsidR="00DB3935" w:rsidRDefault="00DB3935" w:rsidP="00235A91">
      <w:pPr>
        <w:spacing w:line="25" w:lineRule="atLeast"/>
        <w:ind w:left="709" w:firstLine="0"/>
        <w:jc w:val="left"/>
      </w:pPr>
      <w:r>
        <w:t xml:space="preserve">   - Нажмите </w:t>
      </w:r>
      <w:r w:rsidR="00C861A4">
        <w:t>на название контейнера</w:t>
      </w:r>
      <w:r>
        <w:t>, чтобы открыть его.</w:t>
      </w:r>
    </w:p>
    <w:p w14:paraId="3455EF44" w14:textId="5EB6E84B" w:rsidR="00DB3935" w:rsidRPr="00827ECE" w:rsidRDefault="00827ECE" w:rsidP="00235A91">
      <w:pPr>
        <w:spacing w:after="240" w:line="25" w:lineRule="atLeast"/>
        <w:ind w:left="709" w:firstLine="0"/>
        <w:jc w:val="left"/>
      </w:pPr>
      <w:r>
        <w:t xml:space="preserve">   - Нажмите на кнопку «</w:t>
      </w:r>
      <w:r>
        <w:rPr>
          <w:lang w:val="en-US"/>
        </w:rPr>
        <w:t>Stop</w:t>
      </w:r>
      <w:r w:rsidR="00F03935">
        <w:t>», далее нажмите кнопку</w:t>
      </w:r>
      <w:r>
        <w:t xml:space="preserve"> «</w:t>
      </w:r>
      <w:r>
        <w:rPr>
          <w:lang w:val="en-US"/>
        </w:rPr>
        <w:t>Remove</w:t>
      </w:r>
      <w:r>
        <w:t>»</w:t>
      </w:r>
      <w:r w:rsidR="00F03935">
        <w:t xml:space="preserve">, чтобы остановить и удалить </w:t>
      </w:r>
      <w:r w:rsidR="00DB3935">
        <w:t>контейнер</w:t>
      </w:r>
      <w:r w:rsidR="00417C5D">
        <w:t>, как показано на рисунке 8</w:t>
      </w:r>
      <w:r w:rsidRPr="00827ECE">
        <w:t>.</w:t>
      </w:r>
    </w:p>
    <w:p w14:paraId="5FC8CAE2" w14:textId="048FC3EC" w:rsidR="00DB3935" w:rsidRDefault="00F37AA9" w:rsidP="00235A91">
      <w:pPr>
        <w:spacing w:line="25" w:lineRule="atLeast"/>
        <w:ind w:left="709" w:firstLine="0"/>
        <w:jc w:val="center"/>
      </w:pPr>
      <w:r w:rsidRPr="00F37AA9">
        <w:rPr>
          <w:noProof/>
        </w:rPr>
        <w:lastRenderedPageBreak/>
        <w:drawing>
          <wp:inline distT="0" distB="0" distL="0" distR="0" wp14:anchorId="2F0DA557" wp14:editId="2F79F66E">
            <wp:extent cx="4339087" cy="3071127"/>
            <wp:effectExtent l="0" t="0" r="4445" b="0"/>
            <wp:docPr id="15" name="Рисунок 15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901" cy="308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AE42" w14:textId="4D9083B8" w:rsidR="00F03553" w:rsidRPr="00F03553" w:rsidRDefault="00F03553" w:rsidP="00F03553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8</w:t>
      </w:r>
      <w:r w:rsidRPr="00FE3B60">
        <w:rPr>
          <w:b/>
          <w:i/>
        </w:rPr>
        <w:t xml:space="preserve"> - </w:t>
      </w:r>
      <w:r>
        <w:rPr>
          <w:b/>
          <w:i/>
        </w:rPr>
        <w:t>Информация о контейнере</w:t>
      </w:r>
    </w:p>
    <w:p w14:paraId="351C2F5F" w14:textId="42704628" w:rsidR="00DB3935" w:rsidRDefault="00C861A4" w:rsidP="00235A91">
      <w:pPr>
        <w:spacing w:line="25" w:lineRule="atLeast"/>
        <w:ind w:left="709" w:firstLine="0"/>
        <w:jc w:val="left"/>
      </w:pPr>
      <w:r>
        <w:t xml:space="preserve">5. </w:t>
      </w:r>
      <w:r w:rsidR="00DB3935">
        <w:t>Удалени</w:t>
      </w:r>
      <w:r>
        <w:t>е контейнера</w:t>
      </w:r>
      <w:r w:rsidR="00DB3935">
        <w:t>:</w:t>
      </w:r>
    </w:p>
    <w:p w14:paraId="15521F3D" w14:textId="00260366" w:rsidR="00DB3935" w:rsidRPr="00DF6770" w:rsidRDefault="00DB3935" w:rsidP="00235A91">
      <w:pPr>
        <w:spacing w:after="240" w:line="25" w:lineRule="atLeast"/>
        <w:ind w:left="889" w:firstLine="0"/>
        <w:jc w:val="left"/>
      </w:pPr>
      <w:r>
        <w:t xml:space="preserve">- Если вы выбрали </w:t>
      </w:r>
      <w:r w:rsidR="00827ECE">
        <w:t>«</w:t>
      </w:r>
      <w:r w:rsidR="00827ECE">
        <w:rPr>
          <w:lang w:val="en-US"/>
        </w:rPr>
        <w:t>Remove</w:t>
      </w:r>
      <w:r w:rsidR="00827ECE">
        <w:t>»</w:t>
      </w:r>
      <w:r>
        <w:t xml:space="preserve"> в предыдущем шаге, </w:t>
      </w:r>
      <w:r w:rsidR="00DF6770">
        <w:t>подтвердите удале</w:t>
      </w:r>
      <w:r w:rsidR="0021076C">
        <w:t>ние контейнера</w:t>
      </w:r>
      <w:r w:rsidR="00ED25DF">
        <w:t>, как показано на рисунке 9</w:t>
      </w:r>
      <w:r w:rsidR="0021076C">
        <w:t>. П</w:t>
      </w:r>
      <w:r w:rsidR="00DF6770">
        <w:t>ереключатель «</w:t>
      </w:r>
      <w:r w:rsidR="00DF6770">
        <w:rPr>
          <w:lang w:val="en-US"/>
        </w:rPr>
        <w:t>Automatically</w:t>
      </w:r>
      <w:r w:rsidR="00DF6770" w:rsidRPr="00DF6770">
        <w:t xml:space="preserve"> </w:t>
      </w:r>
      <w:r w:rsidR="00DF6770">
        <w:rPr>
          <w:lang w:val="en-US"/>
        </w:rPr>
        <w:t>remove</w:t>
      </w:r>
      <w:r w:rsidR="00DF6770" w:rsidRPr="00DF6770">
        <w:t xml:space="preserve"> </w:t>
      </w:r>
      <w:r w:rsidR="00DF6770">
        <w:rPr>
          <w:lang w:val="en-US"/>
        </w:rPr>
        <w:t>non</w:t>
      </w:r>
      <w:r w:rsidR="00DF6770" w:rsidRPr="00DF6770">
        <w:t>-</w:t>
      </w:r>
      <w:r w:rsidR="00DF6770">
        <w:rPr>
          <w:lang w:val="en-US"/>
        </w:rPr>
        <w:t>persistent</w:t>
      </w:r>
      <w:r w:rsidR="00DF6770" w:rsidRPr="00DF6770">
        <w:t xml:space="preserve"> </w:t>
      </w:r>
      <w:r w:rsidR="00DF6770">
        <w:rPr>
          <w:lang w:val="en-US"/>
        </w:rPr>
        <w:t>volumes</w:t>
      </w:r>
      <w:r w:rsidR="00DF6770">
        <w:t>»</w:t>
      </w:r>
      <w:r w:rsidR="0021076C">
        <w:t xml:space="preserve"> </w:t>
      </w:r>
      <w:r w:rsidR="0021076C" w:rsidRPr="00CA3961">
        <w:rPr>
          <w:b/>
        </w:rPr>
        <w:t>активировать только если</w:t>
      </w:r>
      <w:r w:rsidR="0021076C">
        <w:t xml:space="preserve"> том с данными от удаляемого контейнера больше не понадобится</w:t>
      </w:r>
      <w:r w:rsidR="00DF6770" w:rsidRPr="00DF6770">
        <w:t>.</w:t>
      </w:r>
    </w:p>
    <w:p w14:paraId="0A8524D4" w14:textId="44985C53" w:rsidR="00DB3935" w:rsidRDefault="00DF6770" w:rsidP="00235A91">
      <w:pPr>
        <w:spacing w:line="25" w:lineRule="atLeast"/>
        <w:ind w:left="709" w:firstLine="0"/>
        <w:jc w:val="center"/>
      </w:pPr>
      <w:r w:rsidRPr="00DF6770">
        <w:rPr>
          <w:noProof/>
        </w:rPr>
        <w:drawing>
          <wp:inline distT="0" distB="0" distL="0" distR="0" wp14:anchorId="69446222" wp14:editId="1272D008">
            <wp:extent cx="3045349" cy="1476962"/>
            <wp:effectExtent l="0" t="0" r="3175" b="9525"/>
            <wp:docPr id="16" name="Рисунок 16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295" cy="148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E38B" w14:textId="2D6FA91B" w:rsidR="00BF5B8F" w:rsidRPr="00F03553" w:rsidRDefault="00BF5B8F" w:rsidP="00BF5B8F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9</w:t>
      </w:r>
      <w:r w:rsidRPr="00FE3B60">
        <w:rPr>
          <w:b/>
          <w:i/>
        </w:rPr>
        <w:t xml:space="preserve"> - </w:t>
      </w:r>
      <w:r>
        <w:rPr>
          <w:b/>
          <w:i/>
        </w:rPr>
        <w:t>Диалоговое окно при удалении контейнера</w:t>
      </w:r>
    </w:p>
    <w:p w14:paraId="74AC34CF" w14:textId="485823DD" w:rsidR="00F7523E" w:rsidRDefault="00F7523E" w:rsidP="00B96560">
      <w:pPr>
        <w:spacing w:line="25" w:lineRule="atLeast"/>
        <w:ind w:firstLine="0"/>
        <w:jc w:val="left"/>
      </w:pPr>
    </w:p>
    <w:p w14:paraId="72A6F22A" w14:textId="77777777" w:rsidR="00D86AC1" w:rsidRDefault="00D86AC1" w:rsidP="00235A91">
      <w:pPr>
        <w:spacing w:line="25" w:lineRule="atLeast"/>
        <w:ind w:firstLine="709"/>
        <w:jc w:val="left"/>
      </w:pPr>
    </w:p>
    <w:p w14:paraId="5B0E44E0" w14:textId="77777777" w:rsidR="00D86AC1" w:rsidRDefault="00D86AC1" w:rsidP="00235A91">
      <w:pPr>
        <w:spacing w:line="25" w:lineRule="atLeast"/>
        <w:ind w:firstLine="709"/>
        <w:jc w:val="left"/>
      </w:pPr>
    </w:p>
    <w:p w14:paraId="3C1D99C2" w14:textId="77777777" w:rsidR="00D86AC1" w:rsidRDefault="00D86AC1" w:rsidP="00235A91">
      <w:pPr>
        <w:spacing w:line="25" w:lineRule="atLeast"/>
        <w:ind w:firstLine="709"/>
        <w:jc w:val="left"/>
      </w:pPr>
    </w:p>
    <w:p w14:paraId="3F011DE9" w14:textId="77777777" w:rsidR="00D86AC1" w:rsidRDefault="00D86AC1" w:rsidP="00235A91">
      <w:pPr>
        <w:spacing w:line="25" w:lineRule="atLeast"/>
        <w:ind w:firstLine="709"/>
        <w:jc w:val="left"/>
      </w:pPr>
    </w:p>
    <w:p w14:paraId="5427BBAA" w14:textId="77777777" w:rsidR="00D86AC1" w:rsidRDefault="00D86AC1" w:rsidP="00235A91">
      <w:pPr>
        <w:spacing w:line="25" w:lineRule="atLeast"/>
        <w:ind w:firstLine="709"/>
        <w:jc w:val="left"/>
      </w:pPr>
    </w:p>
    <w:p w14:paraId="0B0791DC" w14:textId="77777777" w:rsidR="00D86AC1" w:rsidRDefault="00D86AC1" w:rsidP="00235A91">
      <w:pPr>
        <w:spacing w:line="25" w:lineRule="atLeast"/>
        <w:ind w:firstLine="709"/>
        <w:jc w:val="left"/>
      </w:pPr>
    </w:p>
    <w:p w14:paraId="77074D7C" w14:textId="77777777" w:rsidR="00D86AC1" w:rsidRDefault="00D86AC1" w:rsidP="00235A91">
      <w:pPr>
        <w:spacing w:line="25" w:lineRule="atLeast"/>
        <w:ind w:firstLine="709"/>
        <w:jc w:val="left"/>
      </w:pPr>
    </w:p>
    <w:p w14:paraId="4D2B446C" w14:textId="77777777" w:rsidR="00D86AC1" w:rsidRDefault="00D86AC1" w:rsidP="00235A91">
      <w:pPr>
        <w:spacing w:line="25" w:lineRule="atLeast"/>
        <w:ind w:firstLine="709"/>
        <w:jc w:val="left"/>
      </w:pPr>
    </w:p>
    <w:p w14:paraId="1558A70A" w14:textId="77777777" w:rsidR="00D86AC1" w:rsidRDefault="00D86AC1" w:rsidP="00235A91">
      <w:pPr>
        <w:spacing w:line="25" w:lineRule="atLeast"/>
        <w:ind w:firstLine="709"/>
        <w:jc w:val="left"/>
      </w:pPr>
    </w:p>
    <w:p w14:paraId="7EC693FC" w14:textId="77777777" w:rsidR="00D86AC1" w:rsidRDefault="00D86AC1" w:rsidP="00235A91">
      <w:pPr>
        <w:spacing w:line="25" w:lineRule="atLeast"/>
        <w:ind w:firstLine="709"/>
        <w:jc w:val="left"/>
      </w:pPr>
    </w:p>
    <w:p w14:paraId="30E29F4D" w14:textId="31A6801C" w:rsidR="00DB3935" w:rsidRDefault="00DF6770" w:rsidP="00235A91">
      <w:pPr>
        <w:spacing w:line="25" w:lineRule="atLeast"/>
        <w:ind w:firstLine="709"/>
        <w:jc w:val="left"/>
      </w:pPr>
      <w:r>
        <w:lastRenderedPageBreak/>
        <w:t>6. Загрузка нового образа</w:t>
      </w:r>
      <w:r w:rsidR="00DB3935">
        <w:t>:</w:t>
      </w:r>
    </w:p>
    <w:p w14:paraId="5CDD07D1" w14:textId="4FD802B8" w:rsidR="006E69B7" w:rsidRDefault="006E69B7" w:rsidP="006E69B7">
      <w:pPr>
        <w:spacing w:line="25" w:lineRule="atLeast"/>
        <w:ind w:left="709" w:firstLine="142"/>
        <w:jc w:val="left"/>
      </w:pPr>
      <w:r>
        <w:t xml:space="preserve">На рисунке </w:t>
      </w:r>
      <w:r w:rsidRPr="006E69B7">
        <w:t>10</w:t>
      </w:r>
      <w:r>
        <w:t xml:space="preserve"> представлены следующие кнопки для управления контейнерами:</w:t>
      </w:r>
    </w:p>
    <w:p w14:paraId="2681C740" w14:textId="16F7D2E8" w:rsidR="006E69B7" w:rsidRDefault="006E69B7" w:rsidP="006E69B7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 w:rsidR="003A7520">
        <w:rPr>
          <w:b/>
          <w:bCs/>
          <w:lang w:val="en-US"/>
        </w:rPr>
        <w:t>Search</w:t>
      </w:r>
      <w:r>
        <w:t>»</w:t>
      </w:r>
      <w:r w:rsidRPr="00C93CAF">
        <w:t xml:space="preserve"> - </w:t>
      </w:r>
      <w:r w:rsidR="00E11F9A">
        <w:t>о</w:t>
      </w:r>
      <w:r w:rsidR="00E11F9A" w:rsidRPr="00E11F9A">
        <w:t>существляет поиск образов в Docker Hub или другом настроенном реестре. Позволяет находить и просматривать доступные образы для загрузки и использования</w:t>
      </w:r>
      <w:r>
        <w:t>;</w:t>
      </w:r>
    </w:p>
    <w:p w14:paraId="5BC5B26C" w14:textId="7BB8BBB0" w:rsidR="006E69B7" w:rsidRDefault="006E69B7" w:rsidP="006E69B7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 w:rsidR="003A7520">
        <w:rPr>
          <w:b/>
          <w:bCs/>
          <w:lang w:val="en-US"/>
        </w:rPr>
        <w:t>Pull</w:t>
      </w:r>
      <w:r w:rsidR="003A7520" w:rsidRPr="003A7520">
        <w:rPr>
          <w:b/>
          <w:bCs/>
        </w:rPr>
        <w:t xml:space="preserve"> </w:t>
      </w:r>
      <w:r w:rsidR="003A7520">
        <w:rPr>
          <w:b/>
          <w:bCs/>
          <w:lang w:val="en-US"/>
        </w:rPr>
        <w:t>the</w:t>
      </w:r>
      <w:r w:rsidR="003A7520" w:rsidRPr="003A7520">
        <w:rPr>
          <w:b/>
          <w:bCs/>
        </w:rPr>
        <w:t xml:space="preserve"> </w:t>
      </w:r>
      <w:r w:rsidR="003A7520">
        <w:rPr>
          <w:b/>
          <w:bCs/>
          <w:lang w:val="en-US"/>
        </w:rPr>
        <w:t>image</w:t>
      </w:r>
      <w:r>
        <w:t xml:space="preserve">» - </w:t>
      </w:r>
      <w:r w:rsidR="00272761">
        <w:t>з</w:t>
      </w:r>
      <w:r w:rsidR="00E11F9A" w:rsidRPr="00E11F9A">
        <w:t>агружает указанный образ из реестра Docker Hub или другого реестра образов в локальное хранилище. Этот процесс позволяет подготовить образ для последующего создания контейнеров</w:t>
      </w:r>
      <w:r>
        <w:t>;</w:t>
      </w:r>
    </w:p>
    <w:p w14:paraId="4A5AC0B6" w14:textId="4FDE51DF" w:rsidR="006E69B7" w:rsidRDefault="006E69B7" w:rsidP="006E69B7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 w:rsidR="003A7520">
        <w:rPr>
          <w:b/>
          <w:bCs/>
          <w:lang w:val="en-US"/>
        </w:rPr>
        <w:t>Remove</w:t>
      </w:r>
      <w:r>
        <w:t>» -</w:t>
      </w:r>
      <w:r w:rsidR="00D56322" w:rsidRPr="00D56322">
        <w:t xml:space="preserve"> </w:t>
      </w:r>
      <w:r w:rsidR="00D56322">
        <w:t>у</w:t>
      </w:r>
      <w:r w:rsidR="00D56322" w:rsidRPr="00D56322">
        <w:t>даляет выбранный образ из локального хранилища Docker. Полезно для освобождения места и управления ненужными или устаревшими образами</w:t>
      </w:r>
      <w:r>
        <w:t>;</w:t>
      </w:r>
    </w:p>
    <w:p w14:paraId="169FDA0A" w14:textId="4E1C580F" w:rsidR="006E69B7" w:rsidRDefault="006E69B7" w:rsidP="006E69B7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 w:rsidR="00F87015">
        <w:rPr>
          <w:b/>
          <w:bCs/>
          <w:lang w:val="en-US"/>
        </w:rPr>
        <w:t>Import</w:t>
      </w:r>
      <w:r>
        <w:t>» -</w:t>
      </w:r>
      <w:r w:rsidR="00D56322" w:rsidRPr="00D56322">
        <w:t xml:space="preserve"> </w:t>
      </w:r>
      <w:r w:rsidR="00D56322">
        <w:t>и</w:t>
      </w:r>
      <w:r w:rsidR="00D56322" w:rsidRPr="00D56322">
        <w:t xml:space="preserve">мпортирует образ из локального файла архива (например, </w:t>
      </w:r>
      <w:r w:rsidR="00D56322" w:rsidRPr="00F23714">
        <w:rPr>
          <w:rFonts w:ascii="Courier New" w:hAnsi="Courier New" w:cs="Courier New"/>
          <w:color w:val="0070C0"/>
          <w:sz w:val="20"/>
          <w:szCs w:val="20"/>
        </w:rPr>
        <w:t>.</w:t>
      </w:r>
      <w:r w:rsidR="00D56322" w:rsidRPr="00943753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 w:rsidR="00D56322" w:rsidRPr="00D56322">
        <w:t>). Этот процесс позволяет добавить образы, ранее сохраненные или экспортированные</w:t>
      </w:r>
      <w:r>
        <w:t>;</w:t>
      </w:r>
    </w:p>
    <w:p w14:paraId="0D7C75E5" w14:textId="1DAB94AB" w:rsidR="006E69B7" w:rsidRDefault="006E69B7" w:rsidP="006E69B7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 «</w:t>
      </w:r>
      <w:r w:rsidR="00F87015">
        <w:rPr>
          <w:b/>
          <w:bCs/>
          <w:lang w:val="en-US"/>
        </w:rPr>
        <w:t>Export</w:t>
      </w:r>
      <w:r>
        <w:t>» -</w:t>
      </w:r>
      <w:r w:rsidR="00943753" w:rsidRPr="00943753">
        <w:t xml:space="preserve"> </w:t>
      </w:r>
      <w:r w:rsidR="00943753">
        <w:t>э</w:t>
      </w:r>
      <w:r w:rsidR="00943753" w:rsidRPr="00943753">
        <w:t xml:space="preserve">кспортирует выбранный образ в файл архива (например, </w:t>
      </w:r>
      <w:r w:rsidR="00943753" w:rsidRPr="00F23714">
        <w:rPr>
          <w:rFonts w:ascii="Courier New" w:hAnsi="Courier New" w:cs="Courier New"/>
          <w:color w:val="0070C0"/>
          <w:sz w:val="20"/>
          <w:szCs w:val="20"/>
        </w:rPr>
        <w:t>.</w:t>
      </w:r>
      <w:r w:rsidR="00943753" w:rsidRPr="00943753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 w:rsidR="00943753" w:rsidRPr="00943753">
        <w:t>). Полезно для сохранения образов для последующего импорта или резервного копирования</w:t>
      </w:r>
      <w:r>
        <w:t>;</w:t>
      </w:r>
    </w:p>
    <w:p w14:paraId="7AC397DF" w14:textId="2186C1A9" w:rsidR="006E69B7" w:rsidRPr="00EE6DB0" w:rsidRDefault="006E69B7" w:rsidP="006E69B7">
      <w:pPr>
        <w:pStyle w:val="afff5"/>
        <w:numPr>
          <w:ilvl w:val="0"/>
          <w:numId w:val="26"/>
        </w:numPr>
        <w:spacing w:line="25" w:lineRule="atLeast"/>
        <w:jc w:val="left"/>
      </w:pPr>
      <w:r>
        <w:t>Кнопка</w:t>
      </w:r>
      <w:r w:rsidRPr="00EE6DB0">
        <w:t xml:space="preserve"> «</w:t>
      </w:r>
      <w:r w:rsidR="00F87015">
        <w:rPr>
          <w:b/>
          <w:bCs/>
          <w:lang w:val="en-US"/>
        </w:rPr>
        <w:t>Build</w:t>
      </w:r>
      <w:r w:rsidR="00F87015" w:rsidRPr="00EE6DB0">
        <w:rPr>
          <w:b/>
          <w:bCs/>
        </w:rPr>
        <w:t xml:space="preserve"> </w:t>
      </w:r>
      <w:r w:rsidR="00F87015">
        <w:rPr>
          <w:b/>
          <w:bCs/>
          <w:lang w:val="en-US"/>
        </w:rPr>
        <w:t>a</w:t>
      </w:r>
      <w:r w:rsidR="00F87015" w:rsidRPr="00EE6DB0">
        <w:rPr>
          <w:b/>
          <w:bCs/>
        </w:rPr>
        <w:t xml:space="preserve"> </w:t>
      </w:r>
      <w:r w:rsidR="00F87015">
        <w:rPr>
          <w:b/>
          <w:bCs/>
          <w:lang w:val="en-US"/>
        </w:rPr>
        <w:t>new</w:t>
      </w:r>
      <w:r w:rsidR="00F87015" w:rsidRPr="00EE6DB0">
        <w:rPr>
          <w:b/>
          <w:bCs/>
        </w:rPr>
        <w:t xml:space="preserve"> </w:t>
      </w:r>
      <w:r w:rsidR="00F87015">
        <w:rPr>
          <w:b/>
          <w:bCs/>
          <w:lang w:val="en-US"/>
        </w:rPr>
        <w:t>image</w:t>
      </w:r>
      <w:r w:rsidRPr="00EE6DB0">
        <w:t>» -</w:t>
      </w:r>
      <w:r w:rsidR="00EE6DB0" w:rsidRPr="00EE6DB0">
        <w:t xml:space="preserve"> </w:t>
      </w:r>
      <w:r w:rsidR="00EE6DB0">
        <w:t>с</w:t>
      </w:r>
      <w:r w:rsidR="00EE6DB0" w:rsidRPr="00EE6DB0">
        <w:t xml:space="preserve">оздает новый образ из </w:t>
      </w:r>
      <w:proofErr w:type="spellStart"/>
      <w:r w:rsidR="00EE6DB0" w:rsidRPr="00EE6DB0">
        <w:t>Dockerfile</w:t>
      </w:r>
      <w:proofErr w:type="spellEnd"/>
      <w:r w:rsidR="00EE6DB0" w:rsidRPr="00EE6DB0">
        <w:t xml:space="preserve">, который может быть загружен с локального устройства или из удаленного репозитория. Этот процесс собирает образ по указанным инструкциям в </w:t>
      </w:r>
      <w:proofErr w:type="spellStart"/>
      <w:r w:rsidR="00EE6DB0" w:rsidRPr="00EE6DB0">
        <w:t>Dockerfile</w:t>
      </w:r>
      <w:proofErr w:type="spellEnd"/>
      <w:r w:rsidR="00F87015" w:rsidRPr="00EE6DB0">
        <w:t>.</w:t>
      </w:r>
    </w:p>
    <w:p w14:paraId="5B8D7562" w14:textId="77777777" w:rsidR="006E69B7" w:rsidRPr="00EE6DB0" w:rsidRDefault="006E69B7" w:rsidP="00235A91">
      <w:pPr>
        <w:spacing w:line="25" w:lineRule="atLeast"/>
        <w:ind w:firstLine="709"/>
        <w:jc w:val="left"/>
      </w:pPr>
    </w:p>
    <w:p w14:paraId="01060EFD" w14:textId="30A675FC" w:rsidR="00DB3935" w:rsidRDefault="00DB3935" w:rsidP="00235A91">
      <w:pPr>
        <w:spacing w:line="25" w:lineRule="atLeast"/>
        <w:ind w:left="709" w:firstLine="0"/>
        <w:jc w:val="left"/>
      </w:pPr>
      <w:r w:rsidRPr="00EE6DB0">
        <w:t xml:space="preserve">   </w:t>
      </w:r>
      <w:r>
        <w:t xml:space="preserve">- В левом меню выберите </w:t>
      </w:r>
      <w:r w:rsidR="00A86A84">
        <w:t>«</w:t>
      </w:r>
      <w:r w:rsidR="00A86A84">
        <w:rPr>
          <w:lang w:val="en-US"/>
        </w:rPr>
        <w:t>Images</w:t>
      </w:r>
      <w:r w:rsidR="00A86A84">
        <w:t>»</w:t>
      </w:r>
      <w:r w:rsidR="002347CF">
        <w:t xml:space="preserve"> как показано на рисунке 10</w:t>
      </w:r>
      <w:r>
        <w:t>.</w:t>
      </w:r>
    </w:p>
    <w:p w14:paraId="6079B45C" w14:textId="66709630" w:rsidR="00DB3935" w:rsidRDefault="00DB3935" w:rsidP="00235A91">
      <w:pPr>
        <w:spacing w:after="240" w:line="25" w:lineRule="atLeast"/>
        <w:ind w:left="709" w:firstLine="0"/>
        <w:jc w:val="left"/>
      </w:pPr>
      <w:r>
        <w:t xml:space="preserve">   - Нажмите на кнопку </w:t>
      </w:r>
      <w:r w:rsidR="001A3AAF">
        <w:t>«</w:t>
      </w:r>
      <w:r w:rsidR="001A3AAF">
        <w:rPr>
          <w:lang w:val="en-US"/>
        </w:rPr>
        <w:t>Import</w:t>
      </w:r>
      <w:r w:rsidR="001A3AAF">
        <w:t>»</w:t>
      </w:r>
      <w:r w:rsidR="006E69B7" w:rsidRPr="002347CF">
        <w:t xml:space="preserve"> </w:t>
      </w:r>
      <w:r w:rsidR="006E69B7">
        <w:t>как показано на рисунке 10</w:t>
      </w:r>
      <w:r>
        <w:t>.</w:t>
      </w:r>
    </w:p>
    <w:p w14:paraId="52D7B957" w14:textId="302D3A6B" w:rsidR="000F592A" w:rsidRDefault="000F592A" w:rsidP="00235A91">
      <w:pPr>
        <w:spacing w:line="25" w:lineRule="atLeast"/>
        <w:ind w:left="709" w:firstLine="0"/>
        <w:jc w:val="center"/>
      </w:pPr>
      <w:r w:rsidRPr="000F592A">
        <w:rPr>
          <w:noProof/>
        </w:rPr>
        <w:drawing>
          <wp:inline distT="0" distB="0" distL="0" distR="0" wp14:anchorId="7DFE9A22" wp14:editId="30B769B9">
            <wp:extent cx="4074696" cy="3851519"/>
            <wp:effectExtent l="0" t="0" r="2540" b="0"/>
            <wp:docPr id="17" name="Рисунок 17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719" cy="387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7A2E" w14:textId="5DED78E7" w:rsidR="00B96560" w:rsidRPr="00F03553" w:rsidRDefault="004E16BA" w:rsidP="00B96560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10</w:t>
      </w:r>
      <w:r w:rsidR="00B96560" w:rsidRPr="00FE3B60">
        <w:rPr>
          <w:b/>
          <w:i/>
        </w:rPr>
        <w:t xml:space="preserve"> - </w:t>
      </w:r>
      <w:r w:rsidR="00BF46CD">
        <w:rPr>
          <w:b/>
          <w:i/>
        </w:rPr>
        <w:t>Список образов</w:t>
      </w:r>
    </w:p>
    <w:p w14:paraId="215674F8" w14:textId="59B29515" w:rsidR="009128BD" w:rsidRDefault="009128BD" w:rsidP="00235A91">
      <w:pPr>
        <w:spacing w:before="240" w:after="240" w:line="25" w:lineRule="atLeast"/>
        <w:ind w:left="709" w:firstLine="0"/>
        <w:jc w:val="left"/>
      </w:pPr>
      <w:r w:rsidRPr="009128BD">
        <w:lastRenderedPageBreak/>
        <w:t xml:space="preserve">  </w:t>
      </w:r>
      <w:r>
        <w:t>- Нажмите на кнопку «</w:t>
      </w:r>
      <w:r>
        <w:rPr>
          <w:lang w:val="en-US"/>
        </w:rPr>
        <w:t>Select</w:t>
      </w:r>
      <w:r w:rsidRPr="009128BD">
        <w:t xml:space="preserve"> </w:t>
      </w:r>
      <w:r>
        <w:rPr>
          <w:lang w:val="en-US"/>
        </w:rPr>
        <w:t>file</w:t>
      </w:r>
      <w:r>
        <w:t>»</w:t>
      </w:r>
      <w:r w:rsidR="00EF44EE">
        <w:rPr>
          <w:lang w:val="tr-TR"/>
        </w:rPr>
        <w:t xml:space="preserve"> </w:t>
      </w:r>
      <w:r w:rsidR="00EF44EE">
        <w:t>как показано на рисунке 11</w:t>
      </w:r>
      <w:r>
        <w:t>.</w:t>
      </w:r>
    </w:p>
    <w:p w14:paraId="5C5F039C" w14:textId="41BABAB1" w:rsidR="009128BD" w:rsidRDefault="009128BD" w:rsidP="00235A91">
      <w:pPr>
        <w:spacing w:line="25" w:lineRule="atLeast"/>
        <w:ind w:left="709" w:firstLine="0"/>
        <w:jc w:val="center"/>
      </w:pPr>
      <w:r w:rsidRPr="009128BD">
        <w:rPr>
          <w:noProof/>
        </w:rPr>
        <w:drawing>
          <wp:inline distT="0" distB="0" distL="0" distR="0" wp14:anchorId="7041830D" wp14:editId="4EE003A5">
            <wp:extent cx="5632044" cy="3792773"/>
            <wp:effectExtent l="0" t="0" r="6985" b="0"/>
            <wp:docPr id="19" name="Рисунок 19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28" cy="379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A867" w14:textId="7ACC2DD6" w:rsidR="001A2C27" w:rsidRPr="00F03553" w:rsidRDefault="001A2C27" w:rsidP="001A2C27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11</w:t>
      </w:r>
      <w:r w:rsidRPr="00FE3B60">
        <w:rPr>
          <w:b/>
          <w:i/>
        </w:rPr>
        <w:t xml:space="preserve"> - </w:t>
      </w:r>
      <w:r>
        <w:rPr>
          <w:b/>
          <w:i/>
        </w:rPr>
        <w:t>Импорт образа</w:t>
      </w:r>
    </w:p>
    <w:p w14:paraId="3399021A" w14:textId="77777777" w:rsidR="001A2C27" w:rsidRPr="001A2C27" w:rsidRDefault="001A2C27" w:rsidP="00235A91">
      <w:pPr>
        <w:spacing w:line="25" w:lineRule="atLeast"/>
        <w:ind w:left="709" w:firstLine="0"/>
        <w:jc w:val="center"/>
        <w:rPr>
          <w:lang w:val="tr-TR"/>
        </w:rPr>
      </w:pPr>
    </w:p>
    <w:p w14:paraId="38090CF5" w14:textId="4D6622DC" w:rsidR="00DB3935" w:rsidRDefault="009128BD" w:rsidP="00235A91">
      <w:pPr>
        <w:spacing w:before="240" w:after="240" w:line="25" w:lineRule="atLeast"/>
        <w:ind w:left="709" w:firstLine="0"/>
        <w:jc w:val="left"/>
      </w:pPr>
      <w:r w:rsidRPr="009128BD">
        <w:t xml:space="preserve">   </w:t>
      </w:r>
      <w:r w:rsidR="00DB3935">
        <w:t xml:space="preserve">- </w:t>
      </w:r>
      <w:r w:rsidR="000F592A">
        <w:t xml:space="preserve">Выберите файл </w:t>
      </w:r>
      <w:r w:rsidR="000F592A" w:rsidRPr="000F592A">
        <w:rPr>
          <w:rFonts w:ascii="Courier New" w:hAnsi="Courier New" w:cs="Courier New"/>
          <w:color w:val="0070C0"/>
          <w:sz w:val="20"/>
          <w:szCs w:val="20"/>
          <w:lang w:val="en-US"/>
        </w:rPr>
        <w:t>defect</w:t>
      </w:r>
      <w:r w:rsidR="000F592A" w:rsidRPr="00EF2CC9">
        <w:rPr>
          <w:rFonts w:ascii="Courier New" w:hAnsi="Courier New" w:cs="Courier New"/>
          <w:color w:val="0070C0"/>
          <w:sz w:val="20"/>
          <w:szCs w:val="20"/>
        </w:rPr>
        <w:t>_</w:t>
      </w:r>
      <w:r w:rsidR="000F592A" w:rsidRPr="000F592A">
        <w:rPr>
          <w:rFonts w:ascii="Courier New" w:hAnsi="Courier New" w:cs="Courier New"/>
          <w:color w:val="0070C0"/>
          <w:sz w:val="20"/>
          <w:szCs w:val="20"/>
          <w:lang w:val="en-US"/>
        </w:rPr>
        <w:t>image</w:t>
      </w:r>
      <w:r w:rsidR="000F592A" w:rsidRPr="00EF2CC9">
        <w:rPr>
          <w:rFonts w:ascii="Courier New" w:hAnsi="Courier New" w:cs="Courier New"/>
          <w:color w:val="0070C0"/>
          <w:sz w:val="20"/>
          <w:szCs w:val="20"/>
        </w:rPr>
        <w:t>.</w:t>
      </w:r>
      <w:r w:rsidR="000F592A" w:rsidRPr="000F592A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 w:rsidR="00EF2CC9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="00EF2CC9" w:rsidRPr="00EF2CC9">
        <w:t>(</w:t>
      </w:r>
      <w:r w:rsidR="005C434A">
        <w:t>рисунок 12. И</w:t>
      </w:r>
      <w:r w:rsidR="00EF2CC9" w:rsidRPr="00EF2CC9">
        <w:t>мя файла может отличаться)</w:t>
      </w:r>
      <w:r w:rsidR="00DB3935">
        <w:t>, который содержит новую версию приложения.</w:t>
      </w:r>
    </w:p>
    <w:p w14:paraId="4D13A7F2" w14:textId="6A79480B" w:rsidR="00D16B73" w:rsidRDefault="00D16B73" w:rsidP="00235A91">
      <w:pPr>
        <w:spacing w:before="240" w:after="240" w:line="25" w:lineRule="atLeast"/>
        <w:ind w:left="709" w:firstLine="0"/>
        <w:jc w:val="center"/>
      </w:pPr>
      <w:r>
        <w:rPr>
          <w:noProof/>
        </w:rPr>
        <w:drawing>
          <wp:inline distT="0" distB="0" distL="0" distR="0" wp14:anchorId="492DC995" wp14:editId="7C9B3D74">
            <wp:extent cx="1470991" cy="16047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0991" cy="16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2EE0" w14:textId="35DFA543" w:rsidR="001A2C27" w:rsidRPr="001A2C27" w:rsidRDefault="001A2C27" w:rsidP="001A2C27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12</w:t>
      </w:r>
      <w:r w:rsidRPr="00FE3B60">
        <w:rPr>
          <w:b/>
          <w:i/>
        </w:rPr>
        <w:t xml:space="preserve"> - </w:t>
      </w:r>
      <w:r>
        <w:rPr>
          <w:b/>
          <w:i/>
        </w:rPr>
        <w:t xml:space="preserve">Архив с образом на рабочей станции с ОС </w:t>
      </w:r>
      <w:r>
        <w:rPr>
          <w:b/>
          <w:i/>
          <w:lang w:val="en-US"/>
        </w:rPr>
        <w:t>Windows</w:t>
      </w:r>
    </w:p>
    <w:p w14:paraId="49CDBB77" w14:textId="77777777" w:rsidR="001A2C27" w:rsidRPr="001A2C27" w:rsidRDefault="001A2C27" w:rsidP="00235A91">
      <w:pPr>
        <w:spacing w:before="240" w:after="240" w:line="25" w:lineRule="atLeast"/>
        <w:ind w:left="709" w:firstLine="0"/>
        <w:jc w:val="center"/>
        <w:rPr>
          <w:lang w:val="tr-TR"/>
        </w:rPr>
      </w:pPr>
    </w:p>
    <w:p w14:paraId="04E44A50" w14:textId="77777777" w:rsidR="008070AA" w:rsidRDefault="00DB3935" w:rsidP="00235A91">
      <w:pPr>
        <w:spacing w:after="240" w:line="25" w:lineRule="atLeast"/>
        <w:ind w:left="709" w:firstLine="0"/>
        <w:jc w:val="left"/>
      </w:pPr>
      <w:r>
        <w:t xml:space="preserve">  </w:t>
      </w:r>
    </w:p>
    <w:p w14:paraId="5783F4E0" w14:textId="1B482C28" w:rsidR="008070AA" w:rsidRDefault="008070AA" w:rsidP="001A2C27">
      <w:pPr>
        <w:spacing w:after="240" w:line="25" w:lineRule="atLeast"/>
        <w:ind w:firstLine="0"/>
        <w:jc w:val="left"/>
      </w:pPr>
    </w:p>
    <w:p w14:paraId="4E42E8A5" w14:textId="48581051" w:rsidR="00DB3935" w:rsidRDefault="00DB3935" w:rsidP="00235A91">
      <w:pPr>
        <w:spacing w:after="240" w:line="25" w:lineRule="atLeast"/>
        <w:ind w:left="709" w:firstLine="0"/>
        <w:jc w:val="left"/>
      </w:pPr>
      <w:r>
        <w:lastRenderedPageBreak/>
        <w:t xml:space="preserve"> - </w:t>
      </w:r>
      <w:r w:rsidR="008070AA">
        <w:t>Нажмите на кнопку «</w:t>
      </w:r>
      <w:r w:rsidR="008070AA">
        <w:rPr>
          <w:lang w:val="en-US"/>
        </w:rPr>
        <w:t>Upload</w:t>
      </w:r>
      <w:r w:rsidR="008070AA">
        <w:t>»</w:t>
      </w:r>
      <w:r w:rsidR="005C434A">
        <w:t xml:space="preserve"> как показано на рисунке 13</w:t>
      </w:r>
      <w:r w:rsidR="008070AA">
        <w:t>.</w:t>
      </w:r>
    </w:p>
    <w:p w14:paraId="77E3F361" w14:textId="44FBC96C" w:rsidR="00DB3935" w:rsidRDefault="00D16B73" w:rsidP="00235A91">
      <w:pPr>
        <w:spacing w:after="240" w:line="25" w:lineRule="atLeast"/>
        <w:ind w:left="709" w:firstLine="0"/>
        <w:jc w:val="center"/>
        <w:rPr>
          <w:lang w:val="en-US"/>
        </w:rPr>
      </w:pPr>
      <w:r w:rsidRPr="00D16B73">
        <w:rPr>
          <w:noProof/>
        </w:rPr>
        <w:drawing>
          <wp:inline distT="0" distB="0" distL="0" distR="0" wp14:anchorId="02E14C7F" wp14:editId="60838148">
            <wp:extent cx="5541347" cy="3697356"/>
            <wp:effectExtent l="0" t="0" r="2540" b="0"/>
            <wp:docPr id="20" name="Рисунок 20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384" cy="370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7AAE" w14:textId="126EA248" w:rsidR="00E96900" w:rsidRPr="00F03553" w:rsidRDefault="00E96900" w:rsidP="00E96900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13</w:t>
      </w:r>
      <w:r w:rsidRPr="00FE3B60">
        <w:rPr>
          <w:b/>
          <w:i/>
        </w:rPr>
        <w:t xml:space="preserve"> - </w:t>
      </w:r>
      <w:r>
        <w:rPr>
          <w:b/>
          <w:i/>
        </w:rPr>
        <w:t>Загрузка выбранного образа</w:t>
      </w:r>
    </w:p>
    <w:p w14:paraId="0A6B0EFA" w14:textId="77777777" w:rsidR="00E96900" w:rsidRPr="00E96900" w:rsidRDefault="00E96900" w:rsidP="00235A91">
      <w:pPr>
        <w:spacing w:after="240" w:line="25" w:lineRule="atLeast"/>
        <w:ind w:left="709" w:firstLine="0"/>
        <w:jc w:val="center"/>
      </w:pPr>
    </w:p>
    <w:p w14:paraId="77046646" w14:textId="26E5BF05" w:rsidR="008070AA" w:rsidRPr="008070AA" w:rsidRDefault="008070AA" w:rsidP="00235A91">
      <w:pPr>
        <w:spacing w:after="240" w:line="25" w:lineRule="atLeast"/>
        <w:ind w:left="709" w:firstLine="0"/>
        <w:jc w:val="left"/>
      </w:pPr>
      <w:r>
        <w:t>- Дождитесь завершения загрузки</w:t>
      </w:r>
      <w:r w:rsidR="005C434A">
        <w:t xml:space="preserve">, </w:t>
      </w:r>
      <w:r w:rsidR="00511C58">
        <w:t>которая отображена на рисунке 14</w:t>
      </w:r>
      <w:r>
        <w:t>.</w:t>
      </w:r>
    </w:p>
    <w:p w14:paraId="375E5F23" w14:textId="4AB7A958" w:rsidR="008070AA" w:rsidRDefault="008070AA" w:rsidP="00235A91">
      <w:pPr>
        <w:spacing w:after="240" w:line="25" w:lineRule="atLeast"/>
        <w:ind w:left="70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090303" wp14:editId="4BC57217">
            <wp:extent cx="2466975" cy="8858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9DDD" w14:textId="2EF3C7FB" w:rsidR="00E96900" w:rsidRPr="00F03553" w:rsidRDefault="00E96900" w:rsidP="00E96900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14</w:t>
      </w:r>
      <w:r w:rsidRPr="00FE3B60">
        <w:rPr>
          <w:b/>
          <w:i/>
        </w:rPr>
        <w:t xml:space="preserve"> - </w:t>
      </w:r>
      <w:r>
        <w:rPr>
          <w:b/>
          <w:i/>
        </w:rPr>
        <w:t xml:space="preserve">Процесс загрузки </w:t>
      </w:r>
      <w:r w:rsidR="009732E6">
        <w:rPr>
          <w:b/>
          <w:i/>
        </w:rPr>
        <w:t>образа</w:t>
      </w:r>
    </w:p>
    <w:p w14:paraId="02E873C2" w14:textId="77777777" w:rsidR="00E96900" w:rsidRPr="009732E6" w:rsidRDefault="00E96900" w:rsidP="00235A91">
      <w:pPr>
        <w:spacing w:after="240" w:line="25" w:lineRule="atLeast"/>
        <w:ind w:left="709" w:firstLine="0"/>
        <w:jc w:val="center"/>
      </w:pPr>
    </w:p>
    <w:p w14:paraId="7174F40D" w14:textId="77777777" w:rsidR="004247AD" w:rsidRDefault="004247AD" w:rsidP="00235A91">
      <w:pPr>
        <w:spacing w:after="240" w:line="25" w:lineRule="atLeast"/>
        <w:ind w:left="709" w:firstLine="0"/>
        <w:jc w:val="left"/>
      </w:pPr>
    </w:p>
    <w:p w14:paraId="204F1F60" w14:textId="77777777" w:rsidR="004247AD" w:rsidRDefault="004247AD" w:rsidP="00235A91">
      <w:pPr>
        <w:spacing w:after="240" w:line="25" w:lineRule="atLeast"/>
        <w:ind w:left="709" w:firstLine="0"/>
        <w:jc w:val="left"/>
      </w:pPr>
    </w:p>
    <w:p w14:paraId="6C599FE9" w14:textId="77777777" w:rsidR="004247AD" w:rsidRDefault="004247AD" w:rsidP="00235A91">
      <w:pPr>
        <w:spacing w:after="240" w:line="25" w:lineRule="atLeast"/>
        <w:ind w:left="709" w:firstLine="0"/>
        <w:jc w:val="left"/>
      </w:pPr>
    </w:p>
    <w:p w14:paraId="74E0420E" w14:textId="77777777" w:rsidR="004247AD" w:rsidRDefault="004247AD" w:rsidP="00235A91">
      <w:pPr>
        <w:spacing w:after="240" w:line="25" w:lineRule="atLeast"/>
        <w:ind w:left="709" w:firstLine="0"/>
        <w:jc w:val="left"/>
      </w:pPr>
    </w:p>
    <w:p w14:paraId="77863A2F" w14:textId="77777777" w:rsidR="004247AD" w:rsidRDefault="004247AD" w:rsidP="00235A91">
      <w:pPr>
        <w:spacing w:after="240" w:line="25" w:lineRule="atLeast"/>
        <w:ind w:left="709" w:firstLine="0"/>
        <w:jc w:val="left"/>
      </w:pPr>
    </w:p>
    <w:p w14:paraId="4D595D6E" w14:textId="75BF22DA" w:rsidR="004247AD" w:rsidRPr="00471D34" w:rsidRDefault="004247AD" w:rsidP="00235A91">
      <w:pPr>
        <w:spacing w:after="240" w:line="25" w:lineRule="atLeast"/>
        <w:ind w:left="709" w:firstLine="0"/>
        <w:jc w:val="left"/>
      </w:pPr>
      <w:r>
        <w:lastRenderedPageBreak/>
        <w:t xml:space="preserve">- Скопируйте </w:t>
      </w:r>
      <w:r>
        <w:rPr>
          <w:lang w:val="en-US"/>
        </w:rPr>
        <w:t>Image</w:t>
      </w:r>
      <w:r w:rsidRPr="004247AD">
        <w:t xml:space="preserve"> </w:t>
      </w:r>
      <w:r>
        <w:rPr>
          <w:lang w:val="en-US"/>
        </w:rPr>
        <w:t>Tag</w:t>
      </w:r>
      <w:r w:rsidRPr="004247AD">
        <w:t xml:space="preserve"> </w:t>
      </w:r>
      <w:r>
        <w:t>загруженного образа (он понадобится при создании контейнера).</w:t>
      </w:r>
      <w:r w:rsidR="000331C2">
        <w:t xml:space="preserve"> Пример с </w:t>
      </w:r>
      <w:r w:rsidR="000331C2">
        <w:rPr>
          <w:lang w:val="en-US"/>
        </w:rPr>
        <w:t>Image</w:t>
      </w:r>
      <w:r w:rsidR="000331C2" w:rsidRPr="000331C2">
        <w:t xml:space="preserve"> </w:t>
      </w:r>
      <w:r w:rsidR="000331C2">
        <w:rPr>
          <w:lang w:val="en-US"/>
        </w:rPr>
        <w:t>Tag</w:t>
      </w:r>
      <w:r w:rsidR="000331C2" w:rsidRPr="000331C2">
        <w:t xml:space="preserve"> </w:t>
      </w:r>
      <w:r w:rsidR="000331C2">
        <w:t>отображен на рисунке 15.</w:t>
      </w:r>
      <w:r w:rsidR="00471D34">
        <w:t xml:space="preserve"> Также </w:t>
      </w:r>
      <w:r w:rsidR="00471D34">
        <w:rPr>
          <w:lang w:val="en-US"/>
        </w:rPr>
        <w:t>Image</w:t>
      </w:r>
      <w:r w:rsidR="00471D34" w:rsidRPr="00471D34">
        <w:t xml:space="preserve"> </w:t>
      </w:r>
      <w:r w:rsidR="00471D34">
        <w:rPr>
          <w:lang w:val="en-US"/>
        </w:rPr>
        <w:t>Tag</w:t>
      </w:r>
      <w:r w:rsidR="00471D34" w:rsidRPr="00471D34">
        <w:t xml:space="preserve"> </w:t>
      </w:r>
      <w:r w:rsidR="00471D34">
        <w:t xml:space="preserve">нужного образа можно найти, нажав на </w:t>
      </w:r>
      <w:r w:rsidR="00146995">
        <w:rPr>
          <w:lang w:val="en-US"/>
        </w:rPr>
        <w:t>Id</w:t>
      </w:r>
      <w:r w:rsidR="00471D34">
        <w:t xml:space="preserve"> из списка </w:t>
      </w:r>
      <w:r w:rsidR="00471D34">
        <w:rPr>
          <w:lang w:val="en-US"/>
        </w:rPr>
        <w:t>Images</w:t>
      </w:r>
      <w:r w:rsidR="00471D34" w:rsidRPr="00471D34">
        <w:t xml:space="preserve"> (</w:t>
      </w:r>
      <w:r w:rsidR="00471D34">
        <w:t>см. пункт 6</w:t>
      </w:r>
      <w:r w:rsidR="00471D34" w:rsidRPr="00471D34">
        <w:t>)</w:t>
      </w:r>
      <w:r w:rsidR="00471D34">
        <w:t>.</w:t>
      </w:r>
    </w:p>
    <w:p w14:paraId="13D24DB8" w14:textId="6768A726" w:rsidR="004247AD" w:rsidRDefault="00741B25" w:rsidP="00235A91">
      <w:pPr>
        <w:spacing w:after="240" w:line="25" w:lineRule="atLeast"/>
        <w:ind w:left="709" w:firstLine="0"/>
        <w:jc w:val="center"/>
      </w:pPr>
      <w:r w:rsidRPr="00741B25">
        <w:rPr>
          <w:noProof/>
        </w:rPr>
        <w:drawing>
          <wp:inline distT="0" distB="0" distL="0" distR="0" wp14:anchorId="10803B6A" wp14:editId="3F123A03">
            <wp:extent cx="5053449" cy="5049078"/>
            <wp:effectExtent l="0" t="0" r="0" b="0"/>
            <wp:docPr id="23" name="Рисунок 23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30" cy="505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D028" w14:textId="34E26D1D" w:rsidR="009732E6" w:rsidRPr="00F03553" w:rsidRDefault="009732E6" w:rsidP="009732E6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15</w:t>
      </w:r>
      <w:r w:rsidRPr="00FE3B60">
        <w:rPr>
          <w:b/>
          <w:i/>
        </w:rPr>
        <w:t xml:space="preserve"> - </w:t>
      </w:r>
      <w:r>
        <w:rPr>
          <w:b/>
          <w:i/>
        </w:rPr>
        <w:t>Информация о загруженном образе</w:t>
      </w:r>
    </w:p>
    <w:p w14:paraId="34E14FE5" w14:textId="77777777" w:rsidR="009732E6" w:rsidRPr="008070AA" w:rsidRDefault="009732E6" w:rsidP="00235A91">
      <w:pPr>
        <w:spacing w:after="240" w:line="25" w:lineRule="atLeast"/>
        <w:ind w:left="709" w:firstLine="0"/>
        <w:jc w:val="center"/>
      </w:pPr>
    </w:p>
    <w:p w14:paraId="25C2E7D7" w14:textId="77777777" w:rsidR="004247AD" w:rsidRPr="004247AD" w:rsidRDefault="004247AD" w:rsidP="00235A91">
      <w:pPr>
        <w:spacing w:after="240" w:line="25" w:lineRule="atLeast"/>
        <w:ind w:left="709" w:firstLine="0"/>
        <w:jc w:val="left"/>
      </w:pPr>
    </w:p>
    <w:p w14:paraId="2BD94260" w14:textId="77777777" w:rsidR="004247AD" w:rsidRDefault="004247AD" w:rsidP="00235A91">
      <w:pPr>
        <w:spacing w:line="25" w:lineRule="atLeast"/>
        <w:ind w:left="709" w:firstLine="0"/>
        <w:jc w:val="left"/>
      </w:pPr>
    </w:p>
    <w:p w14:paraId="40AF3AC3" w14:textId="77777777" w:rsidR="004247AD" w:rsidRDefault="004247AD" w:rsidP="00235A91">
      <w:pPr>
        <w:spacing w:line="25" w:lineRule="atLeast"/>
        <w:ind w:left="709" w:firstLine="0"/>
        <w:jc w:val="left"/>
      </w:pPr>
    </w:p>
    <w:p w14:paraId="6A265BAA" w14:textId="77777777" w:rsidR="004247AD" w:rsidRDefault="004247AD" w:rsidP="00235A91">
      <w:pPr>
        <w:spacing w:line="25" w:lineRule="atLeast"/>
        <w:ind w:left="709" w:firstLine="0"/>
        <w:jc w:val="left"/>
      </w:pPr>
    </w:p>
    <w:p w14:paraId="3BCD59B5" w14:textId="77777777" w:rsidR="004247AD" w:rsidRDefault="004247AD" w:rsidP="00235A91">
      <w:pPr>
        <w:spacing w:line="25" w:lineRule="atLeast"/>
        <w:ind w:left="709" w:firstLine="0"/>
        <w:jc w:val="left"/>
      </w:pPr>
    </w:p>
    <w:p w14:paraId="71E0E715" w14:textId="77777777" w:rsidR="004247AD" w:rsidRDefault="004247AD" w:rsidP="00235A91">
      <w:pPr>
        <w:spacing w:line="25" w:lineRule="atLeast"/>
        <w:ind w:left="709" w:firstLine="0"/>
        <w:jc w:val="left"/>
      </w:pPr>
    </w:p>
    <w:p w14:paraId="6B48AB18" w14:textId="77777777" w:rsidR="004247AD" w:rsidRDefault="004247AD" w:rsidP="00235A91">
      <w:pPr>
        <w:spacing w:line="25" w:lineRule="atLeast"/>
        <w:ind w:left="709" w:firstLine="0"/>
        <w:jc w:val="left"/>
      </w:pPr>
    </w:p>
    <w:p w14:paraId="290766FE" w14:textId="77777777" w:rsidR="004247AD" w:rsidRDefault="004247AD" w:rsidP="00235A91">
      <w:pPr>
        <w:spacing w:line="25" w:lineRule="atLeast"/>
        <w:ind w:left="709" w:firstLine="0"/>
        <w:jc w:val="left"/>
      </w:pPr>
    </w:p>
    <w:p w14:paraId="347EF3A3" w14:textId="77777777" w:rsidR="00741B25" w:rsidRDefault="00741B25" w:rsidP="00235A91">
      <w:pPr>
        <w:spacing w:line="25" w:lineRule="atLeast"/>
        <w:ind w:left="709" w:firstLine="0"/>
        <w:jc w:val="left"/>
      </w:pPr>
    </w:p>
    <w:p w14:paraId="27887ED4" w14:textId="55CFAD00" w:rsidR="00741B25" w:rsidRDefault="00741B25" w:rsidP="009732E6">
      <w:pPr>
        <w:spacing w:line="25" w:lineRule="atLeast"/>
        <w:ind w:firstLine="0"/>
        <w:jc w:val="left"/>
      </w:pPr>
    </w:p>
    <w:p w14:paraId="7EFCD096" w14:textId="40E541EE" w:rsidR="00DB3935" w:rsidRDefault="00DB3935" w:rsidP="00235A91">
      <w:pPr>
        <w:spacing w:line="25" w:lineRule="atLeast"/>
        <w:ind w:left="709" w:firstLine="0"/>
        <w:jc w:val="left"/>
      </w:pPr>
      <w:r>
        <w:lastRenderedPageBreak/>
        <w:t>7</w:t>
      </w:r>
      <w:r w:rsidR="008070AA">
        <w:t>. Создание нового контейнера</w:t>
      </w:r>
      <w:r>
        <w:t>:</w:t>
      </w:r>
    </w:p>
    <w:p w14:paraId="43DB108A" w14:textId="6E5C491E" w:rsidR="00DB3935" w:rsidRDefault="00DB3935" w:rsidP="00235A91">
      <w:pPr>
        <w:spacing w:line="25" w:lineRule="atLeast"/>
        <w:ind w:left="709" w:firstLine="0"/>
        <w:jc w:val="left"/>
      </w:pPr>
      <w:r>
        <w:t xml:space="preserve">   - Вернитесь в раздел </w:t>
      </w:r>
      <w:r w:rsidR="00F12755">
        <w:t>«</w:t>
      </w:r>
      <w:r w:rsidR="00F12755">
        <w:rPr>
          <w:lang w:val="en-US"/>
        </w:rPr>
        <w:t>Containers</w:t>
      </w:r>
      <w:r w:rsidR="00F12755">
        <w:t>»</w:t>
      </w:r>
      <w:r w:rsidR="001D5946">
        <w:t>, который отображен на рисунке 16</w:t>
      </w:r>
      <w:r>
        <w:t>.</w:t>
      </w:r>
    </w:p>
    <w:p w14:paraId="46165653" w14:textId="25A6BDA1" w:rsidR="00DB3935" w:rsidRDefault="00DB3935" w:rsidP="00235A91">
      <w:pPr>
        <w:spacing w:after="240" w:line="25" w:lineRule="atLeast"/>
        <w:ind w:left="709" w:firstLine="0"/>
        <w:jc w:val="left"/>
      </w:pPr>
      <w:r>
        <w:t xml:space="preserve">   - Нажмите на кнопку </w:t>
      </w:r>
      <w:r w:rsidR="00F12755">
        <w:t>«</w:t>
      </w:r>
      <w:r w:rsidR="00F12755">
        <w:rPr>
          <w:lang w:val="en-US"/>
        </w:rPr>
        <w:t>Add</w:t>
      </w:r>
      <w:r w:rsidR="00F12755" w:rsidRPr="00F12755">
        <w:t xml:space="preserve"> </w:t>
      </w:r>
      <w:r w:rsidR="00F12755">
        <w:rPr>
          <w:lang w:val="en-US"/>
        </w:rPr>
        <w:t>Container</w:t>
      </w:r>
      <w:r w:rsidR="00F12755">
        <w:t>»</w:t>
      </w:r>
      <w:r w:rsidR="000331C2">
        <w:t xml:space="preserve"> как показано на рисунке 16</w:t>
      </w:r>
      <w:r w:rsidR="00F12755">
        <w:t>.</w:t>
      </w:r>
    </w:p>
    <w:p w14:paraId="578466C3" w14:textId="7B305B95" w:rsidR="00F12755" w:rsidRDefault="00AD7001" w:rsidP="00235A91">
      <w:pPr>
        <w:spacing w:line="25" w:lineRule="atLeast"/>
        <w:ind w:left="709" w:firstLine="0"/>
        <w:jc w:val="left"/>
      </w:pPr>
      <w:r w:rsidRPr="00AD7001">
        <w:rPr>
          <w:noProof/>
        </w:rPr>
        <w:drawing>
          <wp:inline distT="0" distB="0" distL="0" distR="0" wp14:anchorId="5788DCFB" wp14:editId="2AA6B68F">
            <wp:extent cx="5832221" cy="1647328"/>
            <wp:effectExtent l="0" t="0" r="0" b="0"/>
            <wp:docPr id="4" name="Рисунок 4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444" cy="165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5DB7" w14:textId="42F17D9E" w:rsidR="00914A6D" w:rsidRPr="00914A6D" w:rsidRDefault="00914A6D" w:rsidP="00914A6D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16</w:t>
      </w:r>
      <w:r w:rsidRPr="00FE3B60">
        <w:rPr>
          <w:b/>
          <w:i/>
        </w:rPr>
        <w:t xml:space="preserve"> - </w:t>
      </w:r>
      <w:r>
        <w:rPr>
          <w:b/>
          <w:i/>
        </w:rPr>
        <w:t>Добавление контейнера</w:t>
      </w:r>
    </w:p>
    <w:p w14:paraId="19E120C6" w14:textId="716DF6A4" w:rsidR="00046311" w:rsidRDefault="00DB3935" w:rsidP="00235A91">
      <w:pPr>
        <w:spacing w:before="240" w:line="25" w:lineRule="atLeast"/>
        <w:ind w:left="709" w:firstLine="0"/>
        <w:jc w:val="left"/>
      </w:pPr>
      <w:r>
        <w:t xml:space="preserve">   - Укажите </w:t>
      </w:r>
      <w:r w:rsidR="00046311">
        <w:t>основные параметры</w:t>
      </w:r>
      <w:r w:rsidR="00223B96">
        <w:t xml:space="preserve"> (рисунок 17)</w:t>
      </w:r>
      <w:r w:rsidR="00046311">
        <w:t xml:space="preserve">, где: </w:t>
      </w:r>
    </w:p>
    <w:p w14:paraId="61FA7FF9" w14:textId="6E88D1C0" w:rsidR="00DB3935" w:rsidRPr="00046311" w:rsidRDefault="00046311" w:rsidP="00235A91">
      <w:pPr>
        <w:pStyle w:val="afff5"/>
        <w:numPr>
          <w:ilvl w:val="0"/>
          <w:numId w:val="21"/>
        </w:numPr>
        <w:spacing w:line="25" w:lineRule="atLeast"/>
        <w:jc w:val="left"/>
      </w:pPr>
      <w:r>
        <w:t>«</w:t>
      </w:r>
      <w:r>
        <w:rPr>
          <w:lang w:val="en-US"/>
        </w:rPr>
        <w:t>Name</w:t>
      </w:r>
      <w:r>
        <w:t>» - имя контейнера</w:t>
      </w:r>
      <w:r>
        <w:rPr>
          <w:lang w:val="en-US"/>
        </w:rPr>
        <w:t>;</w:t>
      </w:r>
    </w:p>
    <w:p w14:paraId="151707A0" w14:textId="3C46BC9E" w:rsidR="00046311" w:rsidRPr="00046311" w:rsidRDefault="00046311" w:rsidP="00235A91">
      <w:pPr>
        <w:pStyle w:val="afff5"/>
        <w:numPr>
          <w:ilvl w:val="0"/>
          <w:numId w:val="21"/>
        </w:numPr>
        <w:spacing w:line="25" w:lineRule="atLeast"/>
        <w:jc w:val="left"/>
      </w:pPr>
      <w:r>
        <w:t>«</w:t>
      </w:r>
      <w:r>
        <w:rPr>
          <w:lang w:val="en-US"/>
        </w:rPr>
        <w:t>Image</w:t>
      </w:r>
      <w:r>
        <w:t xml:space="preserve">» - </w:t>
      </w:r>
      <w:r w:rsidR="0069261D">
        <w:t xml:space="preserve">тэг образа </w:t>
      </w:r>
      <w:r w:rsidR="0069261D" w:rsidRPr="00471D34">
        <w:t>(</w:t>
      </w:r>
      <w:r w:rsidR="0069261D">
        <w:t>см. пункт 6</w:t>
      </w:r>
      <w:r w:rsidR="0069261D" w:rsidRPr="00471D34">
        <w:t>)</w:t>
      </w:r>
      <w:r w:rsidRPr="0069261D">
        <w:t>;</w:t>
      </w:r>
    </w:p>
    <w:p w14:paraId="11E39210" w14:textId="6A10024E" w:rsidR="00046311" w:rsidRDefault="0069261D" w:rsidP="00235A91">
      <w:pPr>
        <w:pStyle w:val="afff5"/>
        <w:numPr>
          <w:ilvl w:val="0"/>
          <w:numId w:val="21"/>
        </w:numPr>
        <w:spacing w:after="240" w:line="25" w:lineRule="atLeast"/>
        <w:jc w:val="left"/>
      </w:pPr>
      <w:r>
        <w:t>«</w:t>
      </w:r>
      <w:r>
        <w:rPr>
          <w:lang w:val="en-US"/>
        </w:rPr>
        <w:t>Manual Network Port Publishing</w:t>
      </w:r>
      <w:r>
        <w:t>»</w:t>
      </w:r>
      <w:r>
        <w:rPr>
          <w:lang w:val="en-US"/>
        </w:rPr>
        <w:t xml:space="preserve"> - </w:t>
      </w:r>
      <w:r>
        <w:t>порты на хосте и в контейнере.</w:t>
      </w:r>
    </w:p>
    <w:p w14:paraId="0F039702" w14:textId="7DE2903A" w:rsidR="00DB3935" w:rsidRDefault="000F778E" w:rsidP="00235A91">
      <w:pPr>
        <w:spacing w:line="25" w:lineRule="atLeast"/>
        <w:ind w:left="709" w:firstLine="0"/>
        <w:jc w:val="center"/>
      </w:pPr>
      <w:r w:rsidRPr="000F778E">
        <w:rPr>
          <w:noProof/>
        </w:rPr>
        <w:drawing>
          <wp:inline distT="0" distB="0" distL="0" distR="0" wp14:anchorId="17835EEC" wp14:editId="1EA782C5">
            <wp:extent cx="4410028" cy="4410028"/>
            <wp:effectExtent l="0" t="0" r="0" b="0"/>
            <wp:docPr id="5" name="Рисунок 5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639" cy="442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7BC9" w14:textId="27915265" w:rsidR="00914A6D" w:rsidRPr="00F03553" w:rsidRDefault="00914A6D" w:rsidP="00914A6D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17</w:t>
      </w:r>
      <w:r w:rsidRPr="00FE3B60">
        <w:rPr>
          <w:b/>
          <w:i/>
        </w:rPr>
        <w:t xml:space="preserve"> - </w:t>
      </w:r>
      <w:r>
        <w:rPr>
          <w:b/>
          <w:i/>
        </w:rPr>
        <w:t>Основные параметры при создании контейнера</w:t>
      </w:r>
    </w:p>
    <w:p w14:paraId="54C17118" w14:textId="7AEF01D7" w:rsidR="00BE60E4" w:rsidRDefault="00BE60E4" w:rsidP="00235A91">
      <w:pPr>
        <w:spacing w:before="240" w:line="25" w:lineRule="atLeast"/>
        <w:ind w:left="709" w:firstLine="0"/>
        <w:jc w:val="left"/>
      </w:pPr>
      <w:r>
        <w:lastRenderedPageBreak/>
        <w:t>- Укажите дополнительные параметры</w:t>
      </w:r>
      <w:r w:rsidR="00223B96">
        <w:t xml:space="preserve"> (рисунок 18)</w:t>
      </w:r>
      <w:r>
        <w:t xml:space="preserve">, </w:t>
      </w:r>
      <w:r w:rsidR="00A12DEF">
        <w:t xml:space="preserve">которые находятся внизу страницы, </w:t>
      </w:r>
      <w:r>
        <w:t xml:space="preserve">где: </w:t>
      </w:r>
    </w:p>
    <w:p w14:paraId="1DB36DBE" w14:textId="77777777" w:rsidR="00144369" w:rsidRDefault="00BE60E4" w:rsidP="00235A91">
      <w:pPr>
        <w:pStyle w:val="afff5"/>
        <w:numPr>
          <w:ilvl w:val="0"/>
          <w:numId w:val="21"/>
        </w:numPr>
        <w:spacing w:line="25" w:lineRule="atLeast"/>
        <w:jc w:val="left"/>
      </w:pPr>
      <w:r>
        <w:t>Вкладка «</w:t>
      </w:r>
      <w:r>
        <w:rPr>
          <w:lang w:val="en-US"/>
        </w:rPr>
        <w:t>Network</w:t>
      </w:r>
      <w:r>
        <w:t xml:space="preserve">» - </w:t>
      </w:r>
      <w:r w:rsidR="00144369">
        <w:t>настройки сети</w:t>
      </w:r>
      <w:r w:rsidRPr="00144369">
        <w:t>;</w:t>
      </w:r>
    </w:p>
    <w:p w14:paraId="0FCBEB14" w14:textId="5A912449" w:rsidR="00A634A1" w:rsidRDefault="00144369" w:rsidP="00235A91">
      <w:pPr>
        <w:pStyle w:val="afff5"/>
        <w:numPr>
          <w:ilvl w:val="0"/>
          <w:numId w:val="23"/>
        </w:numPr>
        <w:spacing w:line="25" w:lineRule="atLeast"/>
        <w:ind w:left="1843"/>
        <w:jc w:val="left"/>
      </w:pPr>
      <w:r>
        <w:t>«</w:t>
      </w:r>
      <w:r w:rsidRPr="00144369">
        <w:rPr>
          <w:lang w:val="en-US"/>
        </w:rPr>
        <w:t>N</w:t>
      </w:r>
      <w:r>
        <w:rPr>
          <w:lang w:val="en-US"/>
        </w:rPr>
        <w:t>etwork</w:t>
      </w:r>
      <w:r>
        <w:t xml:space="preserve">» - имя сети, выбрать из списка </w:t>
      </w:r>
      <w:r w:rsidR="00A634A1" w:rsidRPr="00C75A6C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dj</w:t>
      </w:r>
      <w:r w:rsidR="00BC4A7E">
        <w:t>_</w:t>
      </w:r>
      <w:r w:rsidR="00A634A1" w:rsidRPr="00C75A6C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network</w:t>
      </w:r>
      <w:r w:rsidRPr="00144369">
        <w:t>;</w:t>
      </w:r>
    </w:p>
    <w:p w14:paraId="7B1A8892" w14:textId="3E610B2F" w:rsidR="00144369" w:rsidRPr="00046311" w:rsidRDefault="00A634A1" w:rsidP="00235A91">
      <w:pPr>
        <w:pStyle w:val="afff5"/>
        <w:numPr>
          <w:ilvl w:val="0"/>
          <w:numId w:val="23"/>
        </w:numPr>
        <w:spacing w:after="240" w:line="25" w:lineRule="atLeast"/>
        <w:ind w:left="1843"/>
        <w:jc w:val="left"/>
      </w:pPr>
      <w:r>
        <w:t>«</w:t>
      </w:r>
      <w:proofErr w:type="spellStart"/>
      <w:r>
        <w:rPr>
          <w:lang w:val="en-US"/>
        </w:rPr>
        <w:t>IPv</w:t>
      </w:r>
      <w:proofErr w:type="spellEnd"/>
      <w:r w:rsidRPr="00A634A1">
        <w:t xml:space="preserve">4 </w:t>
      </w:r>
      <w:r>
        <w:rPr>
          <w:lang w:val="en-US"/>
        </w:rPr>
        <w:t>Address</w:t>
      </w:r>
      <w:r>
        <w:t xml:space="preserve">» - статический </w:t>
      </w:r>
      <w:r>
        <w:rPr>
          <w:lang w:val="en-US"/>
        </w:rPr>
        <w:t>IP</w:t>
      </w:r>
      <w:r w:rsidR="001B2A75">
        <w:t>-</w:t>
      </w:r>
      <w:r>
        <w:t>адрес для контейнера приложения, задать</w:t>
      </w:r>
      <w:r w:rsidR="00E53319">
        <w:t xml:space="preserve"> </w:t>
      </w:r>
      <w:r w:rsidR="00E53319">
        <w:rPr>
          <w:lang w:val="en-US"/>
        </w:rPr>
        <w:t>IP</w:t>
      </w:r>
      <w:r w:rsidR="001B2A75">
        <w:t>-</w:t>
      </w:r>
      <w:r w:rsidR="00E53319">
        <w:t>адрес по умолчанию.</w:t>
      </w:r>
    </w:p>
    <w:p w14:paraId="0CA6A4E9" w14:textId="13932430" w:rsidR="00BE60E4" w:rsidRDefault="00A12DEF" w:rsidP="00235A91">
      <w:pPr>
        <w:spacing w:line="25" w:lineRule="atLeast"/>
        <w:ind w:left="709" w:firstLine="0"/>
        <w:jc w:val="center"/>
      </w:pPr>
      <w:r w:rsidRPr="00A12DEF">
        <w:rPr>
          <w:noProof/>
        </w:rPr>
        <w:drawing>
          <wp:inline distT="0" distB="0" distL="0" distR="0" wp14:anchorId="3DD73D3C" wp14:editId="58C000C4">
            <wp:extent cx="5055151" cy="3933645"/>
            <wp:effectExtent l="0" t="0" r="0" b="0"/>
            <wp:docPr id="6" name="Рисунок 6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527" cy="39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6C38" w14:textId="619DC5EE" w:rsidR="00CF2A8E" w:rsidRPr="00F03553" w:rsidRDefault="00CF2A8E" w:rsidP="00CF2A8E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18</w:t>
      </w:r>
      <w:r w:rsidRPr="00FE3B60">
        <w:rPr>
          <w:b/>
          <w:i/>
        </w:rPr>
        <w:t xml:space="preserve"> - </w:t>
      </w:r>
      <w:r>
        <w:rPr>
          <w:b/>
          <w:i/>
        </w:rPr>
        <w:t>Дополнительные параметры при создании контейнера</w:t>
      </w:r>
    </w:p>
    <w:p w14:paraId="41D246ED" w14:textId="0D966678" w:rsidR="00BE60E4" w:rsidRDefault="00BE60E4" w:rsidP="00CF2A8E">
      <w:pPr>
        <w:spacing w:line="25" w:lineRule="atLeast"/>
        <w:ind w:firstLine="0"/>
        <w:jc w:val="left"/>
      </w:pPr>
    </w:p>
    <w:p w14:paraId="01DF9536" w14:textId="15077AE2" w:rsidR="00A12DEF" w:rsidRDefault="00A12DEF" w:rsidP="00235A91">
      <w:pPr>
        <w:pStyle w:val="afff5"/>
        <w:numPr>
          <w:ilvl w:val="0"/>
          <w:numId w:val="21"/>
        </w:numPr>
        <w:spacing w:line="25" w:lineRule="atLeast"/>
        <w:jc w:val="left"/>
      </w:pPr>
      <w:r>
        <w:t>Вкладка «</w:t>
      </w:r>
      <w:r w:rsidR="001A5F7B">
        <w:rPr>
          <w:lang w:val="en-US"/>
        </w:rPr>
        <w:t>Restart</w:t>
      </w:r>
      <w:r w:rsidR="001A5F7B" w:rsidRPr="001A5F7B">
        <w:t xml:space="preserve"> </w:t>
      </w:r>
      <w:r w:rsidR="001A5F7B">
        <w:rPr>
          <w:lang w:val="en-US"/>
        </w:rPr>
        <w:t>policy</w:t>
      </w:r>
      <w:r>
        <w:t>»</w:t>
      </w:r>
      <w:r w:rsidR="00F41621">
        <w:t xml:space="preserve"> (рисунок 19)</w:t>
      </w:r>
      <w:r>
        <w:t xml:space="preserve"> - </w:t>
      </w:r>
      <w:r w:rsidR="001A5F7B">
        <w:t>параметры перезапуска контейнера</w:t>
      </w:r>
      <w:r w:rsidRPr="00144369">
        <w:t>;</w:t>
      </w:r>
    </w:p>
    <w:p w14:paraId="796BF7EE" w14:textId="714C31D5" w:rsidR="00A12DEF" w:rsidRPr="001A5F7B" w:rsidRDefault="001A5F7B" w:rsidP="00235A91">
      <w:pPr>
        <w:pStyle w:val="afff5"/>
        <w:numPr>
          <w:ilvl w:val="0"/>
          <w:numId w:val="23"/>
        </w:numPr>
        <w:spacing w:after="240" w:line="25" w:lineRule="atLeast"/>
        <w:ind w:left="1843"/>
        <w:jc w:val="left"/>
      </w:pPr>
      <w:r w:rsidRPr="001A5F7B">
        <w:t>«</w:t>
      </w:r>
      <w:r>
        <w:rPr>
          <w:lang w:val="en-US"/>
        </w:rPr>
        <w:t>Restart</w:t>
      </w:r>
      <w:r w:rsidRPr="001A5F7B">
        <w:t xml:space="preserve"> </w:t>
      </w:r>
      <w:r>
        <w:rPr>
          <w:lang w:val="en-US"/>
        </w:rPr>
        <w:t>policy</w:t>
      </w:r>
      <w:r w:rsidRPr="001A5F7B">
        <w:t xml:space="preserve">» </w:t>
      </w:r>
      <w:r w:rsidR="00A12DEF" w:rsidRPr="001A5F7B">
        <w:t xml:space="preserve">- </w:t>
      </w:r>
      <w:r w:rsidR="00A12DEF">
        <w:t>выбрать</w:t>
      </w:r>
      <w:r w:rsidR="00A12DEF" w:rsidRPr="001A5F7B">
        <w:t xml:space="preserve"> </w:t>
      </w:r>
      <w:r>
        <w:rPr>
          <w:lang w:val="en-US"/>
        </w:rPr>
        <w:t>Always</w:t>
      </w:r>
      <w:r w:rsidRPr="001A5F7B">
        <w:t xml:space="preserve">, </w:t>
      </w:r>
      <w:r>
        <w:t xml:space="preserve">чтобы при перезапуске сервера / службы </w:t>
      </w:r>
      <w:r>
        <w:rPr>
          <w:lang w:val="en-US"/>
        </w:rPr>
        <w:t>Docker</w:t>
      </w:r>
      <w:r w:rsidRPr="001A5F7B">
        <w:t xml:space="preserve"> </w:t>
      </w:r>
      <w:r w:rsidR="00F62273">
        <w:t>контейнер с приложением запускался автоматически.</w:t>
      </w:r>
    </w:p>
    <w:p w14:paraId="391B1C0D" w14:textId="0A66020C" w:rsidR="00BE60E4" w:rsidRDefault="001A5F7B" w:rsidP="00235A91">
      <w:pPr>
        <w:spacing w:line="25" w:lineRule="atLeast"/>
        <w:ind w:left="709" w:firstLine="0"/>
        <w:jc w:val="center"/>
      </w:pPr>
      <w:r w:rsidRPr="001A5F7B">
        <w:rPr>
          <w:noProof/>
        </w:rPr>
        <w:drawing>
          <wp:inline distT="0" distB="0" distL="0" distR="0" wp14:anchorId="5DD5BCEF" wp14:editId="06E5D591">
            <wp:extent cx="5169179" cy="1435389"/>
            <wp:effectExtent l="0" t="0" r="0" b="0"/>
            <wp:docPr id="7" name="Рисунок 7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74" cy="144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25EE" w14:textId="09987D3D" w:rsidR="00BE60E4" w:rsidRPr="00A93596" w:rsidRDefault="00CF2A8E" w:rsidP="00A93596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19</w:t>
      </w:r>
      <w:r w:rsidRPr="00FE3B60">
        <w:rPr>
          <w:b/>
          <w:i/>
        </w:rPr>
        <w:t xml:space="preserve"> - </w:t>
      </w:r>
      <w:r w:rsidR="00A93596">
        <w:rPr>
          <w:b/>
          <w:i/>
        </w:rPr>
        <w:t>Параметры перезапуска контейнера</w:t>
      </w:r>
    </w:p>
    <w:p w14:paraId="17C4CDDE" w14:textId="5FB7F237" w:rsidR="00DB3935" w:rsidRDefault="004E2626" w:rsidP="00235A91">
      <w:pPr>
        <w:spacing w:line="25" w:lineRule="atLeast"/>
        <w:ind w:left="709" w:firstLine="0"/>
        <w:jc w:val="left"/>
      </w:pPr>
      <w:r>
        <w:lastRenderedPageBreak/>
        <w:t xml:space="preserve">8. </w:t>
      </w:r>
      <w:r w:rsidR="00DB3935">
        <w:t>Запуск нов</w:t>
      </w:r>
      <w:r w:rsidR="00AD7001">
        <w:t>ого контейнера</w:t>
      </w:r>
      <w:r w:rsidR="00DB3935">
        <w:t>:</w:t>
      </w:r>
    </w:p>
    <w:p w14:paraId="741A8294" w14:textId="785E92A2" w:rsidR="00DB3935" w:rsidRPr="00046311" w:rsidRDefault="00DB3935" w:rsidP="00235A91">
      <w:pPr>
        <w:spacing w:after="240" w:line="25" w:lineRule="atLeast"/>
        <w:ind w:left="709" w:firstLine="0"/>
        <w:jc w:val="left"/>
      </w:pPr>
      <w:r>
        <w:t xml:space="preserve">   - Нажмите на кнопку </w:t>
      </w:r>
      <w:r w:rsidR="00866C76">
        <w:t>«</w:t>
      </w:r>
      <w:r w:rsidR="00866C76">
        <w:rPr>
          <w:lang w:val="en-US"/>
        </w:rPr>
        <w:t>Deploy</w:t>
      </w:r>
      <w:r w:rsidR="00866C76" w:rsidRPr="00866C76">
        <w:t xml:space="preserve"> </w:t>
      </w:r>
      <w:r w:rsidR="00442758">
        <w:rPr>
          <w:lang w:val="en-US"/>
        </w:rPr>
        <w:t>T</w:t>
      </w:r>
      <w:r w:rsidR="00866C76">
        <w:rPr>
          <w:lang w:val="en-US"/>
        </w:rPr>
        <w:t>he</w:t>
      </w:r>
      <w:r w:rsidR="00866C76" w:rsidRPr="00866C76">
        <w:t xml:space="preserve"> </w:t>
      </w:r>
      <w:r w:rsidR="00866C76">
        <w:rPr>
          <w:lang w:val="en-US"/>
        </w:rPr>
        <w:t>Container</w:t>
      </w:r>
      <w:r w:rsidR="00866C76">
        <w:t>»</w:t>
      </w:r>
      <w:r>
        <w:t>, чтобы запустить новый контейнер</w:t>
      </w:r>
      <w:r w:rsidR="00442758">
        <w:t xml:space="preserve"> c </w:t>
      </w:r>
      <w:r>
        <w:t>обновленной версией приложения</w:t>
      </w:r>
      <w:r w:rsidR="00416ED9">
        <w:t xml:space="preserve"> как показано на рисунке 20</w:t>
      </w:r>
      <w:r>
        <w:t>.</w:t>
      </w:r>
    </w:p>
    <w:p w14:paraId="38106C2A" w14:textId="79F8ED84" w:rsidR="00DB3935" w:rsidRDefault="00442758" w:rsidP="00235A91">
      <w:pPr>
        <w:spacing w:line="25" w:lineRule="atLeast"/>
        <w:ind w:left="709" w:firstLine="0"/>
        <w:jc w:val="center"/>
      </w:pPr>
      <w:r w:rsidRPr="00442758">
        <w:rPr>
          <w:noProof/>
        </w:rPr>
        <w:drawing>
          <wp:inline distT="0" distB="0" distL="0" distR="0" wp14:anchorId="34B9921C" wp14:editId="62BEB309">
            <wp:extent cx="4941468" cy="4770408"/>
            <wp:effectExtent l="0" t="0" r="0" b="0"/>
            <wp:docPr id="10" name="Рисунок 10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11" cy="477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CA3A" w14:textId="42D2C928" w:rsidR="00E304F8" w:rsidRPr="00720B9C" w:rsidRDefault="00E304F8" w:rsidP="00720B9C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20</w:t>
      </w:r>
      <w:r w:rsidRPr="00FE3B60">
        <w:rPr>
          <w:b/>
          <w:i/>
        </w:rPr>
        <w:t xml:space="preserve"> - </w:t>
      </w:r>
      <w:r>
        <w:rPr>
          <w:b/>
          <w:i/>
        </w:rPr>
        <w:t>Запуск нового контейнера</w:t>
      </w:r>
    </w:p>
    <w:p w14:paraId="6CEA7EAB" w14:textId="77777777" w:rsidR="00720B9C" w:rsidRDefault="00720B9C" w:rsidP="00235A91">
      <w:pPr>
        <w:spacing w:before="240" w:line="25" w:lineRule="atLeast"/>
        <w:ind w:left="709" w:firstLine="0"/>
        <w:jc w:val="left"/>
      </w:pPr>
    </w:p>
    <w:p w14:paraId="6348B6BA" w14:textId="77777777" w:rsidR="00720B9C" w:rsidRDefault="00720B9C" w:rsidP="00235A91">
      <w:pPr>
        <w:spacing w:before="240" w:line="25" w:lineRule="atLeast"/>
        <w:ind w:left="709" w:firstLine="0"/>
        <w:jc w:val="left"/>
      </w:pPr>
    </w:p>
    <w:p w14:paraId="49AEDAF5" w14:textId="77777777" w:rsidR="00720B9C" w:rsidRDefault="00720B9C" w:rsidP="00235A91">
      <w:pPr>
        <w:spacing w:before="240" w:line="25" w:lineRule="atLeast"/>
        <w:ind w:left="709" w:firstLine="0"/>
        <w:jc w:val="left"/>
      </w:pPr>
    </w:p>
    <w:p w14:paraId="41F2F745" w14:textId="77777777" w:rsidR="00720B9C" w:rsidRDefault="00720B9C" w:rsidP="00235A91">
      <w:pPr>
        <w:spacing w:before="240" w:line="25" w:lineRule="atLeast"/>
        <w:ind w:left="709" w:firstLine="0"/>
        <w:jc w:val="left"/>
      </w:pPr>
    </w:p>
    <w:p w14:paraId="5099B889" w14:textId="77777777" w:rsidR="00720B9C" w:rsidRDefault="00720B9C" w:rsidP="00235A91">
      <w:pPr>
        <w:spacing w:before="240" w:line="25" w:lineRule="atLeast"/>
        <w:ind w:left="709" w:firstLine="0"/>
        <w:jc w:val="left"/>
      </w:pPr>
    </w:p>
    <w:p w14:paraId="13A32B31" w14:textId="77777777" w:rsidR="00720B9C" w:rsidRDefault="00720B9C" w:rsidP="00235A91">
      <w:pPr>
        <w:spacing w:before="240" w:line="25" w:lineRule="atLeast"/>
        <w:ind w:left="709" w:firstLine="0"/>
        <w:jc w:val="left"/>
      </w:pPr>
    </w:p>
    <w:p w14:paraId="5A4FB8C2" w14:textId="77777777" w:rsidR="00720B9C" w:rsidRDefault="00720B9C" w:rsidP="00235A91">
      <w:pPr>
        <w:spacing w:before="240" w:line="25" w:lineRule="atLeast"/>
        <w:ind w:left="709" w:firstLine="0"/>
        <w:jc w:val="left"/>
      </w:pPr>
    </w:p>
    <w:p w14:paraId="7F70E5A5" w14:textId="77777777" w:rsidR="00720B9C" w:rsidRDefault="00720B9C" w:rsidP="00235A91">
      <w:pPr>
        <w:spacing w:before="240" w:line="25" w:lineRule="atLeast"/>
        <w:ind w:left="709" w:firstLine="0"/>
        <w:jc w:val="left"/>
      </w:pPr>
    </w:p>
    <w:p w14:paraId="69125F99" w14:textId="2D85C204" w:rsidR="00DB3935" w:rsidRDefault="004E2626" w:rsidP="00235A91">
      <w:pPr>
        <w:spacing w:before="240" w:line="25" w:lineRule="atLeast"/>
        <w:ind w:left="709" w:firstLine="0"/>
        <w:jc w:val="left"/>
      </w:pPr>
      <w:r>
        <w:lastRenderedPageBreak/>
        <w:t>9. Мониторинг процесса</w:t>
      </w:r>
      <w:r w:rsidR="00DB3935">
        <w:t>:</w:t>
      </w:r>
    </w:p>
    <w:p w14:paraId="00EA5058" w14:textId="3646B1C2" w:rsidR="00DB3935" w:rsidRDefault="00DB3935" w:rsidP="00235A91">
      <w:pPr>
        <w:spacing w:after="240" w:line="25" w:lineRule="atLeast"/>
        <w:ind w:left="709" w:firstLine="0"/>
        <w:jc w:val="left"/>
      </w:pPr>
      <w:r>
        <w:t xml:space="preserve">   - После зап</w:t>
      </w:r>
      <w:r w:rsidR="00442758">
        <w:t xml:space="preserve">уска нового контейнера </w:t>
      </w:r>
      <w:r>
        <w:t xml:space="preserve">следите за процессом </w:t>
      </w:r>
      <w:r w:rsidR="00DB7F5B">
        <w:t xml:space="preserve">его </w:t>
      </w:r>
      <w:r>
        <w:t>загрузки и запуска</w:t>
      </w:r>
      <w:r w:rsidR="00416ED9">
        <w:t xml:space="preserve"> как показано на рисунках </w:t>
      </w:r>
      <w:r w:rsidR="00336B21">
        <w:t>20 и 21</w:t>
      </w:r>
      <w:r>
        <w:t>.</w:t>
      </w:r>
    </w:p>
    <w:p w14:paraId="666496EA" w14:textId="7729474F" w:rsidR="000B31F0" w:rsidRDefault="00DB7F5B" w:rsidP="00720B9C">
      <w:pPr>
        <w:spacing w:line="25" w:lineRule="atLeast"/>
        <w:ind w:left="709" w:firstLine="0"/>
        <w:jc w:val="center"/>
      </w:pPr>
      <w:r w:rsidRPr="00DB7F5B">
        <w:rPr>
          <w:noProof/>
        </w:rPr>
        <w:drawing>
          <wp:inline distT="0" distB="0" distL="0" distR="0" wp14:anchorId="3E471450" wp14:editId="73E9E797">
            <wp:extent cx="2872597" cy="2109103"/>
            <wp:effectExtent l="0" t="0" r="4445" b="5715"/>
            <wp:docPr id="24" name="Рисунок 24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393" cy="21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D493" w14:textId="485BAB37" w:rsidR="00720B9C" w:rsidRPr="00A93596" w:rsidRDefault="00720B9C" w:rsidP="00720B9C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20</w:t>
      </w:r>
      <w:r w:rsidRPr="00FE3B60">
        <w:rPr>
          <w:b/>
          <w:i/>
        </w:rPr>
        <w:t xml:space="preserve"> - </w:t>
      </w:r>
      <w:r>
        <w:rPr>
          <w:b/>
          <w:i/>
        </w:rPr>
        <w:t>Информация о статусе контейнера</w:t>
      </w:r>
    </w:p>
    <w:p w14:paraId="05A19C23" w14:textId="77777777" w:rsidR="00720B9C" w:rsidRDefault="00720B9C" w:rsidP="00235A91">
      <w:pPr>
        <w:spacing w:line="25" w:lineRule="atLeast"/>
        <w:ind w:left="709" w:firstLine="0"/>
        <w:jc w:val="left"/>
      </w:pPr>
    </w:p>
    <w:p w14:paraId="3818F8B1" w14:textId="78BA4D87" w:rsidR="00DB3935" w:rsidRDefault="003D0F2C" w:rsidP="00720B9C">
      <w:pPr>
        <w:spacing w:line="25" w:lineRule="atLeast"/>
        <w:ind w:left="709" w:firstLine="0"/>
        <w:jc w:val="center"/>
      </w:pPr>
      <w:r w:rsidRPr="003D0F2C">
        <w:rPr>
          <w:noProof/>
        </w:rPr>
        <w:drawing>
          <wp:inline distT="0" distB="0" distL="0" distR="0" wp14:anchorId="47C6DBD6" wp14:editId="32EC7F61">
            <wp:extent cx="2755598" cy="342900"/>
            <wp:effectExtent l="0" t="0" r="6985" b="0"/>
            <wp:docPr id="26" name="Рисунок 26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32" cy="36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FF47" w14:textId="2B3037E6" w:rsidR="00720B9C" w:rsidRPr="00A93596" w:rsidRDefault="00720B9C" w:rsidP="00720B9C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21</w:t>
      </w:r>
      <w:r w:rsidRPr="00FE3B60">
        <w:rPr>
          <w:b/>
          <w:i/>
        </w:rPr>
        <w:t xml:space="preserve"> - </w:t>
      </w:r>
      <w:r>
        <w:rPr>
          <w:b/>
          <w:i/>
        </w:rPr>
        <w:t>Текущий статус контейнера</w:t>
      </w:r>
    </w:p>
    <w:p w14:paraId="1E3D1BD2" w14:textId="77777777" w:rsidR="00720B9C" w:rsidRDefault="00720B9C" w:rsidP="00720B9C">
      <w:pPr>
        <w:spacing w:line="25" w:lineRule="atLeast"/>
        <w:ind w:left="709" w:firstLine="0"/>
        <w:jc w:val="center"/>
      </w:pPr>
    </w:p>
    <w:p w14:paraId="31096509" w14:textId="4E2583B1" w:rsidR="00DB3935" w:rsidRDefault="00DB3935" w:rsidP="00235A91">
      <w:pPr>
        <w:spacing w:line="25" w:lineRule="atLeast"/>
        <w:ind w:left="709" w:firstLine="0"/>
        <w:jc w:val="left"/>
      </w:pPr>
      <w:r>
        <w:t>10</w:t>
      </w:r>
      <w:r w:rsidR="004E2626">
        <w:t>. Проверка работоспособности</w:t>
      </w:r>
      <w:r>
        <w:t>:</w:t>
      </w:r>
    </w:p>
    <w:p w14:paraId="3602CC11" w14:textId="1AFD0D16" w:rsidR="00567C29" w:rsidRPr="005C737B" w:rsidRDefault="00DB3935" w:rsidP="00235A91">
      <w:pPr>
        <w:spacing w:line="25" w:lineRule="atLeast"/>
        <w:ind w:left="709" w:firstLine="0"/>
        <w:jc w:val="left"/>
      </w:pPr>
      <w:r>
        <w:t>- После успешного запуска</w:t>
      </w:r>
      <w:r w:rsidR="005C737B">
        <w:t xml:space="preserve"> контейнера</w:t>
      </w:r>
      <w:r>
        <w:t xml:space="preserve"> убедитесь, что приложение работает корректно.</w:t>
      </w:r>
      <w:r w:rsidR="000B31F0" w:rsidRPr="000B31F0">
        <w:t xml:space="preserve"> </w:t>
      </w:r>
      <w:r w:rsidR="000B31F0">
        <w:t>Перейдите в браузере по а</w:t>
      </w:r>
      <w:r w:rsidR="000B31F0" w:rsidRPr="000B31F0">
        <w:t>дрес</w:t>
      </w:r>
      <w:r w:rsidR="000B31F0">
        <w:t>у</w:t>
      </w:r>
      <w:r w:rsidR="000B31F0" w:rsidRPr="000B31F0">
        <w:t xml:space="preserve">: </w:t>
      </w:r>
      <w:r w:rsidR="00D456A4" w:rsidRPr="009376E9">
        <w:rPr>
          <w:rFonts w:ascii="Courier New" w:hAnsi="Courier New" w:cs="Courier New"/>
          <w:color w:val="0070C0"/>
          <w:sz w:val="20"/>
          <w:szCs w:val="20"/>
          <w:lang w:val="en-US"/>
        </w:rPr>
        <w:t>https</w:t>
      </w:r>
      <w:r w:rsidR="00D456A4" w:rsidRPr="00660AC3">
        <w:rPr>
          <w:rFonts w:ascii="Courier New" w:hAnsi="Courier New" w:cs="Courier New"/>
          <w:color w:val="0070C0"/>
          <w:sz w:val="20"/>
          <w:szCs w:val="20"/>
        </w:rPr>
        <w:t>://</w:t>
      </w:r>
      <w:r w:rsidR="00D456A4" w:rsidRPr="000E0E8E">
        <w:rPr>
          <w:rFonts w:ascii="Courier New" w:hAnsi="Courier New" w:cs="Courier New"/>
          <w:color w:val="0070C0"/>
          <w:sz w:val="20"/>
          <w:szCs w:val="20"/>
        </w:rPr>
        <w:t>&lt;</w:t>
      </w:r>
      <w:r w:rsidR="00D456A4" w:rsidRPr="00876A15">
        <w:rPr>
          <w:rFonts w:ascii="Courier New" w:hAnsi="Courier New" w:cs="Courier New"/>
          <w:color w:val="0070C0"/>
          <w:sz w:val="20"/>
          <w:szCs w:val="20"/>
        </w:rPr>
        <w:t>URL</w:t>
      </w:r>
      <w:r w:rsidR="00D456A4">
        <w:rPr>
          <w:rFonts w:ascii="Courier New" w:hAnsi="Courier New" w:cs="Courier New"/>
          <w:color w:val="0070C0"/>
          <w:sz w:val="20"/>
          <w:szCs w:val="20"/>
        </w:rPr>
        <w:t>_</w:t>
      </w:r>
      <w:r w:rsidR="00D456A4" w:rsidRPr="00876A15">
        <w:rPr>
          <w:rFonts w:ascii="Courier New" w:hAnsi="Courier New" w:cs="Courier New"/>
          <w:color w:val="0070C0"/>
          <w:sz w:val="20"/>
          <w:szCs w:val="20"/>
        </w:rPr>
        <w:t>для</w:t>
      </w:r>
      <w:r w:rsidR="00D456A4">
        <w:rPr>
          <w:rFonts w:ascii="Courier New" w:hAnsi="Courier New" w:cs="Courier New"/>
          <w:color w:val="0070C0"/>
          <w:sz w:val="20"/>
          <w:szCs w:val="20"/>
        </w:rPr>
        <w:t>_</w:t>
      </w:r>
      <w:r w:rsidR="00D456A4" w:rsidRPr="00876A15">
        <w:rPr>
          <w:rFonts w:ascii="Courier New" w:hAnsi="Courier New" w:cs="Courier New"/>
          <w:color w:val="0070C0"/>
          <w:sz w:val="20"/>
          <w:szCs w:val="20"/>
        </w:rPr>
        <w:t>входа</w:t>
      </w:r>
      <w:r w:rsidR="00D456A4">
        <w:rPr>
          <w:rFonts w:ascii="Courier New" w:hAnsi="Courier New" w:cs="Courier New"/>
          <w:color w:val="0070C0"/>
          <w:sz w:val="20"/>
          <w:szCs w:val="20"/>
        </w:rPr>
        <w:t>_</w:t>
      </w:r>
      <w:r w:rsidR="00D456A4" w:rsidRPr="00876A15">
        <w:rPr>
          <w:rFonts w:ascii="Courier New" w:hAnsi="Courier New" w:cs="Courier New"/>
          <w:color w:val="0070C0"/>
          <w:sz w:val="20"/>
          <w:szCs w:val="20"/>
        </w:rPr>
        <w:t>в</w:t>
      </w:r>
      <w:r w:rsidR="00D456A4">
        <w:rPr>
          <w:rFonts w:ascii="Courier New" w:hAnsi="Courier New" w:cs="Courier New"/>
          <w:color w:val="0070C0"/>
          <w:sz w:val="20"/>
          <w:szCs w:val="20"/>
        </w:rPr>
        <w:t>_</w:t>
      </w:r>
      <w:r w:rsidR="00D456A4" w:rsidRPr="00876A15">
        <w:rPr>
          <w:rFonts w:ascii="Courier New" w:hAnsi="Courier New" w:cs="Courier New"/>
          <w:color w:val="0070C0"/>
          <w:sz w:val="20"/>
          <w:szCs w:val="20"/>
        </w:rPr>
        <w:t>приложение</w:t>
      </w:r>
      <w:r w:rsidR="00D456A4" w:rsidRPr="000E0E8E">
        <w:rPr>
          <w:rFonts w:ascii="Courier New" w:hAnsi="Courier New" w:cs="Courier New"/>
          <w:color w:val="0070C0"/>
          <w:sz w:val="20"/>
          <w:szCs w:val="20"/>
        </w:rPr>
        <w:t>&gt;/</w:t>
      </w:r>
      <w:r w:rsidR="005C737B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="005C737B" w:rsidRPr="005C737B">
        <w:t>и авторизуйтесь под своей учетной записью.</w:t>
      </w:r>
    </w:p>
    <w:p w14:paraId="7F72E6DB" w14:textId="1CC4869B" w:rsidR="007933CE" w:rsidRPr="008B2542" w:rsidRDefault="007933CE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</w:rPr>
      </w:pPr>
      <w:bookmarkStart w:id="22" w:name="_Toc167179592"/>
      <w:r w:rsidRPr="008B2542">
        <w:rPr>
          <w:b/>
          <w:bCs/>
          <w:sz w:val="27"/>
          <w:szCs w:val="27"/>
        </w:rPr>
        <w:t xml:space="preserve">2.2. Обновление </w:t>
      </w:r>
      <w:r w:rsidR="00BC4A7E">
        <w:rPr>
          <w:b/>
          <w:bCs/>
          <w:sz w:val="27"/>
          <w:szCs w:val="27"/>
        </w:rPr>
        <w:t xml:space="preserve">приложения </w:t>
      </w:r>
      <w:r w:rsidRPr="008B2542">
        <w:rPr>
          <w:b/>
          <w:bCs/>
          <w:sz w:val="27"/>
          <w:szCs w:val="27"/>
        </w:rPr>
        <w:t>с использованием CLI</w:t>
      </w:r>
      <w:bookmarkEnd w:id="22"/>
    </w:p>
    <w:p w14:paraId="14E59541" w14:textId="20421074" w:rsidR="00700578" w:rsidRPr="006448B2" w:rsidRDefault="007933CE" w:rsidP="00235A91">
      <w:pPr>
        <w:spacing w:before="100" w:beforeAutospacing="1" w:after="100" w:afterAutospacing="1" w:line="25" w:lineRule="atLeast"/>
      </w:pPr>
      <w:r w:rsidRPr="008B2542">
        <w:t xml:space="preserve">Для обновления образа контейнера приложения </w:t>
      </w:r>
      <w:r w:rsidRPr="004E2626">
        <w:rPr>
          <w:rFonts w:ascii="Courier New" w:hAnsi="Courier New" w:cs="Courier New"/>
          <w:color w:val="0070C0"/>
          <w:sz w:val="20"/>
          <w:szCs w:val="20"/>
          <w:lang w:val="en-US"/>
        </w:rPr>
        <w:t>defect</w:t>
      </w:r>
      <w:r w:rsidRPr="00CC04FE">
        <w:rPr>
          <w:rFonts w:ascii="Courier New" w:hAnsi="Courier New" w:cs="Courier New"/>
          <w:color w:val="0070C0"/>
          <w:sz w:val="20"/>
          <w:szCs w:val="20"/>
        </w:rPr>
        <w:t>_</w:t>
      </w:r>
      <w:r w:rsidRPr="004E2626">
        <w:rPr>
          <w:rFonts w:ascii="Courier New" w:hAnsi="Courier New" w:cs="Courier New"/>
          <w:color w:val="0070C0"/>
          <w:sz w:val="20"/>
          <w:szCs w:val="20"/>
          <w:lang w:val="en-US"/>
        </w:rPr>
        <w:t>app</w:t>
      </w:r>
      <w:r w:rsidRPr="008B2542">
        <w:t xml:space="preserve"> через командную с</w:t>
      </w:r>
      <w:r w:rsidR="006448B2">
        <w:t>троку выполните следующие шаги:</w:t>
      </w:r>
    </w:p>
    <w:p w14:paraId="701E81AE" w14:textId="65666610" w:rsidR="00700578" w:rsidRDefault="00290EC8" w:rsidP="00235A91">
      <w:pPr>
        <w:spacing w:line="25" w:lineRule="atLeast"/>
      </w:pPr>
      <w:r>
        <w:t xml:space="preserve">1. </w:t>
      </w:r>
      <w:r w:rsidR="00700578">
        <w:t>Копирование образа</w:t>
      </w:r>
      <w:r w:rsidR="00064197">
        <w:t xml:space="preserve"> приложения</w:t>
      </w:r>
      <w:r w:rsidR="006C3251">
        <w:t xml:space="preserve"> на основной сервер</w:t>
      </w:r>
      <w:r>
        <w:t xml:space="preserve"> с</w:t>
      </w:r>
      <w:r w:rsidR="00064197" w:rsidRPr="00064197">
        <w:t xml:space="preserve"> </w:t>
      </w:r>
      <w:r w:rsidR="00064197">
        <w:t>рабочей станции</w:t>
      </w:r>
      <w:r w:rsidR="006448B2">
        <w:t xml:space="preserve"> с </w:t>
      </w:r>
      <w:r w:rsidR="00660AC3">
        <w:t xml:space="preserve">ОС </w:t>
      </w:r>
      <w:r>
        <w:t>Windows</w:t>
      </w:r>
      <w:r w:rsidR="00700578">
        <w:t>:</w:t>
      </w:r>
    </w:p>
    <w:p w14:paraId="5D61D6C9" w14:textId="08BC93CD" w:rsidR="00700578" w:rsidRPr="007A2BDD" w:rsidRDefault="00700578" w:rsidP="00235A91">
      <w:pPr>
        <w:spacing w:line="25" w:lineRule="atLeast"/>
        <w:rPr>
          <w:lang w:val="tr-TR"/>
        </w:rPr>
      </w:pPr>
      <w:r>
        <w:t xml:space="preserve">   - Откройте командную строку на </w:t>
      </w:r>
      <w:r w:rsidR="006448B2">
        <w:t xml:space="preserve">рабочей станции с </w:t>
      </w:r>
      <w:r w:rsidR="00660AC3">
        <w:t xml:space="preserve">ОС </w:t>
      </w:r>
      <w:r w:rsidR="006448B2">
        <w:t>Windows</w:t>
      </w:r>
      <w:r w:rsidR="007A2BDD">
        <w:rPr>
          <w:lang w:val="tr-TR"/>
        </w:rPr>
        <w:t>.</w:t>
      </w:r>
    </w:p>
    <w:p w14:paraId="153FFB5E" w14:textId="12B10BC0" w:rsidR="00700578" w:rsidRDefault="00700578" w:rsidP="00235A91">
      <w:pPr>
        <w:spacing w:line="25" w:lineRule="atLeast"/>
      </w:pPr>
      <w:r>
        <w:t xml:space="preserve">   - Используйте команду </w:t>
      </w:r>
      <w:r w:rsidR="00B551EF">
        <w:rPr>
          <w:rFonts w:ascii="Courier New" w:hAnsi="Courier New" w:cs="Courier New"/>
          <w:color w:val="0070C0"/>
          <w:sz w:val="20"/>
          <w:szCs w:val="20"/>
          <w:lang w:val="en-US"/>
        </w:rPr>
        <w:t>scp</w:t>
      </w:r>
      <w:r w:rsidR="00B551EF">
        <w:t xml:space="preserve"> для копирования файла </w:t>
      </w:r>
      <w:r w:rsidR="00B551EF" w:rsidRPr="00B551EF">
        <w:rPr>
          <w:rFonts w:ascii="Courier New" w:hAnsi="Courier New" w:cs="Courier New"/>
          <w:color w:val="0070C0"/>
          <w:sz w:val="20"/>
          <w:szCs w:val="20"/>
          <w:lang w:val="en-US"/>
        </w:rPr>
        <w:t>defect</w:t>
      </w:r>
      <w:r w:rsidR="00B551EF" w:rsidRPr="00B551EF">
        <w:rPr>
          <w:rFonts w:ascii="Courier New" w:hAnsi="Courier New" w:cs="Courier New"/>
          <w:color w:val="0070C0"/>
          <w:sz w:val="20"/>
          <w:szCs w:val="20"/>
        </w:rPr>
        <w:t>_</w:t>
      </w:r>
      <w:r w:rsidR="00B551EF" w:rsidRPr="00B551EF">
        <w:rPr>
          <w:rFonts w:ascii="Courier New" w:hAnsi="Courier New" w:cs="Courier New"/>
          <w:color w:val="0070C0"/>
          <w:sz w:val="20"/>
          <w:szCs w:val="20"/>
          <w:lang w:val="en-US"/>
        </w:rPr>
        <w:t>image</w:t>
      </w:r>
      <w:r w:rsidR="00B551EF" w:rsidRPr="00B551EF">
        <w:rPr>
          <w:rFonts w:ascii="Courier New" w:hAnsi="Courier New" w:cs="Courier New"/>
          <w:color w:val="0070C0"/>
          <w:sz w:val="20"/>
          <w:szCs w:val="20"/>
        </w:rPr>
        <w:t>.</w:t>
      </w:r>
      <w:r w:rsidR="00B551EF" w:rsidRPr="00B551EF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>
        <w:t xml:space="preserve"> </w:t>
      </w:r>
      <w:r w:rsidR="00B551EF" w:rsidRPr="00B551EF">
        <w:t>(</w:t>
      </w:r>
      <w:r w:rsidR="00B551EF">
        <w:t>имя архива с образом может отличаться</w:t>
      </w:r>
      <w:r w:rsidR="00B551EF" w:rsidRPr="00B551EF">
        <w:t>)</w:t>
      </w:r>
      <w:r w:rsidR="00B551EF">
        <w:t xml:space="preserve"> </w:t>
      </w:r>
      <w:r>
        <w:t xml:space="preserve">на </w:t>
      </w:r>
      <w:r w:rsidR="00E72441">
        <w:t>основной сервер</w:t>
      </w:r>
      <w:r>
        <w:t xml:space="preserve">. Замените </w:t>
      </w:r>
      <w:r w:rsidR="00E445EA" w:rsidRPr="006C3251">
        <w:rPr>
          <w:rFonts w:ascii="Courier New" w:hAnsi="Courier New" w:cs="Courier New"/>
          <w:color w:val="0070C0"/>
          <w:sz w:val="20"/>
          <w:szCs w:val="20"/>
        </w:rPr>
        <w:t>/</w:t>
      </w:r>
      <w:r w:rsidR="00E445EA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path</w:t>
      </w:r>
      <w:r w:rsidR="00E445EA" w:rsidRPr="006C3251">
        <w:rPr>
          <w:rFonts w:ascii="Courier New" w:hAnsi="Courier New" w:cs="Courier New"/>
          <w:color w:val="0070C0"/>
          <w:sz w:val="20"/>
          <w:szCs w:val="20"/>
        </w:rPr>
        <w:t>/</w:t>
      </w:r>
      <w:r w:rsidR="00E445EA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to</w:t>
      </w:r>
      <w:r w:rsidR="00E445EA" w:rsidRPr="006C3251">
        <w:rPr>
          <w:rFonts w:ascii="Courier New" w:hAnsi="Courier New" w:cs="Courier New"/>
          <w:color w:val="0070C0"/>
          <w:sz w:val="20"/>
          <w:szCs w:val="20"/>
        </w:rPr>
        <w:t>/</w:t>
      </w:r>
      <w:r w:rsidR="00E445EA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defect</w:t>
      </w:r>
      <w:r w:rsidR="00E445EA" w:rsidRPr="006C3251">
        <w:rPr>
          <w:rFonts w:ascii="Courier New" w:hAnsi="Courier New" w:cs="Courier New"/>
          <w:color w:val="0070C0"/>
          <w:sz w:val="20"/>
          <w:szCs w:val="20"/>
        </w:rPr>
        <w:t>_</w:t>
      </w:r>
      <w:r w:rsidR="00E445EA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image</w:t>
      </w:r>
      <w:r w:rsidR="00E445EA" w:rsidRPr="006C3251">
        <w:rPr>
          <w:rFonts w:ascii="Courier New" w:hAnsi="Courier New" w:cs="Courier New"/>
          <w:color w:val="0070C0"/>
          <w:sz w:val="20"/>
          <w:szCs w:val="20"/>
        </w:rPr>
        <w:t>.</w:t>
      </w:r>
      <w:r w:rsidR="00E445EA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 w:rsidR="00E445EA">
        <w:t xml:space="preserve"> на фактический путь к файлу </w:t>
      </w:r>
      <w:r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defect</w:t>
      </w:r>
      <w:r w:rsidR="006C3251" w:rsidRPr="006C3251">
        <w:rPr>
          <w:rFonts w:ascii="Courier New" w:hAnsi="Courier New" w:cs="Courier New"/>
          <w:color w:val="0070C0"/>
          <w:sz w:val="20"/>
          <w:szCs w:val="20"/>
        </w:rPr>
        <w:t>_</w:t>
      </w:r>
      <w:r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image</w:t>
      </w:r>
      <w:r w:rsidRPr="006C3251">
        <w:rPr>
          <w:rFonts w:ascii="Courier New" w:hAnsi="Courier New" w:cs="Courier New"/>
          <w:color w:val="0070C0"/>
          <w:sz w:val="20"/>
          <w:szCs w:val="20"/>
        </w:rPr>
        <w:t>.</w:t>
      </w:r>
      <w:r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>
        <w:t xml:space="preserve"> на ваше</w:t>
      </w:r>
      <w:r w:rsidR="00E445EA">
        <w:t xml:space="preserve">й рабочей станции, а </w:t>
      </w:r>
      <w:r w:rsidR="00E445EA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username</w:t>
      </w:r>
      <w:r w:rsidR="00E445EA">
        <w:t xml:space="preserve"> и </w:t>
      </w:r>
      <w:r w:rsidR="006C3251" w:rsidRPr="006C3251">
        <w:rPr>
          <w:rFonts w:ascii="Courier New" w:hAnsi="Courier New" w:cs="Courier New"/>
          <w:color w:val="0070C0"/>
          <w:sz w:val="20"/>
          <w:szCs w:val="20"/>
        </w:rPr>
        <w:t>/</w:t>
      </w:r>
      <w:r w:rsidR="006C3251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path</w:t>
      </w:r>
      <w:r w:rsidR="006C3251" w:rsidRPr="006C3251">
        <w:rPr>
          <w:rFonts w:ascii="Courier New" w:hAnsi="Courier New" w:cs="Courier New"/>
          <w:color w:val="0070C0"/>
          <w:sz w:val="20"/>
          <w:szCs w:val="20"/>
        </w:rPr>
        <w:t>/</w:t>
      </w:r>
      <w:r w:rsidR="006C3251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to</w:t>
      </w:r>
      <w:r w:rsidR="006C3251" w:rsidRPr="006C3251">
        <w:rPr>
          <w:rFonts w:ascii="Courier New" w:hAnsi="Courier New" w:cs="Courier New"/>
          <w:color w:val="0070C0"/>
          <w:sz w:val="20"/>
          <w:szCs w:val="20"/>
        </w:rPr>
        <w:t>/</w:t>
      </w:r>
      <w:r w:rsidR="006C3251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docker</w:t>
      </w:r>
      <w:r w:rsidR="006C3251" w:rsidRPr="006C3251">
        <w:rPr>
          <w:rFonts w:ascii="Courier New" w:hAnsi="Courier New" w:cs="Courier New"/>
          <w:color w:val="0070C0"/>
          <w:sz w:val="20"/>
          <w:szCs w:val="20"/>
        </w:rPr>
        <w:t>_</w:t>
      </w:r>
      <w:r w:rsidR="006C3251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images</w:t>
      </w:r>
      <w:r w:rsidR="006C3251" w:rsidRPr="006C3251">
        <w:rPr>
          <w:rFonts w:ascii="Courier New" w:hAnsi="Courier New" w:cs="Courier New"/>
          <w:color w:val="0070C0"/>
          <w:sz w:val="20"/>
          <w:szCs w:val="20"/>
        </w:rPr>
        <w:t>/</w:t>
      </w:r>
      <w:r>
        <w:t xml:space="preserve"> на ваши учетные данные</w:t>
      </w:r>
      <w:r w:rsidR="006C3251">
        <w:t xml:space="preserve"> </w:t>
      </w:r>
      <w:r w:rsidR="00E72441">
        <w:t xml:space="preserve">для доступа </w:t>
      </w:r>
      <w:r w:rsidR="006C3251">
        <w:t xml:space="preserve">к </w:t>
      </w:r>
      <w:r w:rsidR="00E72441">
        <w:t xml:space="preserve">основному </w:t>
      </w:r>
      <w:r w:rsidR="006C3251">
        <w:t>серверу</w:t>
      </w:r>
      <w:r w:rsidR="00E72441">
        <w:t xml:space="preserve"> по</w:t>
      </w:r>
      <w:r w:rsidR="00E72441" w:rsidRPr="00E72441">
        <w:t xml:space="preserve"> </w:t>
      </w:r>
      <w:r w:rsidR="005D68C8">
        <w:rPr>
          <w:lang w:val="en-US"/>
        </w:rPr>
        <w:t>SSH</w:t>
      </w:r>
      <w:r w:rsidR="00E72441">
        <w:t xml:space="preserve"> и путь к каталогу на основном сервере</w:t>
      </w:r>
      <w:r w:rsidR="00DD57A5">
        <w:t>, куда будет скопирован образ</w:t>
      </w:r>
      <w:r>
        <w:t>:</w:t>
      </w:r>
    </w:p>
    <w:p w14:paraId="711AF407" w14:textId="77777777" w:rsidR="00290EC8" w:rsidRPr="00290EC8" w:rsidRDefault="00290EC8" w:rsidP="00235A91">
      <w:pPr>
        <w:spacing w:line="25" w:lineRule="atLeast"/>
      </w:pPr>
    </w:p>
    <w:p w14:paraId="1FB0D33F" w14:textId="7C7DD837" w:rsidR="00700578" w:rsidRPr="00290EC8" w:rsidRDefault="00290EC8" w:rsidP="000316E5">
      <w:pPr>
        <w:spacing w:line="25" w:lineRule="atLeast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290E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scp /path/</w:t>
      </w:r>
      <w:r w:rsidR="00DD57A5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to/defect</w:t>
      </w:r>
      <w:r w:rsidR="00DD57A5" w:rsidRPr="00DD57A5">
        <w:rPr>
          <w:rFonts w:ascii="Courier New" w:hAnsi="Courier New" w:cs="Courier New"/>
          <w:color w:val="0070C0"/>
          <w:sz w:val="20"/>
          <w:szCs w:val="20"/>
          <w:lang w:val="en-US"/>
        </w:rPr>
        <w:t>_</w:t>
      </w:r>
      <w:r w:rsidRPr="00290E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image.tar username</w:t>
      </w:r>
      <w:r w:rsidRPr="00F8189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@</w:t>
      </w:r>
      <w:r w:rsidR="00F81891" w:rsidRPr="00F8189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ip</w:t>
      </w:r>
      <w:r w:rsidR="000316E5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="00F81891" w:rsidRPr="00F81891">
        <w:rPr>
          <w:rFonts w:ascii="Courier New" w:hAnsi="Courier New" w:cs="Courier New"/>
          <w:b/>
          <w:color w:val="0070C0"/>
          <w:sz w:val="20"/>
          <w:szCs w:val="20"/>
        </w:rPr>
        <w:t>адрес</w:t>
      </w:r>
      <w:r w:rsidR="000316E5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="00F81891" w:rsidRPr="00F81891">
        <w:rPr>
          <w:rFonts w:ascii="Courier New" w:hAnsi="Courier New" w:cs="Courier New"/>
          <w:b/>
          <w:color w:val="0070C0"/>
          <w:sz w:val="20"/>
          <w:szCs w:val="20"/>
        </w:rPr>
        <w:t>сервера</w:t>
      </w:r>
      <w:r w:rsidRPr="00F8189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:/</w:t>
      </w:r>
      <w:r w:rsidRPr="00290E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path/to/docker</w:t>
      </w:r>
      <w:r w:rsidR="00DD57A5" w:rsidRPr="00DD57A5">
        <w:rPr>
          <w:rFonts w:ascii="Courier New" w:hAnsi="Courier New" w:cs="Courier New"/>
          <w:color w:val="0070C0"/>
          <w:sz w:val="20"/>
          <w:szCs w:val="20"/>
          <w:lang w:val="en-US"/>
        </w:rPr>
        <w:t>_</w:t>
      </w:r>
      <w:r w:rsidRPr="00290E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images/</w:t>
      </w:r>
    </w:p>
    <w:p w14:paraId="16CD9517" w14:textId="2C676848" w:rsidR="00290EC8" w:rsidRDefault="00290EC8" w:rsidP="00F75D71">
      <w:pPr>
        <w:spacing w:line="25" w:lineRule="atLeast"/>
        <w:ind w:firstLine="0"/>
        <w:rPr>
          <w:lang w:val="en-US"/>
        </w:rPr>
      </w:pPr>
    </w:p>
    <w:p w14:paraId="4ED86426" w14:textId="77777777" w:rsidR="0041311D" w:rsidRPr="00A14A4F" w:rsidRDefault="0041311D" w:rsidP="00F75D71">
      <w:pPr>
        <w:spacing w:line="25" w:lineRule="atLeast"/>
        <w:ind w:firstLine="0"/>
        <w:rPr>
          <w:lang w:val="en-US"/>
        </w:rPr>
      </w:pPr>
    </w:p>
    <w:p w14:paraId="082A6266" w14:textId="5E86D7C7" w:rsidR="0041311D" w:rsidRDefault="00F75D71" w:rsidP="00F75D71">
      <w:pPr>
        <w:spacing w:line="25" w:lineRule="atLeast"/>
        <w:ind w:firstLine="0"/>
      </w:pPr>
      <w:r>
        <w:lastRenderedPageBreak/>
        <w:t>где</w:t>
      </w:r>
      <w:r w:rsidR="0041311D">
        <w:t xml:space="preserve">, </w:t>
      </w:r>
    </w:p>
    <w:p w14:paraId="7610C7A7" w14:textId="3DC7DE7D" w:rsidR="0041311D" w:rsidRDefault="0041311D" w:rsidP="0041311D">
      <w:pPr>
        <w:pStyle w:val="afff5"/>
        <w:numPr>
          <w:ilvl w:val="0"/>
          <w:numId w:val="27"/>
        </w:numPr>
        <w:spacing w:line="25" w:lineRule="atLeast"/>
      </w:pPr>
      <w:r w:rsidRPr="00C078F5">
        <w:rPr>
          <w:b/>
          <w:bCs/>
        </w:rPr>
        <w:t>/</w:t>
      </w:r>
      <w:r w:rsidRPr="0041311D">
        <w:rPr>
          <w:b/>
          <w:bCs/>
          <w:lang w:val="en-US"/>
        </w:rPr>
        <w:t>path</w:t>
      </w:r>
      <w:r w:rsidRPr="00C078F5">
        <w:rPr>
          <w:b/>
          <w:bCs/>
        </w:rPr>
        <w:t>/</w:t>
      </w:r>
      <w:r w:rsidRPr="0041311D">
        <w:rPr>
          <w:b/>
          <w:bCs/>
          <w:lang w:val="en-US"/>
        </w:rPr>
        <w:t>to</w:t>
      </w:r>
      <w:r w:rsidRPr="00C078F5">
        <w:rPr>
          <w:b/>
          <w:bCs/>
        </w:rPr>
        <w:t>/</w:t>
      </w:r>
      <w:r w:rsidRPr="0041311D">
        <w:rPr>
          <w:b/>
          <w:bCs/>
          <w:lang w:val="en-US"/>
        </w:rPr>
        <w:t>defect</w:t>
      </w:r>
      <w:r w:rsidRPr="00C078F5">
        <w:rPr>
          <w:b/>
          <w:bCs/>
        </w:rPr>
        <w:t>_</w:t>
      </w:r>
      <w:r w:rsidRPr="0041311D">
        <w:rPr>
          <w:b/>
          <w:bCs/>
          <w:lang w:val="en-US"/>
        </w:rPr>
        <w:t>image</w:t>
      </w:r>
      <w:r w:rsidRPr="00C078F5">
        <w:rPr>
          <w:b/>
          <w:bCs/>
        </w:rPr>
        <w:t>.</w:t>
      </w:r>
      <w:r w:rsidRPr="0041311D">
        <w:rPr>
          <w:b/>
          <w:bCs/>
          <w:lang w:val="en-US"/>
        </w:rPr>
        <w:t>tar</w:t>
      </w:r>
      <w:r w:rsidRPr="00C078F5">
        <w:rPr>
          <w:b/>
          <w:bCs/>
        </w:rPr>
        <w:t xml:space="preserve"> </w:t>
      </w:r>
      <w:r w:rsidRPr="00C078F5">
        <w:t>-</w:t>
      </w:r>
      <w:r w:rsidRPr="00C078F5">
        <w:rPr>
          <w:b/>
          <w:bCs/>
        </w:rPr>
        <w:t xml:space="preserve"> </w:t>
      </w:r>
      <w:r w:rsidR="00C078F5" w:rsidRPr="00C078F5">
        <w:t>путь к файлу, который вы хотите скопировать</w:t>
      </w:r>
      <w:r w:rsidR="00C078F5">
        <w:t>;</w:t>
      </w:r>
    </w:p>
    <w:p w14:paraId="37AF2585" w14:textId="65E853E6" w:rsidR="00C078F5" w:rsidRDefault="00C078F5" w:rsidP="0041311D">
      <w:pPr>
        <w:pStyle w:val="afff5"/>
        <w:numPr>
          <w:ilvl w:val="0"/>
          <w:numId w:val="27"/>
        </w:numPr>
        <w:spacing w:line="25" w:lineRule="atLeast"/>
      </w:pPr>
      <w:r>
        <w:rPr>
          <w:b/>
          <w:bCs/>
          <w:lang w:val="en-US"/>
        </w:rPr>
        <w:t>username</w:t>
      </w:r>
      <w:r w:rsidRPr="00133A84">
        <w:rPr>
          <w:b/>
          <w:bCs/>
        </w:rPr>
        <w:t xml:space="preserve"> </w:t>
      </w:r>
      <w:r w:rsidR="001368F5" w:rsidRPr="00C078F5">
        <w:t>-</w:t>
      </w:r>
      <w:r w:rsidRPr="00133A84">
        <w:t xml:space="preserve"> </w:t>
      </w:r>
      <w:r>
        <w:t xml:space="preserve">имя пользователя </w:t>
      </w:r>
      <w:r w:rsidR="00133A84">
        <w:t>с правами администратора на основном сервере;</w:t>
      </w:r>
    </w:p>
    <w:p w14:paraId="047A2A85" w14:textId="0D0ECB05" w:rsidR="00133A84" w:rsidRDefault="00133A84" w:rsidP="0041311D">
      <w:pPr>
        <w:pStyle w:val="afff5"/>
        <w:numPr>
          <w:ilvl w:val="0"/>
          <w:numId w:val="27"/>
        </w:numPr>
        <w:spacing w:line="25" w:lineRule="atLeast"/>
      </w:pPr>
      <w:r>
        <w:rPr>
          <w:b/>
          <w:bCs/>
          <w:lang w:val="en-US"/>
        </w:rPr>
        <w:t>ip</w:t>
      </w:r>
      <w:r w:rsidRPr="00304B7B">
        <w:rPr>
          <w:b/>
          <w:bCs/>
        </w:rPr>
        <w:t>_</w:t>
      </w:r>
      <w:r>
        <w:rPr>
          <w:b/>
          <w:bCs/>
        </w:rPr>
        <w:t xml:space="preserve">адрес_сервера </w:t>
      </w:r>
      <w:r w:rsidR="001368F5" w:rsidRPr="00C078F5">
        <w:t>-</w:t>
      </w:r>
      <w:r>
        <w:t xml:space="preserve"> </w:t>
      </w:r>
      <w:r w:rsidR="00304B7B">
        <w:rPr>
          <w:lang w:val="en-US"/>
        </w:rPr>
        <w:t>IP</w:t>
      </w:r>
      <w:r w:rsidR="00304B7B" w:rsidRPr="00304B7B">
        <w:t>-</w:t>
      </w:r>
      <w:r w:rsidR="00304B7B">
        <w:t xml:space="preserve">адрес основного сервера, на котором развернуто </w:t>
      </w:r>
      <w:r w:rsidR="00BF6305">
        <w:t>приложение;</w:t>
      </w:r>
    </w:p>
    <w:p w14:paraId="74913630" w14:textId="33163290" w:rsidR="00BF6305" w:rsidRPr="00BF6305" w:rsidRDefault="00BF6305" w:rsidP="0041311D">
      <w:pPr>
        <w:pStyle w:val="afff5"/>
        <w:numPr>
          <w:ilvl w:val="0"/>
          <w:numId w:val="27"/>
        </w:numPr>
        <w:spacing w:line="25" w:lineRule="atLeast"/>
        <w:rPr>
          <w:b/>
          <w:bCs/>
        </w:rPr>
      </w:pPr>
      <w:r w:rsidRPr="00BF6305">
        <w:rPr>
          <w:b/>
          <w:bCs/>
        </w:rPr>
        <w:t>:/path/to/docker_images/</w:t>
      </w:r>
      <w:r>
        <w:rPr>
          <w:b/>
          <w:bCs/>
        </w:rPr>
        <w:t xml:space="preserve"> </w:t>
      </w:r>
      <w:r w:rsidRPr="00BF6305">
        <w:t>- путь на удаленном сервере, куда вы хотите скопировать файл.</w:t>
      </w:r>
    </w:p>
    <w:p w14:paraId="47D2E92E" w14:textId="77777777" w:rsidR="0041311D" w:rsidRPr="00C078F5" w:rsidRDefault="0041311D" w:rsidP="00F75D71">
      <w:pPr>
        <w:spacing w:line="25" w:lineRule="atLeast"/>
        <w:ind w:firstLine="0"/>
      </w:pPr>
    </w:p>
    <w:p w14:paraId="5DA4D481" w14:textId="2AEF668E" w:rsidR="00700578" w:rsidRDefault="00700578" w:rsidP="00235A91">
      <w:pPr>
        <w:spacing w:line="25" w:lineRule="atLeast"/>
      </w:pPr>
      <w:r w:rsidRPr="00C078F5">
        <w:t xml:space="preserve">   </w:t>
      </w:r>
      <w:r>
        <w:t xml:space="preserve">- Введите пароль </w:t>
      </w:r>
      <w:r w:rsidR="00DD57A5">
        <w:t xml:space="preserve">от учетной записи </w:t>
      </w:r>
      <w:r w:rsidR="00DD57A5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username</w:t>
      </w:r>
      <w:r w:rsidR="00DD57A5">
        <w:t xml:space="preserve"> </w:t>
      </w:r>
      <w:r>
        <w:t>для подтверждения копирования файла на сервер.</w:t>
      </w:r>
    </w:p>
    <w:p w14:paraId="177930AF" w14:textId="77777777" w:rsidR="00700578" w:rsidRDefault="00700578" w:rsidP="00235A91">
      <w:pPr>
        <w:spacing w:line="25" w:lineRule="atLeast"/>
      </w:pPr>
    </w:p>
    <w:p w14:paraId="1F4D588E" w14:textId="094A8B1A" w:rsidR="00700578" w:rsidRDefault="005D68C8" w:rsidP="00235A91">
      <w:pPr>
        <w:spacing w:line="25" w:lineRule="atLeast"/>
      </w:pPr>
      <w:r>
        <w:t>2. SS</w:t>
      </w:r>
      <w:r>
        <w:rPr>
          <w:lang w:val="en-US"/>
        </w:rPr>
        <w:t>H</w:t>
      </w:r>
      <w:r>
        <w:t>-подключение к серверу</w:t>
      </w:r>
      <w:r w:rsidR="00700578">
        <w:t>:</w:t>
      </w:r>
    </w:p>
    <w:p w14:paraId="754B1527" w14:textId="7C3DC99A" w:rsidR="00700578" w:rsidRPr="007A2BDD" w:rsidRDefault="00700578" w:rsidP="00235A91">
      <w:pPr>
        <w:spacing w:line="25" w:lineRule="atLeast"/>
        <w:rPr>
          <w:lang w:val="tr-TR"/>
        </w:rPr>
      </w:pPr>
      <w:r>
        <w:t xml:space="preserve">   - Откр</w:t>
      </w:r>
      <w:r w:rsidR="008966BB">
        <w:t>ойте командную строку</w:t>
      </w:r>
      <w:r>
        <w:t xml:space="preserve"> на </w:t>
      </w:r>
      <w:r w:rsidR="008966BB">
        <w:t>вашей рабочей станции</w:t>
      </w:r>
      <w:r>
        <w:t xml:space="preserve"> или воспользуйтесь программой для подключения к удале</w:t>
      </w:r>
      <w:r w:rsidR="00C231A5">
        <w:t>нному серверу (например, PuTTY)</w:t>
      </w:r>
      <w:r w:rsidR="007A2BDD">
        <w:rPr>
          <w:lang w:val="tr-TR"/>
        </w:rPr>
        <w:t>.</w:t>
      </w:r>
    </w:p>
    <w:p w14:paraId="6B3668C3" w14:textId="408F5D70" w:rsidR="00700578" w:rsidRDefault="00700578" w:rsidP="00235A91">
      <w:pPr>
        <w:spacing w:line="25" w:lineRule="atLeast"/>
      </w:pPr>
      <w:r>
        <w:t xml:space="preserve">   - Используйте команду SSH дл</w:t>
      </w:r>
      <w:r w:rsidR="005D68C8">
        <w:t>я подключения к основному серверу:</w:t>
      </w:r>
    </w:p>
    <w:p w14:paraId="2A75618C" w14:textId="5B13DE1C" w:rsidR="00700578" w:rsidRPr="00F23714" w:rsidRDefault="00700578" w:rsidP="00235A91">
      <w:pPr>
        <w:spacing w:before="240" w:after="240" w:line="25" w:lineRule="atLeas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F23714">
        <w:t xml:space="preserve">     </w:t>
      </w:r>
      <w:proofErr w:type="spellStart"/>
      <w:proofErr w:type="gramStart"/>
      <w:r w:rsidRPr="005D68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ssh</w:t>
      </w:r>
      <w:proofErr w:type="spellEnd"/>
      <w:proofErr w:type="gramEnd"/>
      <w:r w:rsidRP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</w:t>
      </w:r>
      <w:proofErr w:type="spellStart"/>
      <w:r w:rsidRPr="005D68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username</w:t>
      </w:r>
      <w:r w:rsidRP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@</w:t>
      </w:r>
      <w:r w:rsidR="00F75D71" w:rsidRPr="00F8189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ip</w:t>
      </w:r>
      <w:proofErr w:type="spellEnd"/>
      <w:r w:rsid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="00F75D71" w:rsidRPr="00F81891">
        <w:rPr>
          <w:rFonts w:ascii="Courier New" w:hAnsi="Courier New" w:cs="Courier New"/>
          <w:b/>
          <w:color w:val="0070C0"/>
          <w:sz w:val="20"/>
          <w:szCs w:val="20"/>
        </w:rPr>
        <w:t>адрес</w:t>
      </w:r>
      <w:r w:rsid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="00F75D71" w:rsidRPr="00F81891">
        <w:rPr>
          <w:rFonts w:ascii="Courier New" w:hAnsi="Courier New" w:cs="Courier New"/>
          <w:b/>
          <w:color w:val="0070C0"/>
          <w:sz w:val="20"/>
          <w:szCs w:val="20"/>
        </w:rPr>
        <w:t>сервера</w:t>
      </w:r>
    </w:p>
    <w:p w14:paraId="4740F1DE" w14:textId="77777777" w:rsidR="009C0590" w:rsidRPr="00F23714" w:rsidRDefault="009C0590" w:rsidP="001B4703">
      <w:pPr>
        <w:spacing w:line="25" w:lineRule="atLeast"/>
        <w:ind w:left="709" w:firstLine="11"/>
        <w:rPr>
          <w:lang w:val="en-US"/>
        </w:rPr>
      </w:pPr>
      <w:r>
        <w:t>где</w:t>
      </w:r>
      <w:r w:rsidRPr="00F23714">
        <w:rPr>
          <w:lang w:val="en-US"/>
        </w:rPr>
        <w:t xml:space="preserve">, </w:t>
      </w:r>
    </w:p>
    <w:p w14:paraId="71E87DC5" w14:textId="77777777" w:rsidR="00A14A4F" w:rsidRDefault="00A14A4F" w:rsidP="00A14A4F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  <w:lang w:val="en-US"/>
        </w:rPr>
        <w:t>username</w:t>
      </w:r>
      <w:r w:rsidRPr="00133A84">
        <w:rPr>
          <w:b/>
          <w:bCs/>
        </w:rPr>
        <w:t xml:space="preserve"> </w:t>
      </w:r>
      <w:r w:rsidRPr="00C078F5">
        <w:t>-</w:t>
      </w:r>
      <w:r w:rsidRPr="00133A84">
        <w:t xml:space="preserve"> </w:t>
      </w:r>
      <w:r>
        <w:t>имя пользователя с правами администратора на основном сервере;</w:t>
      </w:r>
    </w:p>
    <w:p w14:paraId="77A8643A" w14:textId="11DC3644" w:rsidR="00A14A4F" w:rsidRDefault="00A14A4F" w:rsidP="00A14A4F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  <w:lang w:val="en-US"/>
        </w:rPr>
        <w:t>ip</w:t>
      </w:r>
      <w:r w:rsidRPr="00304B7B">
        <w:rPr>
          <w:b/>
          <w:bCs/>
        </w:rPr>
        <w:t>_</w:t>
      </w:r>
      <w:r>
        <w:rPr>
          <w:b/>
          <w:bCs/>
        </w:rPr>
        <w:t xml:space="preserve">адрес_сервера </w:t>
      </w:r>
      <w:r w:rsidRPr="00C078F5">
        <w:t>-</w:t>
      </w:r>
      <w:r>
        <w:t xml:space="preserve"> </w:t>
      </w:r>
      <w:r>
        <w:rPr>
          <w:lang w:val="en-US"/>
        </w:rPr>
        <w:t>IP</w:t>
      </w:r>
      <w:r w:rsidRPr="00304B7B">
        <w:t>-</w:t>
      </w:r>
      <w:r>
        <w:t>адрес основного сервера, на котором развернуто приложение</w:t>
      </w:r>
      <w:r w:rsidR="00D44573">
        <w:t>.</w:t>
      </w:r>
    </w:p>
    <w:p w14:paraId="23C2CAE6" w14:textId="77777777" w:rsidR="009C0590" w:rsidRPr="009C0590" w:rsidRDefault="009C0590" w:rsidP="009C0590">
      <w:pPr>
        <w:pStyle w:val="afff5"/>
        <w:spacing w:line="25" w:lineRule="atLeast"/>
        <w:ind w:firstLine="0"/>
      </w:pPr>
    </w:p>
    <w:p w14:paraId="742BF573" w14:textId="726773EA" w:rsidR="00700578" w:rsidRDefault="00700578" w:rsidP="00235A91">
      <w:pPr>
        <w:spacing w:line="25" w:lineRule="atLeast"/>
      </w:pPr>
      <w:r w:rsidRPr="009C0590">
        <w:t xml:space="preserve">   </w:t>
      </w:r>
      <w:r>
        <w:t xml:space="preserve">- Введите пароль </w:t>
      </w:r>
      <w:r w:rsidR="009418E7">
        <w:t xml:space="preserve">от учетной записи </w:t>
      </w:r>
      <w:r w:rsidR="009418E7"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username</w:t>
      </w:r>
      <w:r w:rsidR="009418E7">
        <w:t xml:space="preserve"> </w:t>
      </w:r>
      <w:r>
        <w:t>для подключения к серверу.</w:t>
      </w:r>
    </w:p>
    <w:p w14:paraId="55742274" w14:textId="77777777" w:rsidR="00700578" w:rsidRDefault="00700578" w:rsidP="00235A91">
      <w:pPr>
        <w:spacing w:line="25" w:lineRule="atLeast"/>
      </w:pPr>
    </w:p>
    <w:p w14:paraId="635AA8B6" w14:textId="35CE6B78" w:rsidR="00700578" w:rsidRDefault="009418E7" w:rsidP="00235A91">
      <w:pPr>
        <w:spacing w:line="25" w:lineRule="atLeast"/>
      </w:pPr>
      <w:r>
        <w:t>3. Остановка контейнера</w:t>
      </w:r>
      <w:r w:rsidR="00700578">
        <w:t>:</w:t>
      </w:r>
    </w:p>
    <w:p w14:paraId="28072F87" w14:textId="06419337" w:rsidR="00700578" w:rsidRPr="007A2BDD" w:rsidRDefault="00700578" w:rsidP="00235A91">
      <w:pPr>
        <w:spacing w:line="25" w:lineRule="atLeast"/>
        <w:ind w:left="709" w:firstLine="38"/>
        <w:rPr>
          <w:lang w:val="tr-TR"/>
        </w:rPr>
      </w:pPr>
      <w:r>
        <w:t>-</w:t>
      </w:r>
      <w:r w:rsidR="009418E7">
        <w:t xml:space="preserve"> Используйте команду </w:t>
      </w:r>
      <w:proofErr w:type="spellStart"/>
      <w:r w:rsidR="009418E7" w:rsidRPr="009418E7">
        <w:rPr>
          <w:rFonts w:ascii="Courier New" w:hAnsi="Courier New" w:cs="Courier New"/>
          <w:color w:val="0070C0"/>
          <w:sz w:val="20"/>
          <w:szCs w:val="20"/>
          <w:lang w:val="en-US"/>
        </w:rPr>
        <w:t>docker</w:t>
      </w:r>
      <w:proofErr w:type="spellEnd"/>
      <w:r w:rsidR="009418E7" w:rsidRPr="00660AC3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proofErr w:type="spellStart"/>
      <w:r w:rsidR="009418E7" w:rsidRPr="009418E7">
        <w:rPr>
          <w:rFonts w:ascii="Courier New" w:hAnsi="Courier New" w:cs="Courier New"/>
          <w:color w:val="0070C0"/>
          <w:sz w:val="20"/>
          <w:szCs w:val="20"/>
          <w:lang w:val="en-US"/>
        </w:rPr>
        <w:t>ps</w:t>
      </w:r>
      <w:proofErr w:type="spellEnd"/>
      <w:r>
        <w:t xml:space="preserve"> для просмотра</w:t>
      </w:r>
      <w:r w:rsidR="00C231A5">
        <w:t xml:space="preserve"> запущенных контейнеров, имен образов и их ID</w:t>
      </w:r>
      <w:r w:rsidR="007A2BDD">
        <w:rPr>
          <w:lang w:val="tr-TR"/>
        </w:rPr>
        <w:t>.</w:t>
      </w:r>
    </w:p>
    <w:p w14:paraId="36B7069D" w14:textId="5327DA41" w:rsidR="00700578" w:rsidRPr="007A2BDD" w:rsidRDefault="00700578" w:rsidP="00235A91">
      <w:pPr>
        <w:spacing w:line="25" w:lineRule="atLeast"/>
      </w:pPr>
      <w:r>
        <w:t xml:space="preserve">   - Выберите ID контейнер</w:t>
      </w:r>
      <w:r w:rsidR="009418E7">
        <w:t>а</w:t>
      </w:r>
      <w:r w:rsidR="00C231A5">
        <w:t xml:space="preserve"> и имя образа</w:t>
      </w:r>
      <w:r w:rsidR="009418E7">
        <w:t xml:space="preserve">, соответствующего </w:t>
      </w:r>
      <w:r w:rsidR="008966BB">
        <w:t>имени</w:t>
      </w:r>
      <w:r w:rsidR="009418E7">
        <w:t xml:space="preserve"> </w:t>
      </w:r>
      <w:r w:rsidRPr="009418E7">
        <w:rPr>
          <w:rFonts w:ascii="Courier New" w:hAnsi="Courier New" w:cs="Courier New"/>
          <w:color w:val="0070C0"/>
          <w:sz w:val="20"/>
          <w:szCs w:val="20"/>
          <w:lang w:val="en-US"/>
        </w:rPr>
        <w:t>defect</w:t>
      </w:r>
      <w:r w:rsidRPr="009418E7">
        <w:rPr>
          <w:rFonts w:ascii="Courier New" w:hAnsi="Courier New" w:cs="Courier New"/>
          <w:color w:val="0070C0"/>
          <w:sz w:val="20"/>
          <w:szCs w:val="20"/>
        </w:rPr>
        <w:t>_</w:t>
      </w:r>
      <w:r w:rsidRPr="009418E7">
        <w:rPr>
          <w:rFonts w:ascii="Courier New" w:hAnsi="Courier New" w:cs="Courier New"/>
          <w:color w:val="0070C0"/>
          <w:sz w:val="20"/>
          <w:szCs w:val="20"/>
          <w:lang w:val="en-US"/>
        </w:rPr>
        <w:t>app</w:t>
      </w:r>
      <w:r w:rsidR="007A2BDD" w:rsidRPr="007A2BDD">
        <w:rPr>
          <w:rFonts w:ascii="Courier New" w:hAnsi="Courier New" w:cs="Courier New"/>
          <w:color w:val="0070C0"/>
          <w:sz w:val="20"/>
          <w:szCs w:val="20"/>
        </w:rPr>
        <w:t>.</w:t>
      </w:r>
    </w:p>
    <w:p w14:paraId="6D930FDD" w14:textId="0D9FA6E6" w:rsidR="00700578" w:rsidRDefault="00700578" w:rsidP="00235A91">
      <w:pPr>
        <w:spacing w:line="25" w:lineRule="atLeast"/>
      </w:pPr>
      <w:r>
        <w:t xml:space="preserve">   - Остановите контейнер с помощью команды:</w:t>
      </w:r>
    </w:p>
    <w:p w14:paraId="7275CEC5" w14:textId="549688F3" w:rsidR="00700578" w:rsidRPr="00AC16DA" w:rsidRDefault="00700578" w:rsidP="00235A91">
      <w:pPr>
        <w:spacing w:before="240" w:after="240" w:line="25" w:lineRule="atLeast"/>
      </w:pPr>
      <w:r>
        <w:t xml:space="preserve">     </w:t>
      </w:r>
      <w:r w:rsidRPr="00447B5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docker</w:t>
      </w:r>
      <w:r w:rsidRPr="00447B56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Pr="00447B5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stop</w:t>
      </w:r>
      <w:r w:rsidRPr="00447B56">
        <w:rPr>
          <w:rFonts w:ascii="Courier New" w:hAnsi="Courier New" w:cs="Courier New"/>
          <w:b/>
          <w:color w:val="0070C0"/>
          <w:sz w:val="20"/>
          <w:szCs w:val="20"/>
        </w:rPr>
        <w:t xml:space="preserve"> &lt;</w:t>
      </w:r>
      <w:r w:rsidRPr="00447B5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container</w:t>
      </w:r>
      <w:r w:rsidRPr="00447B56">
        <w:rPr>
          <w:rFonts w:ascii="Courier New" w:hAnsi="Courier New" w:cs="Courier New"/>
          <w:b/>
          <w:color w:val="0070C0"/>
          <w:sz w:val="20"/>
          <w:szCs w:val="20"/>
        </w:rPr>
        <w:t>_</w:t>
      </w:r>
      <w:r w:rsidRPr="00447B5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id</w:t>
      </w:r>
      <w:r w:rsidRPr="00447B56">
        <w:rPr>
          <w:rFonts w:ascii="Courier New" w:hAnsi="Courier New" w:cs="Courier New"/>
          <w:b/>
          <w:color w:val="0070C0"/>
          <w:sz w:val="20"/>
          <w:szCs w:val="20"/>
        </w:rPr>
        <w:t>&gt;</w:t>
      </w:r>
    </w:p>
    <w:p w14:paraId="2C8A48BD" w14:textId="70BCBA10" w:rsidR="00700578" w:rsidRDefault="00447B56" w:rsidP="00235A91">
      <w:pPr>
        <w:spacing w:line="25" w:lineRule="atLeast"/>
      </w:pPr>
      <w:r>
        <w:t xml:space="preserve">4. </w:t>
      </w:r>
      <w:r w:rsidR="00700578">
        <w:t>Удаление ст</w:t>
      </w:r>
      <w:r>
        <w:t>арого контейнера</w:t>
      </w:r>
      <w:r w:rsidR="00700578">
        <w:t>:</w:t>
      </w:r>
    </w:p>
    <w:p w14:paraId="5B57DB31" w14:textId="02E9B4D4" w:rsidR="00700578" w:rsidRDefault="00700578" w:rsidP="00235A91">
      <w:pPr>
        <w:spacing w:line="25" w:lineRule="atLeast"/>
      </w:pPr>
      <w:r>
        <w:t xml:space="preserve">   - </w:t>
      </w:r>
      <w:r w:rsidR="00447B56">
        <w:t>Удалите контейнер с помощью команды:</w:t>
      </w:r>
    </w:p>
    <w:p w14:paraId="4AE80B84" w14:textId="1CA289E9" w:rsidR="00700578" w:rsidRDefault="00700578" w:rsidP="00235A91">
      <w:pPr>
        <w:spacing w:before="240" w:after="240" w:line="25" w:lineRule="atLeast"/>
        <w:rPr>
          <w:rFonts w:ascii="Courier New" w:hAnsi="Courier New" w:cs="Courier New"/>
          <w:b/>
          <w:color w:val="0070C0"/>
          <w:sz w:val="20"/>
          <w:szCs w:val="20"/>
        </w:rPr>
      </w:pPr>
      <w:r>
        <w:t xml:space="preserve">     </w:t>
      </w:r>
      <w:r w:rsidRPr="00447B5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docker</w:t>
      </w:r>
      <w:r w:rsidRPr="00AC1057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Pr="00447B5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rm</w:t>
      </w:r>
      <w:r w:rsidRPr="00AC1057">
        <w:rPr>
          <w:rFonts w:ascii="Courier New" w:hAnsi="Courier New" w:cs="Courier New"/>
          <w:b/>
          <w:color w:val="0070C0"/>
          <w:sz w:val="20"/>
          <w:szCs w:val="20"/>
        </w:rPr>
        <w:t xml:space="preserve"> &lt;</w:t>
      </w:r>
      <w:r w:rsidRPr="00447B5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container</w:t>
      </w:r>
      <w:r w:rsidRPr="00AC1057">
        <w:rPr>
          <w:rFonts w:ascii="Courier New" w:hAnsi="Courier New" w:cs="Courier New"/>
          <w:b/>
          <w:color w:val="0070C0"/>
          <w:sz w:val="20"/>
          <w:szCs w:val="20"/>
        </w:rPr>
        <w:t>_</w:t>
      </w:r>
      <w:r w:rsidRPr="00447B5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id</w:t>
      </w:r>
      <w:r w:rsidRPr="00AC1057">
        <w:rPr>
          <w:rFonts w:ascii="Courier New" w:hAnsi="Courier New" w:cs="Courier New"/>
          <w:b/>
          <w:color w:val="0070C0"/>
          <w:sz w:val="20"/>
          <w:szCs w:val="20"/>
        </w:rPr>
        <w:t>&gt;</w:t>
      </w:r>
    </w:p>
    <w:p w14:paraId="5D6D0394" w14:textId="163E3E65" w:rsidR="00AA4AFB" w:rsidRDefault="00AA4AFB" w:rsidP="00235A91">
      <w:pPr>
        <w:spacing w:line="25" w:lineRule="atLeast"/>
      </w:pPr>
      <w:r>
        <w:t>5. Удаление ст</w:t>
      </w:r>
      <w:r w:rsidR="0072582A">
        <w:t>арого образа</w:t>
      </w:r>
      <w:r>
        <w:t>:</w:t>
      </w:r>
    </w:p>
    <w:p w14:paraId="3A2F2918" w14:textId="302B8018" w:rsidR="00AA4AFB" w:rsidRDefault="00AA4AFB" w:rsidP="00235A91">
      <w:pPr>
        <w:spacing w:line="25" w:lineRule="atLeast"/>
      </w:pPr>
      <w:r>
        <w:t xml:space="preserve">   - Удалите </w:t>
      </w:r>
      <w:r w:rsidR="00774D02">
        <w:t>образ</w:t>
      </w:r>
      <w:r>
        <w:t xml:space="preserve"> с помощью команды:</w:t>
      </w:r>
    </w:p>
    <w:p w14:paraId="229179FA" w14:textId="4F6C5791" w:rsidR="00AA4AFB" w:rsidRDefault="00AA4AFB" w:rsidP="00D86AC1">
      <w:pPr>
        <w:spacing w:before="240" w:after="240" w:line="25" w:lineRule="atLeast"/>
      </w:pPr>
      <w:r>
        <w:t xml:space="preserve">     </w:t>
      </w:r>
      <w:proofErr w:type="spellStart"/>
      <w:r w:rsidRPr="00447B5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docker</w:t>
      </w:r>
      <w:proofErr w:type="spellEnd"/>
      <w:r w:rsidRPr="00AC1057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proofErr w:type="spellStart"/>
      <w:r w:rsidRPr="00447B5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rm</w:t>
      </w:r>
      <w:r w:rsidR="00774D02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</w:t>
      </w:r>
      <w:proofErr w:type="spellEnd"/>
      <w:r w:rsidRPr="00AC1057">
        <w:rPr>
          <w:rFonts w:ascii="Courier New" w:hAnsi="Courier New" w:cs="Courier New"/>
          <w:b/>
          <w:color w:val="0070C0"/>
          <w:sz w:val="20"/>
          <w:szCs w:val="20"/>
        </w:rPr>
        <w:t xml:space="preserve"> &lt;</w:t>
      </w:r>
      <w:r w:rsidR="00774D02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image</w:t>
      </w:r>
      <w:r w:rsidRPr="00AC1057">
        <w:rPr>
          <w:rFonts w:ascii="Courier New" w:hAnsi="Courier New" w:cs="Courier New"/>
          <w:b/>
          <w:color w:val="0070C0"/>
          <w:sz w:val="20"/>
          <w:szCs w:val="20"/>
        </w:rPr>
        <w:t>_</w:t>
      </w:r>
      <w:r w:rsidRPr="00447B5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id</w:t>
      </w:r>
      <w:r w:rsidRPr="00AC1057">
        <w:rPr>
          <w:rFonts w:ascii="Courier New" w:hAnsi="Courier New" w:cs="Courier New"/>
          <w:b/>
          <w:color w:val="0070C0"/>
          <w:sz w:val="20"/>
          <w:szCs w:val="20"/>
        </w:rPr>
        <w:t>&gt;</w:t>
      </w:r>
    </w:p>
    <w:p w14:paraId="430EAA3C" w14:textId="5B24DCE2" w:rsidR="00700578" w:rsidRDefault="00AA4AFB" w:rsidP="00235A91">
      <w:pPr>
        <w:spacing w:line="25" w:lineRule="atLeast"/>
      </w:pPr>
      <w:r>
        <w:t>6</w:t>
      </w:r>
      <w:r w:rsidR="00447B56">
        <w:t>. Загрузка нового образа</w:t>
      </w:r>
      <w:r w:rsidR="00700578">
        <w:t>:</w:t>
      </w:r>
    </w:p>
    <w:p w14:paraId="24A58D20" w14:textId="2D508BA2" w:rsidR="00700578" w:rsidRDefault="00700578" w:rsidP="00235A91">
      <w:pPr>
        <w:spacing w:line="25" w:lineRule="atLeast"/>
        <w:ind w:firstLine="709"/>
      </w:pPr>
      <w:r>
        <w:t>- И</w:t>
      </w:r>
      <w:r w:rsidR="000D29E0">
        <w:t xml:space="preserve">спользуйте команду </w:t>
      </w:r>
      <w:r w:rsidR="000D29E0" w:rsidRPr="000D29E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docker</w:t>
      </w:r>
      <w:r w:rsidR="000D29E0" w:rsidRPr="00AC16DA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="000D29E0" w:rsidRPr="000D29E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load</w:t>
      </w:r>
      <w:r>
        <w:t xml:space="preserve"> для загрузки нового образа:</w:t>
      </w:r>
    </w:p>
    <w:p w14:paraId="275092E5" w14:textId="2AAF8383" w:rsidR="00700578" w:rsidRDefault="00700578" w:rsidP="00A14A4F">
      <w:pPr>
        <w:spacing w:before="240" w:after="240" w:line="25" w:lineRule="atLeast"/>
        <w:jc w:val="lef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AC16DA">
        <w:t xml:space="preserve">     </w:t>
      </w:r>
      <w:r w:rsidRPr="006C17B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docker load -i /</w:t>
      </w:r>
      <w:r w:rsidR="001C247F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path/to/docker_images</w:t>
      </w:r>
      <w:r w:rsidRPr="006C17B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/defect_image.tar</w:t>
      </w:r>
    </w:p>
    <w:p w14:paraId="19F09752" w14:textId="77777777" w:rsidR="007B51D4" w:rsidRDefault="007B51D4" w:rsidP="001B4703">
      <w:pPr>
        <w:spacing w:line="25" w:lineRule="atLeast"/>
        <w:ind w:left="709" w:firstLine="11"/>
      </w:pPr>
      <w:r>
        <w:t xml:space="preserve">где, </w:t>
      </w:r>
    </w:p>
    <w:p w14:paraId="3DE9E407" w14:textId="45ABF329" w:rsidR="007B51D4" w:rsidRDefault="007B51D4" w:rsidP="001B4703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</w:rPr>
        <w:t>-</w:t>
      </w:r>
      <w:r>
        <w:rPr>
          <w:b/>
          <w:bCs/>
          <w:lang w:val="en-US"/>
        </w:rPr>
        <w:t>i</w:t>
      </w:r>
      <w:r>
        <w:rPr>
          <w:b/>
          <w:bCs/>
        </w:rPr>
        <w:t xml:space="preserve"> </w:t>
      </w:r>
      <w:r w:rsidRPr="00C078F5">
        <w:t>-</w:t>
      </w:r>
      <w:r>
        <w:t xml:space="preserve"> </w:t>
      </w:r>
      <w:r w:rsidRPr="007B51D4">
        <w:t xml:space="preserve">флаг указывает </w:t>
      </w:r>
      <w:r w:rsidRPr="007B51D4">
        <w:rPr>
          <w:lang w:val="en-US"/>
        </w:rPr>
        <w:t>Docker</w:t>
      </w:r>
      <w:r w:rsidRPr="007B51D4">
        <w:t>, что ввод для загрузки образа будет передан через стандартный поток ввода</w:t>
      </w:r>
      <w:r>
        <w:t>;</w:t>
      </w:r>
    </w:p>
    <w:p w14:paraId="709C58FD" w14:textId="1C356825" w:rsidR="007B51D4" w:rsidRDefault="007B51D4" w:rsidP="001B4703">
      <w:pPr>
        <w:pStyle w:val="afff5"/>
        <w:numPr>
          <w:ilvl w:val="0"/>
          <w:numId w:val="27"/>
        </w:numPr>
        <w:spacing w:line="25" w:lineRule="atLeast"/>
        <w:ind w:left="1276"/>
      </w:pPr>
      <w:r w:rsidRPr="001B4703">
        <w:rPr>
          <w:b/>
          <w:bCs/>
        </w:rPr>
        <w:lastRenderedPageBreak/>
        <w:t>/</w:t>
      </w:r>
      <w:r w:rsidRPr="007B51D4">
        <w:rPr>
          <w:b/>
          <w:bCs/>
          <w:lang w:val="en-US"/>
        </w:rPr>
        <w:t>path</w:t>
      </w:r>
      <w:r w:rsidRPr="001B4703">
        <w:rPr>
          <w:b/>
          <w:bCs/>
        </w:rPr>
        <w:t>/</w:t>
      </w:r>
      <w:r w:rsidRPr="007B51D4">
        <w:rPr>
          <w:b/>
          <w:bCs/>
          <w:lang w:val="en-US"/>
        </w:rPr>
        <w:t>to</w:t>
      </w:r>
      <w:r w:rsidRPr="001B4703">
        <w:rPr>
          <w:b/>
          <w:bCs/>
        </w:rPr>
        <w:t>/</w:t>
      </w:r>
      <w:r w:rsidRPr="007B51D4">
        <w:rPr>
          <w:b/>
          <w:bCs/>
          <w:lang w:val="en-US"/>
        </w:rPr>
        <w:t>docker</w:t>
      </w:r>
      <w:r w:rsidRPr="001B4703">
        <w:rPr>
          <w:b/>
          <w:bCs/>
        </w:rPr>
        <w:t>_</w:t>
      </w:r>
      <w:r w:rsidRPr="007B51D4">
        <w:rPr>
          <w:b/>
          <w:bCs/>
          <w:lang w:val="en-US"/>
        </w:rPr>
        <w:t>images</w:t>
      </w:r>
      <w:r w:rsidRPr="001B4703">
        <w:rPr>
          <w:b/>
          <w:bCs/>
        </w:rPr>
        <w:t>/</w:t>
      </w:r>
      <w:r w:rsidRPr="007B51D4">
        <w:rPr>
          <w:b/>
          <w:bCs/>
          <w:lang w:val="en-US"/>
        </w:rPr>
        <w:t>defect</w:t>
      </w:r>
      <w:r w:rsidRPr="001B4703">
        <w:rPr>
          <w:b/>
          <w:bCs/>
        </w:rPr>
        <w:t>_</w:t>
      </w:r>
      <w:r w:rsidRPr="007B51D4">
        <w:rPr>
          <w:b/>
          <w:bCs/>
          <w:lang w:val="en-US"/>
        </w:rPr>
        <w:t>image</w:t>
      </w:r>
      <w:r w:rsidRPr="001B4703">
        <w:rPr>
          <w:b/>
          <w:bCs/>
        </w:rPr>
        <w:t>.</w:t>
      </w:r>
      <w:r w:rsidRPr="007B51D4">
        <w:rPr>
          <w:b/>
          <w:bCs/>
          <w:lang w:val="en-US"/>
        </w:rPr>
        <w:t>tar</w:t>
      </w:r>
      <w:r w:rsidR="001B4703" w:rsidRPr="001B4703">
        <w:rPr>
          <w:b/>
          <w:bCs/>
        </w:rPr>
        <w:t xml:space="preserve"> -</w:t>
      </w:r>
      <w:r w:rsidRPr="007B51D4">
        <w:t xml:space="preserve"> путь к файлу, содержащему сохраненный </w:t>
      </w:r>
      <w:r w:rsidR="001A6F16">
        <w:t xml:space="preserve">образ </w:t>
      </w:r>
      <w:r w:rsidRPr="007B51D4">
        <w:t>Docker, который вы хотите загрузить.</w:t>
      </w:r>
    </w:p>
    <w:p w14:paraId="2CD3AF8E" w14:textId="77777777" w:rsidR="00D44573" w:rsidRDefault="00D44573" w:rsidP="00235A91">
      <w:pPr>
        <w:spacing w:line="25" w:lineRule="atLeast"/>
      </w:pPr>
    </w:p>
    <w:p w14:paraId="59201350" w14:textId="208F198B" w:rsidR="00700578" w:rsidRDefault="00AA4AFB" w:rsidP="00235A91">
      <w:pPr>
        <w:spacing w:line="25" w:lineRule="atLeast"/>
      </w:pPr>
      <w:r>
        <w:t>7</w:t>
      </w:r>
      <w:r w:rsidR="00AC1057">
        <w:t>. Запуск нового контейнера</w:t>
      </w:r>
      <w:r w:rsidR="00700578">
        <w:t>:</w:t>
      </w:r>
    </w:p>
    <w:p w14:paraId="06AF8984" w14:textId="632DE6B3" w:rsidR="00700578" w:rsidRDefault="00700578" w:rsidP="00235A91">
      <w:pPr>
        <w:spacing w:line="25" w:lineRule="atLeast"/>
      </w:pPr>
      <w:r>
        <w:t xml:space="preserve">   - </w:t>
      </w:r>
      <w:r w:rsidR="005E0AB3">
        <w:t xml:space="preserve">Используйте команду </w:t>
      </w:r>
      <w:r w:rsidR="005E0AB3" w:rsidRPr="005E0AB3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docker</w:t>
      </w:r>
      <w:r w:rsidR="005E0AB3" w:rsidRPr="00467376"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="005E0AB3" w:rsidRPr="005E0AB3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run</w:t>
      </w:r>
      <w:r>
        <w:t xml:space="preserve"> для создания и запуска нового контейнера:</w:t>
      </w:r>
    </w:p>
    <w:p w14:paraId="72F8528A" w14:textId="1DE88781" w:rsidR="009930C0" w:rsidRDefault="009930C0" w:rsidP="00A14A4F">
      <w:pPr>
        <w:spacing w:before="240" w:after="240" w:line="25" w:lineRule="atLeast"/>
        <w:ind w:left="567" w:firstLine="0"/>
        <w:jc w:val="lef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9930C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docker run –d --name defect_app –-network dj_network -–ip </w:t>
      </w:r>
      <w:r w:rsidR="006A462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&lt;static_container</w:t>
      </w:r>
      <w:r w:rsidR="0089722F" w:rsidRPr="0089722F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="0089722F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ip</w:t>
      </w:r>
      <w:r w:rsidR="006A4626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&gt;</w:t>
      </w:r>
      <w:r w:rsidRPr="009930C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–p 443:443 –-restart always &lt;image_name&gt;</w:t>
      </w:r>
    </w:p>
    <w:p w14:paraId="58F45D36" w14:textId="77777777" w:rsidR="004205BA" w:rsidRDefault="004205BA" w:rsidP="004205BA">
      <w:pPr>
        <w:spacing w:line="25" w:lineRule="atLeast"/>
        <w:ind w:left="709" w:firstLine="11"/>
      </w:pPr>
      <w:r>
        <w:t xml:space="preserve">где, </w:t>
      </w:r>
    </w:p>
    <w:p w14:paraId="31A8CF10" w14:textId="21EA8535" w:rsidR="004205BA" w:rsidRDefault="004205BA" w:rsidP="004205BA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</w:rPr>
        <w:t>-</w:t>
      </w:r>
      <w:r>
        <w:rPr>
          <w:b/>
          <w:bCs/>
          <w:lang w:val="en-US"/>
        </w:rPr>
        <w:t>d</w:t>
      </w:r>
      <w:r>
        <w:rPr>
          <w:b/>
          <w:bCs/>
        </w:rPr>
        <w:t xml:space="preserve"> </w:t>
      </w:r>
      <w:r w:rsidRPr="001B4703">
        <w:rPr>
          <w:b/>
          <w:bCs/>
        </w:rPr>
        <w:t>-</w:t>
      </w:r>
      <w:r>
        <w:t xml:space="preserve"> </w:t>
      </w:r>
      <w:r w:rsidRPr="007B51D4">
        <w:t>флаг</w:t>
      </w:r>
      <w:r w:rsidRPr="004205BA">
        <w:t>,</w:t>
      </w:r>
      <w:r w:rsidRPr="007B51D4">
        <w:t xml:space="preserve"> </w:t>
      </w:r>
      <w:r w:rsidRPr="004205BA">
        <w:t>который указывает Docker на запуск контейнера в фоновом режиме</w:t>
      </w:r>
      <w:r>
        <w:t>;</w:t>
      </w:r>
    </w:p>
    <w:p w14:paraId="1D622363" w14:textId="54A3E8D7" w:rsidR="004205BA" w:rsidRDefault="004205BA" w:rsidP="004205BA">
      <w:pPr>
        <w:pStyle w:val="afff5"/>
        <w:numPr>
          <w:ilvl w:val="0"/>
          <w:numId w:val="27"/>
        </w:numPr>
        <w:spacing w:line="25" w:lineRule="atLeast"/>
        <w:ind w:left="1276"/>
      </w:pPr>
      <w:r w:rsidRPr="004205BA">
        <w:rPr>
          <w:b/>
          <w:bCs/>
        </w:rPr>
        <w:t xml:space="preserve">--name </w:t>
      </w:r>
      <w:r w:rsidR="00825357">
        <w:rPr>
          <w:b/>
          <w:bCs/>
        </w:rPr>
        <w:t>-</w:t>
      </w:r>
      <w:r w:rsidRPr="007B51D4">
        <w:t xml:space="preserve"> </w:t>
      </w:r>
      <w:r>
        <w:t>опция для назначения контейнеру имени</w:t>
      </w:r>
      <w:r w:rsidR="00035D00">
        <w:t xml:space="preserve"> </w:t>
      </w:r>
      <w:r w:rsidR="00035D00"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defect</w:t>
      </w:r>
      <w:r w:rsidR="00035D00"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="00035D00"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app</w:t>
      </w:r>
      <w:r>
        <w:t>;</w:t>
      </w:r>
    </w:p>
    <w:p w14:paraId="052ACC59" w14:textId="7948468D" w:rsidR="004205BA" w:rsidRDefault="00825357" w:rsidP="004205BA">
      <w:pPr>
        <w:pStyle w:val="afff5"/>
        <w:numPr>
          <w:ilvl w:val="0"/>
          <w:numId w:val="27"/>
        </w:numPr>
        <w:spacing w:line="25" w:lineRule="atLeast"/>
        <w:ind w:left="1276"/>
      </w:pPr>
      <w:r w:rsidRPr="00035D00">
        <w:rPr>
          <w:b/>
          <w:bCs/>
        </w:rPr>
        <w:t>--network</w:t>
      </w:r>
      <w:r>
        <w:t xml:space="preserve"> - опция для присоединения контейнера к сети</w:t>
      </w:r>
      <w:r w:rsidR="00035D00">
        <w:t xml:space="preserve"> </w:t>
      </w:r>
      <w:r w:rsidR="00035D00"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dj</w:t>
      </w:r>
      <w:r w:rsidR="00035D00"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="00035D00"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network</w:t>
      </w:r>
      <w:r w:rsidR="00934B9F">
        <w:t>;</w:t>
      </w:r>
    </w:p>
    <w:p w14:paraId="64C77CC4" w14:textId="110F9ED7" w:rsidR="00934B9F" w:rsidRPr="00AC1081" w:rsidRDefault="00934B9F" w:rsidP="004205BA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227C17">
        <w:rPr>
          <w:b/>
          <w:bCs/>
        </w:rPr>
        <w:t>--</w:t>
      </w:r>
      <w:r w:rsidRPr="00934B9F">
        <w:rPr>
          <w:b/>
          <w:bCs/>
          <w:lang w:val="en-US"/>
        </w:rPr>
        <w:t>ip</w:t>
      </w:r>
      <w:r w:rsidRPr="00227C17">
        <w:rPr>
          <w:b/>
          <w:bCs/>
        </w:rPr>
        <w:t xml:space="preserve"> &lt;</w:t>
      </w:r>
      <w:r w:rsidRPr="00934B9F">
        <w:rPr>
          <w:b/>
          <w:bCs/>
          <w:lang w:val="en-US"/>
        </w:rPr>
        <w:t>static</w:t>
      </w:r>
      <w:r w:rsidRPr="00227C17">
        <w:rPr>
          <w:b/>
          <w:bCs/>
        </w:rPr>
        <w:t>_</w:t>
      </w:r>
      <w:r w:rsidRPr="00934B9F">
        <w:rPr>
          <w:b/>
          <w:bCs/>
          <w:lang w:val="en-US"/>
        </w:rPr>
        <w:t>container</w:t>
      </w:r>
      <w:r w:rsidR="0089722F" w:rsidRPr="0089722F">
        <w:rPr>
          <w:b/>
          <w:bCs/>
        </w:rPr>
        <w:t>_</w:t>
      </w:r>
      <w:r w:rsidR="0089722F">
        <w:rPr>
          <w:b/>
          <w:bCs/>
          <w:lang w:val="en-US"/>
        </w:rPr>
        <w:t>ip</w:t>
      </w:r>
      <w:r w:rsidRPr="00227C17">
        <w:rPr>
          <w:b/>
          <w:bCs/>
        </w:rPr>
        <w:t xml:space="preserve">&gt; - </w:t>
      </w:r>
      <w:r>
        <w:t>опция</w:t>
      </w:r>
      <w:r w:rsidRPr="00227C17">
        <w:t xml:space="preserve"> </w:t>
      </w:r>
      <w:r>
        <w:t>для</w:t>
      </w:r>
      <w:r w:rsidRPr="00227C17">
        <w:t xml:space="preserve"> </w:t>
      </w:r>
      <w:r>
        <w:t xml:space="preserve">назначения </w:t>
      </w:r>
      <w:r w:rsidR="00227C17">
        <w:t xml:space="preserve">контейнеру статического </w:t>
      </w:r>
      <w:r w:rsidR="00227C17">
        <w:rPr>
          <w:lang w:val="en-US"/>
        </w:rPr>
        <w:t>IP</w:t>
      </w:r>
      <w:r w:rsidR="008E084D">
        <w:t>-</w:t>
      </w:r>
      <w:r w:rsidR="00227C17">
        <w:t>адреса</w:t>
      </w:r>
      <w:r w:rsidR="009B03A8">
        <w:t xml:space="preserve"> (см. рисунок 3) в сети </w:t>
      </w:r>
      <w:r w:rsidR="009B03A8"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dj</w:t>
      </w:r>
      <w:r w:rsidR="009B03A8"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="009B03A8"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network</w:t>
      </w:r>
      <w:r w:rsidR="009B03A8">
        <w:t>;</w:t>
      </w:r>
    </w:p>
    <w:p w14:paraId="77430182" w14:textId="481A86C0" w:rsidR="00AC1081" w:rsidRPr="00D44573" w:rsidRDefault="00AC1081" w:rsidP="004205BA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>
        <w:rPr>
          <w:b/>
          <w:bCs/>
        </w:rPr>
        <w:t>-</w:t>
      </w:r>
      <w:r>
        <w:rPr>
          <w:b/>
          <w:bCs/>
          <w:lang w:val="en-US"/>
        </w:rPr>
        <w:t>p</w:t>
      </w:r>
      <w:r w:rsidRPr="00AC1081">
        <w:rPr>
          <w:b/>
          <w:bCs/>
        </w:rPr>
        <w:t xml:space="preserve"> 443:443 - </w:t>
      </w:r>
      <w:r>
        <w:t>опция для проброса портов. Пробрасывает порт 443 хоста на порт 443 контейнера, обеспечивая доступ к сервису через этот порт;</w:t>
      </w:r>
    </w:p>
    <w:p w14:paraId="3CB0487F" w14:textId="2A7CEA6C" w:rsidR="00D44573" w:rsidRPr="000F69D6" w:rsidRDefault="00D44573" w:rsidP="004205BA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0F69D6">
        <w:rPr>
          <w:b/>
          <w:bCs/>
        </w:rPr>
        <w:t>--</w:t>
      </w:r>
      <w:r>
        <w:rPr>
          <w:b/>
          <w:bCs/>
          <w:lang w:val="en-US"/>
        </w:rPr>
        <w:t>restart</w:t>
      </w:r>
      <w:r w:rsidRPr="000F69D6">
        <w:rPr>
          <w:b/>
          <w:bCs/>
        </w:rPr>
        <w:t xml:space="preserve"> </w:t>
      </w:r>
      <w:r>
        <w:rPr>
          <w:b/>
          <w:bCs/>
          <w:lang w:val="en-US"/>
        </w:rPr>
        <w:t>always</w:t>
      </w:r>
      <w:r w:rsidRPr="000F69D6">
        <w:rPr>
          <w:b/>
          <w:bCs/>
        </w:rPr>
        <w:t xml:space="preserve"> - </w:t>
      </w:r>
      <w:r w:rsidR="000F69D6">
        <w:t>опция</w:t>
      </w:r>
      <w:r w:rsidR="000F69D6" w:rsidRPr="000F69D6">
        <w:t xml:space="preserve"> </w:t>
      </w:r>
      <w:r w:rsidR="000F69D6">
        <w:t>для</w:t>
      </w:r>
      <w:r w:rsidR="000F69D6" w:rsidRPr="000F69D6">
        <w:t xml:space="preserve"> </w:t>
      </w:r>
      <w:r w:rsidR="000F69D6">
        <w:t>автоматического перезапуска контейнера в случае его остановки;</w:t>
      </w:r>
    </w:p>
    <w:p w14:paraId="1539F8F2" w14:textId="467F1D16" w:rsidR="000F69D6" w:rsidRPr="00E62B79" w:rsidRDefault="000F69D6" w:rsidP="004205BA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0F69D6">
        <w:rPr>
          <w:b/>
          <w:bCs/>
        </w:rPr>
        <w:t>&lt;</w:t>
      </w:r>
      <w:r>
        <w:rPr>
          <w:b/>
          <w:bCs/>
          <w:lang w:val="en-US"/>
        </w:rPr>
        <w:t>image</w:t>
      </w:r>
      <w:r w:rsidRPr="000F69D6">
        <w:rPr>
          <w:b/>
          <w:bCs/>
        </w:rPr>
        <w:t>_</w:t>
      </w:r>
      <w:r>
        <w:rPr>
          <w:b/>
          <w:bCs/>
          <w:lang w:val="en-US"/>
        </w:rPr>
        <w:t>name</w:t>
      </w:r>
      <w:r w:rsidRPr="000F69D6">
        <w:rPr>
          <w:b/>
          <w:bCs/>
        </w:rPr>
        <w:t xml:space="preserve">&gt; - </w:t>
      </w:r>
      <w:r>
        <w:t>имя</w:t>
      </w:r>
      <w:r w:rsidRPr="000F69D6">
        <w:t xml:space="preserve"> </w:t>
      </w:r>
      <w:r>
        <w:t>образа</w:t>
      </w:r>
      <w:r w:rsidRPr="000F69D6">
        <w:t xml:space="preserve"> </w:t>
      </w:r>
      <w:r>
        <w:rPr>
          <w:lang w:val="en-US"/>
        </w:rPr>
        <w:t>Docker</w:t>
      </w:r>
      <w:r w:rsidRPr="000F69D6">
        <w:t xml:space="preserve">, </w:t>
      </w:r>
      <w:r>
        <w:t>на</w:t>
      </w:r>
      <w:r w:rsidRPr="000F69D6">
        <w:t xml:space="preserve"> </w:t>
      </w:r>
      <w:r>
        <w:t>основе которого будет создан и запущен контейнер.</w:t>
      </w:r>
    </w:p>
    <w:p w14:paraId="439511D3" w14:textId="77777777" w:rsidR="00E62B79" w:rsidRDefault="00E62B79" w:rsidP="00235A91">
      <w:pPr>
        <w:spacing w:line="25" w:lineRule="atLeast"/>
      </w:pPr>
    </w:p>
    <w:p w14:paraId="7AFCA811" w14:textId="5D41E257" w:rsidR="00700578" w:rsidRDefault="00AA4AFB" w:rsidP="00235A91">
      <w:pPr>
        <w:spacing w:line="25" w:lineRule="atLeast"/>
      </w:pPr>
      <w:r>
        <w:t>8</w:t>
      </w:r>
      <w:r w:rsidR="00AC1057">
        <w:t>. Проверка работоспособности</w:t>
      </w:r>
      <w:r w:rsidR="00700578">
        <w:t>:</w:t>
      </w:r>
    </w:p>
    <w:p w14:paraId="49C89C2C" w14:textId="22CB447A" w:rsidR="00700578" w:rsidRDefault="00700578" w:rsidP="00235A91">
      <w:pPr>
        <w:spacing w:after="240" w:line="25" w:lineRule="atLeast"/>
      </w:pPr>
      <w:r>
        <w:t xml:space="preserve">   - После успешного запуска нового контейнера, убедитесь, что приложение корректно работает</w:t>
      </w:r>
      <w:r w:rsidR="004107B3">
        <w:t xml:space="preserve">, выполнив команду </w:t>
      </w:r>
      <w:proofErr w:type="spellStart"/>
      <w:r w:rsidR="004107B3" w:rsidRPr="00A62AE8">
        <w:rPr>
          <w:rFonts w:ascii="Courier New" w:hAnsi="Courier New" w:cs="Courier New"/>
          <w:color w:val="0070C0"/>
          <w:sz w:val="20"/>
          <w:szCs w:val="20"/>
          <w:lang w:val="en-US"/>
        </w:rPr>
        <w:t>docker</w:t>
      </w:r>
      <w:proofErr w:type="spellEnd"/>
      <w:r w:rsidR="004107B3" w:rsidRPr="00A62AE8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proofErr w:type="spellStart"/>
      <w:r w:rsidR="004107B3" w:rsidRPr="00A62AE8">
        <w:rPr>
          <w:rFonts w:ascii="Courier New" w:hAnsi="Courier New" w:cs="Courier New"/>
          <w:color w:val="0070C0"/>
          <w:sz w:val="20"/>
          <w:szCs w:val="20"/>
          <w:lang w:val="en-US"/>
        </w:rPr>
        <w:t>ps</w:t>
      </w:r>
      <w:proofErr w:type="spellEnd"/>
      <w:r w:rsidR="00C02BBE" w:rsidRPr="00C02BBE">
        <w:t>, результат выполнения которой отображен на рисунке 22</w:t>
      </w:r>
      <w:r w:rsidR="00A62AE8" w:rsidRPr="00A62AE8">
        <w:t>,</w:t>
      </w:r>
      <w:r w:rsidR="004107B3" w:rsidRPr="004107B3">
        <w:t xml:space="preserve"> </w:t>
      </w:r>
      <w:r w:rsidR="004107B3">
        <w:t xml:space="preserve">где в строке с контейнером </w:t>
      </w:r>
      <w:r w:rsidR="00A62AE8" w:rsidRPr="009418E7">
        <w:rPr>
          <w:rFonts w:ascii="Courier New" w:hAnsi="Courier New" w:cs="Courier New"/>
          <w:color w:val="0070C0"/>
          <w:sz w:val="20"/>
          <w:szCs w:val="20"/>
          <w:lang w:val="en-US"/>
        </w:rPr>
        <w:t>defect</w:t>
      </w:r>
      <w:r w:rsidR="00A62AE8" w:rsidRPr="009418E7">
        <w:rPr>
          <w:rFonts w:ascii="Courier New" w:hAnsi="Courier New" w:cs="Courier New"/>
          <w:color w:val="0070C0"/>
          <w:sz w:val="20"/>
          <w:szCs w:val="20"/>
        </w:rPr>
        <w:t>_</w:t>
      </w:r>
      <w:r w:rsidR="00A62AE8" w:rsidRPr="009418E7">
        <w:rPr>
          <w:rFonts w:ascii="Courier New" w:hAnsi="Courier New" w:cs="Courier New"/>
          <w:color w:val="0070C0"/>
          <w:sz w:val="20"/>
          <w:szCs w:val="20"/>
          <w:lang w:val="en-US"/>
        </w:rPr>
        <w:t>app</w:t>
      </w:r>
      <w:r w:rsidR="00A62AE8">
        <w:t xml:space="preserve"> в колонке </w:t>
      </w:r>
      <w:r w:rsidR="00A62AE8">
        <w:rPr>
          <w:lang w:val="en-US"/>
        </w:rPr>
        <w:t>Status</w:t>
      </w:r>
      <w:r w:rsidR="00A62AE8" w:rsidRPr="00A62AE8">
        <w:t xml:space="preserve"> </w:t>
      </w:r>
      <w:r w:rsidR="004107B3" w:rsidRPr="004107B3">
        <w:t>будет отображен статус контейнера</w:t>
      </w:r>
      <w:r>
        <w:t>.</w:t>
      </w:r>
    </w:p>
    <w:p w14:paraId="301C1189" w14:textId="1D1FFAE3" w:rsidR="00700578" w:rsidRDefault="00A62AE8" w:rsidP="00235A91">
      <w:pPr>
        <w:spacing w:line="25" w:lineRule="atLeast"/>
        <w:jc w:val="center"/>
      </w:pPr>
      <w:r w:rsidRPr="00A62AE8">
        <w:rPr>
          <w:noProof/>
        </w:rPr>
        <w:drawing>
          <wp:inline distT="0" distB="0" distL="0" distR="0" wp14:anchorId="30F49EDE" wp14:editId="50C25BCA">
            <wp:extent cx="6121641" cy="489858"/>
            <wp:effectExtent l="0" t="0" r="0" b="5715"/>
            <wp:docPr id="22" name="Рисунок 22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312" cy="49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7141" w14:textId="766222CE" w:rsidR="00302D58" w:rsidRPr="007C604A" w:rsidRDefault="00302D58" w:rsidP="007C604A">
      <w:pPr>
        <w:spacing w:before="100" w:beforeAutospacing="1" w:after="100" w:afterAutospacing="1" w:line="25" w:lineRule="atLeast"/>
        <w:ind w:left="720" w:firstLine="0"/>
        <w:jc w:val="center"/>
        <w:rPr>
          <w:lang w:val="tr-TR"/>
        </w:rPr>
      </w:pPr>
      <w:r>
        <w:rPr>
          <w:b/>
          <w:i/>
        </w:rPr>
        <w:t>Рисунок 22</w:t>
      </w:r>
      <w:r w:rsidRPr="00FE3B60">
        <w:rPr>
          <w:b/>
          <w:i/>
        </w:rPr>
        <w:t xml:space="preserve"> - </w:t>
      </w:r>
      <w:r>
        <w:rPr>
          <w:b/>
          <w:i/>
        </w:rPr>
        <w:t>Текущий статус контейнера</w:t>
      </w:r>
      <w:r w:rsidR="007C604A">
        <w:rPr>
          <w:b/>
          <w:i/>
        </w:rPr>
        <w:t xml:space="preserve"> в командной строке</w:t>
      </w:r>
    </w:p>
    <w:p w14:paraId="01F40F94" w14:textId="77777777" w:rsidR="00302D58" w:rsidRPr="00700578" w:rsidRDefault="00302D58" w:rsidP="00235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" w:lineRule="atLeast"/>
        <w:ind w:firstLine="0"/>
        <w:rPr>
          <w:rFonts w:ascii="Courier New" w:hAnsi="Courier New" w:cs="Courier New"/>
          <w:sz w:val="20"/>
          <w:szCs w:val="20"/>
        </w:rPr>
      </w:pPr>
    </w:p>
    <w:p w14:paraId="227795BA" w14:textId="36BDF9CC" w:rsidR="007933CE" w:rsidRPr="008B2542" w:rsidRDefault="007933CE" w:rsidP="00235A91">
      <w:pPr>
        <w:spacing w:before="100" w:beforeAutospacing="1" w:after="100" w:afterAutospacing="1" w:line="25" w:lineRule="atLeast"/>
        <w:outlineLvl w:val="1"/>
        <w:rPr>
          <w:b/>
          <w:bCs/>
          <w:sz w:val="36"/>
          <w:szCs w:val="36"/>
        </w:rPr>
      </w:pPr>
      <w:bookmarkStart w:id="23" w:name="_Toc167179593"/>
      <w:r w:rsidRPr="008B2542">
        <w:rPr>
          <w:b/>
          <w:bCs/>
          <w:sz w:val="36"/>
          <w:szCs w:val="36"/>
        </w:rPr>
        <w:t>3. Организация резервного копирования</w:t>
      </w:r>
      <w:bookmarkEnd w:id="23"/>
    </w:p>
    <w:p w14:paraId="60B7C953" w14:textId="414E2C8F" w:rsidR="007933CE" w:rsidRPr="008B2542" w:rsidRDefault="00D041B8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</w:rPr>
      </w:pPr>
      <w:bookmarkStart w:id="24" w:name="_Toc167179594"/>
      <w:r>
        <w:rPr>
          <w:b/>
          <w:bCs/>
          <w:sz w:val="27"/>
          <w:szCs w:val="27"/>
        </w:rPr>
        <w:t xml:space="preserve">3.1. Автоматическое </w:t>
      </w:r>
      <w:r w:rsidR="007933CE" w:rsidRPr="008B2542">
        <w:rPr>
          <w:b/>
          <w:bCs/>
          <w:sz w:val="27"/>
          <w:szCs w:val="27"/>
        </w:rPr>
        <w:t>резервное копирование БД</w:t>
      </w:r>
      <w:bookmarkEnd w:id="24"/>
    </w:p>
    <w:p w14:paraId="05B35D4E" w14:textId="33D9BBD1" w:rsidR="007933CE" w:rsidRDefault="00615608" w:rsidP="00235A91">
      <w:pPr>
        <w:spacing w:before="100" w:beforeAutospacing="1" w:line="25" w:lineRule="atLeast"/>
      </w:pPr>
      <w:r>
        <w:t>По умолчанию н</w:t>
      </w:r>
      <w:r w:rsidR="007933CE" w:rsidRPr="008B2542">
        <w:t>а резервном сервере</w:t>
      </w:r>
      <w:r w:rsidR="00217A07">
        <w:rPr>
          <w:lang w:val="tr-TR"/>
        </w:rPr>
        <w:t xml:space="preserve"> </w:t>
      </w:r>
      <w:r>
        <w:t xml:space="preserve">предустановлен </w:t>
      </w:r>
      <w:r w:rsidR="007933CE" w:rsidRPr="008B2542">
        <w:t xml:space="preserve">скрипт </w:t>
      </w:r>
      <w:r w:rsidR="007933CE" w:rsidRPr="00513CBC">
        <w:rPr>
          <w:rFonts w:ascii="Courier New" w:hAnsi="Courier New" w:cs="Courier New"/>
          <w:color w:val="0070C0"/>
          <w:sz w:val="20"/>
          <w:szCs w:val="20"/>
        </w:rPr>
        <w:t>postgres_backup.sh</w:t>
      </w:r>
      <w:r w:rsidR="007933CE" w:rsidRPr="008B2542">
        <w:t xml:space="preserve">, который </w:t>
      </w:r>
      <w:r w:rsidR="00BF5109">
        <w:t xml:space="preserve">по умолчанию настроен на </w:t>
      </w:r>
      <w:r w:rsidR="007933CE" w:rsidRPr="008B2542">
        <w:t xml:space="preserve">ежедневное резервное копирование БД </w:t>
      </w:r>
      <w:r w:rsidR="007933CE" w:rsidRPr="00513CBC">
        <w:rPr>
          <w:rFonts w:ascii="Courier New" w:hAnsi="Courier New" w:cs="Courier New"/>
          <w:color w:val="0070C0"/>
          <w:sz w:val="20"/>
          <w:szCs w:val="20"/>
        </w:rPr>
        <w:t>defectdb</w:t>
      </w:r>
      <w:r w:rsidR="00B5218C">
        <w:t xml:space="preserve"> в 22:00</w:t>
      </w:r>
      <w:r w:rsidR="002471BB">
        <w:t xml:space="preserve"> и хранение последних 20 резервных копий БД</w:t>
      </w:r>
      <w:r w:rsidR="00B5218C">
        <w:t>.</w:t>
      </w:r>
    </w:p>
    <w:p w14:paraId="430722A2" w14:textId="6BFD0B19" w:rsidR="002471BB" w:rsidRDefault="002471BB" w:rsidP="00235A91">
      <w:pPr>
        <w:spacing w:before="100" w:beforeAutospacing="1" w:line="25" w:lineRule="atLeast"/>
      </w:pPr>
      <w:r>
        <w:t>В случае необходимости изменения настроек, следует обратить внимание на следующие параметры:</w:t>
      </w:r>
    </w:p>
    <w:p w14:paraId="159ECDF3" w14:textId="77777777" w:rsidR="00A83CFD" w:rsidRPr="00232264" w:rsidRDefault="00A83CFD" w:rsidP="00235A91">
      <w:pPr>
        <w:pStyle w:val="afff5"/>
        <w:numPr>
          <w:ilvl w:val="0"/>
          <w:numId w:val="21"/>
        </w:numPr>
        <w:spacing w:line="25" w:lineRule="atLeast"/>
        <w:jc w:val="left"/>
        <w:rPr>
          <w:rFonts w:ascii="Courier New" w:hAnsi="Courier New" w:cs="Courier New"/>
          <w:color w:val="0070C0"/>
          <w:sz w:val="20"/>
          <w:szCs w:val="20"/>
          <w:lang w:val="en-US"/>
        </w:rPr>
      </w:pPr>
      <w:r>
        <w:t>Путь</w:t>
      </w:r>
      <w:r w:rsidRPr="00232264">
        <w:rPr>
          <w:lang w:val="en-US"/>
        </w:rPr>
        <w:t xml:space="preserve"> </w:t>
      </w:r>
      <w:r>
        <w:t>до</w:t>
      </w:r>
      <w:r w:rsidRPr="00232264">
        <w:rPr>
          <w:lang w:val="en-US"/>
        </w:rPr>
        <w:t xml:space="preserve"> </w:t>
      </w:r>
      <w:r>
        <w:t>скрипта</w:t>
      </w:r>
      <w:r w:rsidRPr="00232264">
        <w:rPr>
          <w:lang w:val="en-US"/>
        </w:rPr>
        <w:t xml:space="preserve">: </w:t>
      </w:r>
      <w:r w:rsidRPr="00232264">
        <w:rPr>
          <w:rFonts w:ascii="Courier New" w:hAnsi="Courier New" w:cs="Courier New"/>
          <w:color w:val="0070C0"/>
          <w:sz w:val="20"/>
          <w:szCs w:val="20"/>
          <w:lang w:val="en-US"/>
        </w:rPr>
        <w:t>/usr/local/bin/postgres_backup.sh</w:t>
      </w:r>
    </w:p>
    <w:p w14:paraId="3560D99A" w14:textId="06BD96BB" w:rsidR="00513CBC" w:rsidRPr="00232264" w:rsidRDefault="00A83CFD" w:rsidP="00235A91">
      <w:pPr>
        <w:pStyle w:val="afff5"/>
        <w:numPr>
          <w:ilvl w:val="0"/>
          <w:numId w:val="21"/>
        </w:numPr>
        <w:spacing w:line="25" w:lineRule="atLeast"/>
        <w:rPr>
          <w:lang w:val="en-US"/>
        </w:rPr>
      </w:pPr>
      <w:r>
        <w:t>Путь</w:t>
      </w:r>
      <w:r w:rsidRPr="00232264">
        <w:rPr>
          <w:lang w:val="en-US"/>
        </w:rPr>
        <w:t xml:space="preserve"> </w:t>
      </w:r>
      <w:r>
        <w:t>до</w:t>
      </w:r>
      <w:r w:rsidRPr="00232264">
        <w:rPr>
          <w:lang w:val="en-US"/>
        </w:rPr>
        <w:t xml:space="preserve"> </w:t>
      </w:r>
      <w:r>
        <w:t>резервных</w:t>
      </w:r>
      <w:r w:rsidRPr="00232264">
        <w:rPr>
          <w:lang w:val="en-US"/>
        </w:rPr>
        <w:t xml:space="preserve"> </w:t>
      </w:r>
      <w:r>
        <w:t>копий</w:t>
      </w:r>
      <w:r w:rsidRPr="00232264">
        <w:rPr>
          <w:lang w:val="en-US"/>
        </w:rPr>
        <w:t xml:space="preserve"> </w:t>
      </w:r>
      <w:r>
        <w:t>БД</w:t>
      </w:r>
      <w:r w:rsidRPr="00232264">
        <w:rPr>
          <w:lang w:val="en-US"/>
        </w:rPr>
        <w:t>:</w:t>
      </w:r>
      <w:r w:rsidRPr="00232264">
        <w:rPr>
          <w:rFonts w:ascii="Courier New" w:hAnsi="Courier New" w:cs="Courier New"/>
          <w:color w:val="0070C0"/>
          <w:sz w:val="20"/>
          <w:szCs w:val="20"/>
          <w:lang w:val="en-US"/>
        </w:rPr>
        <w:t xml:space="preserve"> /var/backups/postgres</w:t>
      </w:r>
    </w:p>
    <w:p w14:paraId="5704C17C" w14:textId="65F412C4" w:rsidR="00D70600" w:rsidRPr="00E62B79" w:rsidRDefault="00B5218C" w:rsidP="00235A91">
      <w:pPr>
        <w:spacing w:before="240" w:after="240" w:line="25" w:lineRule="atLeast"/>
        <w:rPr>
          <w:lang w:val="en-US"/>
        </w:rPr>
      </w:pPr>
      <w:r>
        <w:lastRenderedPageBreak/>
        <w:t>Содержимое</w:t>
      </w:r>
      <w:r w:rsidRPr="00E62B79">
        <w:rPr>
          <w:lang w:val="en-US"/>
        </w:rPr>
        <w:t xml:space="preserve"> </w:t>
      </w:r>
      <w:r>
        <w:t>скрипта</w:t>
      </w:r>
      <w:r w:rsidRPr="00E62B79">
        <w:rPr>
          <w:lang w:val="en-US"/>
        </w:rPr>
        <w:t xml:space="preserve"> </w:t>
      </w:r>
      <w:r w:rsidRPr="00E62B79">
        <w:rPr>
          <w:rFonts w:ascii="Courier New" w:hAnsi="Courier New" w:cs="Courier New"/>
          <w:color w:val="0070C0"/>
          <w:sz w:val="20"/>
          <w:szCs w:val="20"/>
          <w:lang w:val="en-US"/>
        </w:rPr>
        <w:t>postgres_backup.sh</w:t>
      </w:r>
      <w:r w:rsidR="003928DE" w:rsidRPr="00E62B79">
        <w:rPr>
          <w:lang w:val="en-US"/>
        </w:rPr>
        <w:t>:</w:t>
      </w:r>
    </w:p>
    <w:p w14:paraId="6C7FA5BC" w14:textId="77777777" w:rsidR="00D70600" w:rsidRPr="00D70600" w:rsidRDefault="00D70600" w:rsidP="000728DF">
      <w:pPr>
        <w:spacing w:line="25" w:lineRule="atLeast"/>
        <w:jc w:val="left"/>
        <w:rPr>
          <w:rFonts w:ascii="Courier New" w:hAnsi="Courier New" w:cs="Courier New"/>
          <w:color w:val="0070C0"/>
          <w:sz w:val="20"/>
          <w:szCs w:val="20"/>
          <w:lang w:val="en-US"/>
        </w:rPr>
      </w:pPr>
      <w:r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>#!/bin/bash</w:t>
      </w:r>
    </w:p>
    <w:p w14:paraId="78060884" w14:textId="77777777" w:rsidR="00D70600" w:rsidRPr="00D70600" w:rsidRDefault="00D70600" w:rsidP="000728DF">
      <w:pPr>
        <w:spacing w:line="25" w:lineRule="atLeast"/>
        <w:jc w:val="left"/>
        <w:rPr>
          <w:rFonts w:ascii="Courier New" w:hAnsi="Courier New" w:cs="Courier New"/>
          <w:color w:val="0070C0"/>
          <w:sz w:val="20"/>
          <w:szCs w:val="20"/>
          <w:lang w:val="en-US"/>
        </w:rPr>
      </w:pPr>
    </w:p>
    <w:p w14:paraId="1A81AD76" w14:textId="77777777" w:rsidR="00D70600" w:rsidRPr="00D70600" w:rsidRDefault="00D70600" w:rsidP="000728DF">
      <w:pPr>
        <w:spacing w:line="25" w:lineRule="atLeast"/>
        <w:jc w:val="left"/>
        <w:rPr>
          <w:rFonts w:ascii="Courier New" w:hAnsi="Courier New" w:cs="Courier New"/>
          <w:color w:val="0070C0"/>
          <w:sz w:val="20"/>
          <w:szCs w:val="20"/>
          <w:lang w:val="en-US"/>
        </w:rPr>
      </w:pPr>
      <w:r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>current_date=$(date +%d%m%Y)</w:t>
      </w:r>
    </w:p>
    <w:p w14:paraId="7BE844EE" w14:textId="77777777" w:rsidR="00D70600" w:rsidRPr="00D70600" w:rsidRDefault="00D70600" w:rsidP="000728DF">
      <w:pPr>
        <w:spacing w:line="25" w:lineRule="atLeast"/>
        <w:jc w:val="left"/>
        <w:rPr>
          <w:rFonts w:ascii="Courier New" w:hAnsi="Courier New" w:cs="Courier New"/>
          <w:color w:val="0070C0"/>
          <w:sz w:val="20"/>
          <w:szCs w:val="20"/>
          <w:lang w:val="en-US"/>
        </w:rPr>
      </w:pPr>
    </w:p>
    <w:p w14:paraId="18A96017" w14:textId="1D6BBB1B" w:rsidR="00D70600" w:rsidRPr="00D70600" w:rsidRDefault="00D70600" w:rsidP="000728DF">
      <w:pPr>
        <w:spacing w:line="25" w:lineRule="atLeast"/>
        <w:jc w:val="left"/>
        <w:rPr>
          <w:rFonts w:ascii="Courier New" w:hAnsi="Courier New" w:cs="Courier New"/>
          <w:color w:val="0070C0"/>
          <w:sz w:val="20"/>
          <w:szCs w:val="20"/>
          <w:lang w:val="en-US"/>
        </w:rPr>
      </w:pPr>
      <w:r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 xml:space="preserve">ssh </w:t>
      </w:r>
      <w:r w:rsidR="000728DF">
        <w:rPr>
          <w:rFonts w:ascii="Courier New" w:hAnsi="Courier New" w:cs="Courier New"/>
          <w:color w:val="0070C0"/>
          <w:sz w:val="20"/>
          <w:szCs w:val="20"/>
          <w:lang w:val="en-US"/>
        </w:rPr>
        <w:t>username</w:t>
      </w:r>
      <w:r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>@</w:t>
      </w:r>
      <w:r w:rsidR="000728DF">
        <w:rPr>
          <w:rFonts w:ascii="Courier New" w:hAnsi="Courier New" w:cs="Courier New"/>
          <w:color w:val="0070C0"/>
          <w:sz w:val="20"/>
          <w:szCs w:val="20"/>
          <w:lang w:val="en-US"/>
        </w:rPr>
        <w:t>ip_</w:t>
      </w:r>
      <w:r w:rsidR="000728DF">
        <w:rPr>
          <w:rFonts w:ascii="Courier New" w:hAnsi="Courier New" w:cs="Courier New"/>
          <w:color w:val="0070C0"/>
          <w:sz w:val="20"/>
          <w:szCs w:val="20"/>
        </w:rPr>
        <w:t>адрес</w:t>
      </w:r>
      <w:r w:rsidR="000728DF" w:rsidRPr="000728DF">
        <w:rPr>
          <w:rFonts w:ascii="Courier New" w:hAnsi="Courier New" w:cs="Courier New"/>
          <w:color w:val="0070C0"/>
          <w:sz w:val="20"/>
          <w:szCs w:val="20"/>
          <w:lang w:val="en-US"/>
        </w:rPr>
        <w:t>_</w:t>
      </w:r>
      <w:r w:rsidR="000728DF">
        <w:rPr>
          <w:rFonts w:ascii="Courier New" w:hAnsi="Courier New" w:cs="Courier New"/>
          <w:color w:val="0070C0"/>
          <w:sz w:val="20"/>
          <w:szCs w:val="20"/>
        </w:rPr>
        <w:t>сервера</w:t>
      </w:r>
      <w:r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 xml:space="preserve"> "docker exec postgres-conteiner bash -c \"pg_dump -U postgres -F t defectdb\"" &gt; /var/backups/postgres/backup_${current_date}.tar</w:t>
      </w:r>
    </w:p>
    <w:p w14:paraId="34D80F20" w14:textId="77777777" w:rsidR="00D70600" w:rsidRPr="00D70600" w:rsidRDefault="00D70600" w:rsidP="000728DF">
      <w:pPr>
        <w:spacing w:line="25" w:lineRule="atLeast"/>
        <w:jc w:val="left"/>
        <w:rPr>
          <w:rFonts w:ascii="Courier New" w:hAnsi="Courier New" w:cs="Courier New"/>
          <w:color w:val="0070C0"/>
          <w:sz w:val="20"/>
          <w:szCs w:val="20"/>
          <w:lang w:val="en-US"/>
        </w:rPr>
      </w:pPr>
    </w:p>
    <w:p w14:paraId="64DC4318" w14:textId="400D8314" w:rsidR="00217A07" w:rsidRDefault="00D70600" w:rsidP="000728DF">
      <w:pPr>
        <w:spacing w:line="25" w:lineRule="atLeast"/>
        <w:jc w:val="left"/>
        <w:rPr>
          <w:rFonts w:ascii="Courier New" w:hAnsi="Courier New" w:cs="Courier New"/>
          <w:color w:val="0070C0"/>
          <w:sz w:val="20"/>
          <w:szCs w:val="20"/>
          <w:lang w:val="en-US"/>
        </w:rPr>
      </w:pPr>
      <w:r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>find /var/backups/postgres/backup_* -mtime +20 -exec rm {} \;</w:t>
      </w:r>
    </w:p>
    <w:p w14:paraId="616A5C52" w14:textId="4864AF9F" w:rsidR="009544F6" w:rsidRDefault="009544F6" w:rsidP="000728DF">
      <w:pPr>
        <w:spacing w:line="25" w:lineRule="atLeast"/>
        <w:jc w:val="left"/>
        <w:rPr>
          <w:rFonts w:ascii="Courier New" w:hAnsi="Courier New" w:cs="Courier New"/>
          <w:color w:val="0070C0"/>
          <w:sz w:val="20"/>
          <w:szCs w:val="20"/>
          <w:lang w:val="en-US"/>
        </w:rPr>
      </w:pPr>
    </w:p>
    <w:p w14:paraId="2864CE99" w14:textId="77777777" w:rsidR="009544F6" w:rsidRDefault="009544F6" w:rsidP="009544F6">
      <w:pPr>
        <w:spacing w:line="25" w:lineRule="atLeast"/>
        <w:ind w:left="567" w:firstLine="11"/>
      </w:pPr>
      <w:r>
        <w:t xml:space="preserve">где, </w:t>
      </w:r>
    </w:p>
    <w:p w14:paraId="6D710A35" w14:textId="79CA08E5" w:rsidR="0069572F" w:rsidRPr="0069572F" w:rsidRDefault="0069572F" w:rsidP="009544F6">
      <w:pPr>
        <w:pStyle w:val="afff5"/>
        <w:numPr>
          <w:ilvl w:val="0"/>
          <w:numId w:val="27"/>
        </w:numPr>
        <w:spacing w:line="25" w:lineRule="atLeast"/>
        <w:ind w:left="1276"/>
      </w:pPr>
      <w:r w:rsidRPr="002D6ECE">
        <w:rPr>
          <w:b/>
          <w:bCs/>
          <w:lang w:val="en-US"/>
        </w:rPr>
        <w:t>current</w:t>
      </w:r>
      <w:r w:rsidRPr="00F23714">
        <w:rPr>
          <w:b/>
          <w:bCs/>
        </w:rPr>
        <w:t>_</w:t>
      </w:r>
      <w:r w:rsidRPr="002D6ECE">
        <w:rPr>
          <w:b/>
          <w:bCs/>
          <w:lang w:val="en-US"/>
        </w:rPr>
        <w:t>date</w:t>
      </w:r>
      <w:r w:rsidRPr="0069572F">
        <w:t xml:space="preserve"> - </w:t>
      </w:r>
      <w:r>
        <w:t xml:space="preserve">переменная используется для создания даты в формате </w:t>
      </w:r>
      <w:r w:rsidRPr="0069572F">
        <w:t>%</w:t>
      </w:r>
      <w:proofErr w:type="spellStart"/>
      <w:r w:rsidRPr="0069572F">
        <w:t>d%m%Y</w:t>
      </w:r>
      <w:proofErr w:type="spellEnd"/>
      <w:r>
        <w:t>, которая включается в имя файла резервной копии;</w:t>
      </w:r>
    </w:p>
    <w:p w14:paraId="3E569854" w14:textId="6A377ADB" w:rsidR="009544F6" w:rsidRDefault="009544F6" w:rsidP="009544F6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  <w:lang w:val="en-US"/>
        </w:rPr>
        <w:t>username</w:t>
      </w:r>
      <w:r w:rsidRPr="00133A84">
        <w:rPr>
          <w:b/>
          <w:bCs/>
        </w:rPr>
        <w:t xml:space="preserve"> </w:t>
      </w:r>
      <w:r w:rsidRPr="00C078F5">
        <w:t>-</w:t>
      </w:r>
      <w:r w:rsidRPr="00133A84">
        <w:t xml:space="preserve"> </w:t>
      </w:r>
      <w:r>
        <w:t>имя пользователя с правами администратора на основном сервере;</w:t>
      </w:r>
    </w:p>
    <w:p w14:paraId="1B1E92B4" w14:textId="32F3DA71" w:rsidR="009544F6" w:rsidRDefault="009544F6" w:rsidP="009544F6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  <w:lang w:val="en-US"/>
        </w:rPr>
        <w:t>ip</w:t>
      </w:r>
      <w:r w:rsidRPr="00304B7B">
        <w:rPr>
          <w:b/>
          <w:bCs/>
        </w:rPr>
        <w:t>_</w:t>
      </w:r>
      <w:r>
        <w:rPr>
          <w:b/>
          <w:bCs/>
        </w:rPr>
        <w:t xml:space="preserve">адрес_сервера </w:t>
      </w:r>
      <w:r w:rsidRPr="00C078F5">
        <w:t>-</w:t>
      </w:r>
      <w:r>
        <w:t xml:space="preserve"> </w:t>
      </w:r>
      <w:r>
        <w:rPr>
          <w:lang w:val="en-US"/>
        </w:rPr>
        <w:t>IP</w:t>
      </w:r>
      <w:r w:rsidRPr="00304B7B">
        <w:t>-</w:t>
      </w:r>
      <w:r>
        <w:t>адрес основного сервера, на котором развернут</w:t>
      </w:r>
      <w:r w:rsidR="006F32FB">
        <w:t>а</w:t>
      </w:r>
      <w:r>
        <w:t xml:space="preserve"> </w:t>
      </w:r>
      <w:r w:rsidR="006F32FB">
        <w:t>БД</w:t>
      </w:r>
      <w:r w:rsidR="009677B6">
        <w:t>;</w:t>
      </w:r>
    </w:p>
    <w:p w14:paraId="61C2FE99" w14:textId="4D62240B" w:rsidR="006F32FB" w:rsidRPr="003F59B2" w:rsidRDefault="006F32FB" w:rsidP="00954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proofErr w:type="spellStart"/>
      <w:r w:rsidRPr="006F32FB">
        <w:rPr>
          <w:b/>
          <w:bCs/>
          <w:lang w:val="en-US"/>
        </w:rPr>
        <w:t>docker</w:t>
      </w:r>
      <w:proofErr w:type="spellEnd"/>
      <w:r w:rsidRPr="002D6ECE">
        <w:rPr>
          <w:b/>
          <w:bCs/>
        </w:rPr>
        <w:t xml:space="preserve"> </w:t>
      </w:r>
      <w:r w:rsidRPr="006F32FB">
        <w:rPr>
          <w:b/>
          <w:bCs/>
          <w:lang w:val="en-US"/>
        </w:rPr>
        <w:t>exec</w:t>
      </w:r>
      <w:r w:rsidRPr="002D6ECE">
        <w:rPr>
          <w:b/>
          <w:bCs/>
        </w:rPr>
        <w:t xml:space="preserve"> </w:t>
      </w:r>
      <w:proofErr w:type="spellStart"/>
      <w:r w:rsidRPr="006F32FB">
        <w:rPr>
          <w:b/>
          <w:bCs/>
          <w:lang w:val="en-US"/>
        </w:rPr>
        <w:t>postgres</w:t>
      </w:r>
      <w:proofErr w:type="spellEnd"/>
      <w:r w:rsidRPr="002D6ECE">
        <w:rPr>
          <w:b/>
          <w:bCs/>
        </w:rPr>
        <w:t>-</w:t>
      </w:r>
      <w:proofErr w:type="spellStart"/>
      <w:r w:rsidR="005B3682">
        <w:rPr>
          <w:b/>
          <w:bCs/>
          <w:lang w:val="en-US"/>
        </w:rPr>
        <w:t>conte</w:t>
      </w:r>
      <w:r w:rsidRPr="006F32FB">
        <w:rPr>
          <w:b/>
          <w:bCs/>
          <w:lang w:val="en-US"/>
        </w:rPr>
        <w:t>iner</w:t>
      </w:r>
      <w:proofErr w:type="spellEnd"/>
      <w:r w:rsidRPr="002D6ECE">
        <w:rPr>
          <w:b/>
          <w:bCs/>
        </w:rPr>
        <w:t xml:space="preserve"> </w:t>
      </w:r>
      <w:r w:rsidRPr="006F32FB">
        <w:rPr>
          <w:b/>
          <w:bCs/>
          <w:lang w:val="en-US"/>
        </w:rPr>
        <w:t>bash</w:t>
      </w:r>
      <w:r w:rsidRPr="002D6ECE">
        <w:rPr>
          <w:b/>
          <w:bCs/>
        </w:rPr>
        <w:t xml:space="preserve"> -</w:t>
      </w:r>
      <w:r w:rsidRPr="006F32FB">
        <w:rPr>
          <w:b/>
          <w:bCs/>
          <w:lang w:val="en-US"/>
        </w:rPr>
        <w:t>c</w:t>
      </w:r>
      <w:r w:rsidRPr="002D6ECE">
        <w:rPr>
          <w:b/>
          <w:bCs/>
        </w:rPr>
        <w:t xml:space="preserve"> "</w:t>
      </w:r>
      <w:proofErr w:type="spellStart"/>
      <w:r w:rsidRPr="006F32FB">
        <w:rPr>
          <w:b/>
          <w:bCs/>
          <w:lang w:val="en-US"/>
        </w:rPr>
        <w:t>pg</w:t>
      </w:r>
      <w:proofErr w:type="spellEnd"/>
      <w:r w:rsidRPr="002D6ECE">
        <w:rPr>
          <w:b/>
          <w:bCs/>
        </w:rPr>
        <w:t>_</w:t>
      </w:r>
      <w:r w:rsidRPr="006F32FB">
        <w:rPr>
          <w:b/>
          <w:bCs/>
          <w:lang w:val="en-US"/>
        </w:rPr>
        <w:t>dump</w:t>
      </w:r>
      <w:r w:rsidRPr="002D6ECE">
        <w:rPr>
          <w:b/>
          <w:bCs/>
        </w:rPr>
        <w:t xml:space="preserve"> -</w:t>
      </w:r>
      <w:r w:rsidRPr="006F32FB">
        <w:rPr>
          <w:b/>
          <w:bCs/>
          <w:lang w:val="en-US"/>
        </w:rPr>
        <w:t>U</w:t>
      </w:r>
      <w:r w:rsidRPr="002D6ECE">
        <w:rPr>
          <w:b/>
          <w:bCs/>
        </w:rPr>
        <w:t xml:space="preserve"> </w:t>
      </w:r>
      <w:proofErr w:type="spellStart"/>
      <w:r w:rsidRPr="006F32FB">
        <w:rPr>
          <w:b/>
          <w:bCs/>
          <w:lang w:val="en-US"/>
        </w:rPr>
        <w:t>postgres</w:t>
      </w:r>
      <w:proofErr w:type="spellEnd"/>
      <w:r w:rsidRPr="002D6ECE">
        <w:rPr>
          <w:b/>
          <w:bCs/>
        </w:rPr>
        <w:t xml:space="preserve"> -</w:t>
      </w:r>
      <w:r w:rsidRPr="006F32FB">
        <w:rPr>
          <w:b/>
          <w:bCs/>
          <w:lang w:val="en-US"/>
        </w:rPr>
        <w:t>F</w:t>
      </w:r>
      <w:r w:rsidRPr="002D6ECE">
        <w:rPr>
          <w:b/>
          <w:bCs/>
        </w:rPr>
        <w:t xml:space="preserve"> </w:t>
      </w:r>
      <w:r w:rsidRPr="006F32FB">
        <w:rPr>
          <w:b/>
          <w:bCs/>
          <w:lang w:val="en-US"/>
        </w:rPr>
        <w:t>t</w:t>
      </w:r>
      <w:r w:rsidRPr="002D6ECE">
        <w:rPr>
          <w:b/>
          <w:bCs/>
        </w:rPr>
        <w:t xml:space="preserve"> </w:t>
      </w:r>
      <w:proofErr w:type="spellStart"/>
      <w:r w:rsidRPr="006F32FB">
        <w:rPr>
          <w:b/>
          <w:bCs/>
          <w:lang w:val="en-US"/>
        </w:rPr>
        <w:t>defectdb</w:t>
      </w:r>
      <w:proofErr w:type="spellEnd"/>
      <w:r w:rsidRPr="002D6ECE">
        <w:rPr>
          <w:b/>
          <w:bCs/>
        </w:rPr>
        <w:t xml:space="preserve">" - </w:t>
      </w:r>
      <w:r w:rsidR="002D6ECE">
        <w:t>команда</w:t>
      </w:r>
      <w:r w:rsidR="002D6ECE" w:rsidRPr="002D6ECE">
        <w:t xml:space="preserve"> </w:t>
      </w:r>
      <w:r w:rsidR="002D6ECE">
        <w:t>выполняет</w:t>
      </w:r>
      <w:r w:rsidR="002D6ECE" w:rsidRPr="002D6ECE">
        <w:t xml:space="preserve"> </w:t>
      </w:r>
      <w:r w:rsidR="002D6ECE">
        <w:t>дамп</w:t>
      </w:r>
      <w:r w:rsidR="002D6ECE" w:rsidRPr="002D6ECE">
        <w:t xml:space="preserve"> </w:t>
      </w:r>
      <w:r w:rsidR="002D6ECE">
        <w:t>БД</w:t>
      </w:r>
      <w:r w:rsidR="002D6ECE" w:rsidRPr="002D6ECE">
        <w:t xml:space="preserve"> </w:t>
      </w:r>
      <w:proofErr w:type="spellStart"/>
      <w:r w:rsidR="002D6ECE"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>defectdb</w:t>
      </w:r>
      <w:proofErr w:type="spellEnd"/>
      <w:r w:rsidR="002D6ECE" w:rsidRPr="002D6ECE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="002D6ECE" w:rsidRPr="002D6ECE">
        <w:t xml:space="preserve">в формате </w:t>
      </w:r>
      <w:r w:rsidR="009677B6" w:rsidRPr="009677B6">
        <w:rPr>
          <w:rFonts w:ascii="Courier New" w:hAnsi="Courier New" w:cs="Courier New"/>
          <w:color w:val="0070C0"/>
          <w:sz w:val="20"/>
          <w:szCs w:val="20"/>
        </w:rPr>
        <w:t>.</w:t>
      </w:r>
      <w:r w:rsidR="002D6ECE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 w:rsidR="009677B6" w:rsidRPr="009677B6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="009677B6" w:rsidRPr="009677B6">
        <w:t xml:space="preserve">на основном сервере с использованием </w:t>
      </w:r>
      <w:proofErr w:type="spellStart"/>
      <w:r w:rsidR="009677B6" w:rsidRPr="009677B6">
        <w:t>Docker</w:t>
      </w:r>
      <w:proofErr w:type="spellEnd"/>
      <w:r w:rsidR="009677B6" w:rsidRPr="009677B6">
        <w:t xml:space="preserve"> контейнера с именем </w:t>
      </w:r>
      <w:proofErr w:type="spellStart"/>
      <w:r w:rsidR="009677B6" w:rsidRPr="003F59B2">
        <w:rPr>
          <w:rFonts w:ascii="Courier New" w:hAnsi="Courier New" w:cs="Courier New"/>
          <w:color w:val="0070C0"/>
          <w:sz w:val="20"/>
          <w:szCs w:val="20"/>
          <w:lang w:val="en-US"/>
        </w:rPr>
        <w:t>postgres</w:t>
      </w:r>
      <w:proofErr w:type="spellEnd"/>
      <w:r w:rsidR="009677B6" w:rsidRPr="00F23714">
        <w:rPr>
          <w:rFonts w:ascii="Courier New" w:hAnsi="Courier New" w:cs="Courier New"/>
          <w:color w:val="0070C0"/>
          <w:sz w:val="20"/>
          <w:szCs w:val="20"/>
        </w:rPr>
        <w:t>-</w:t>
      </w:r>
      <w:proofErr w:type="spellStart"/>
      <w:r w:rsidR="009677B6" w:rsidRPr="003F59B2">
        <w:rPr>
          <w:rFonts w:ascii="Courier New" w:hAnsi="Courier New" w:cs="Courier New"/>
          <w:color w:val="0070C0"/>
          <w:sz w:val="20"/>
          <w:szCs w:val="20"/>
          <w:lang w:val="en-US"/>
        </w:rPr>
        <w:t>conteiner</w:t>
      </w:r>
      <w:proofErr w:type="spellEnd"/>
      <w:r w:rsidR="009677B6" w:rsidRPr="009677B6">
        <w:t>;</w:t>
      </w:r>
    </w:p>
    <w:p w14:paraId="706E6C59" w14:textId="01A6E295" w:rsidR="003F59B2" w:rsidRPr="00DD2D18" w:rsidRDefault="003F59B2" w:rsidP="00954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350A3F">
        <w:rPr>
          <w:b/>
          <w:bCs/>
        </w:rPr>
        <w:t>&gt; /</w:t>
      </w:r>
      <w:r w:rsidRPr="003F59B2">
        <w:rPr>
          <w:b/>
          <w:bCs/>
          <w:lang w:val="en-US"/>
        </w:rPr>
        <w:t>var</w:t>
      </w:r>
      <w:r w:rsidRPr="00350A3F">
        <w:rPr>
          <w:b/>
          <w:bCs/>
        </w:rPr>
        <w:t>/</w:t>
      </w:r>
      <w:r w:rsidRPr="003F59B2">
        <w:rPr>
          <w:b/>
          <w:bCs/>
          <w:lang w:val="en-US"/>
        </w:rPr>
        <w:t>backups</w:t>
      </w:r>
      <w:r w:rsidRPr="00350A3F">
        <w:rPr>
          <w:b/>
          <w:bCs/>
        </w:rPr>
        <w:t>/</w:t>
      </w:r>
      <w:r w:rsidRPr="003F59B2">
        <w:rPr>
          <w:b/>
          <w:bCs/>
          <w:lang w:val="en-US"/>
        </w:rPr>
        <w:t>postgres</w:t>
      </w:r>
      <w:r w:rsidRPr="00350A3F">
        <w:rPr>
          <w:b/>
          <w:bCs/>
        </w:rPr>
        <w:t>/</w:t>
      </w:r>
      <w:r w:rsidRPr="003F59B2">
        <w:rPr>
          <w:b/>
          <w:bCs/>
          <w:lang w:val="en-US"/>
        </w:rPr>
        <w:t>backup</w:t>
      </w:r>
      <w:r w:rsidRPr="00350A3F">
        <w:rPr>
          <w:b/>
          <w:bCs/>
        </w:rPr>
        <w:t>_${</w:t>
      </w:r>
      <w:r w:rsidRPr="003F59B2">
        <w:rPr>
          <w:b/>
          <w:bCs/>
          <w:lang w:val="en-US"/>
        </w:rPr>
        <w:t>current</w:t>
      </w:r>
      <w:r w:rsidRPr="00350A3F">
        <w:rPr>
          <w:b/>
          <w:bCs/>
        </w:rPr>
        <w:t>_</w:t>
      </w:r>
      <w:r w:rsidRPr="003F59B2">
        <w:rPr>
          <w:b/>
          <w:bCs/>
          <w:lang w:val="en-US"/>
        </w:rPr>
        <w:t>date</w:t>
      </w:r>
      <w:r w:rsidRPr="00350A3F">
        <w:rPr>
          <w:b/>
          <w:bCs/>
        </w:rPr>
        <w:t>}.</w:t>
      </w:r>
      <w:r w:rsidRPr="003F59B2">
        <w:rPr>
          <w:b/>
          <w:bCs/>
          <w:lang w:val="en-US"/>
        </w:rPr>
        <w:t>tar</w:t>
      </w:r>
      <w:r w:rsidR="00350A3F" w:rsidRPr="00350A3F">
        <w:rPr>
          <w:b/>
          <w:bCs/>
        </w:rPr>
        <w:t xml:space="preserve"> - </w:t>
      </w:r>
      <w:r w:rsidR="00350A3F">
        <w:t>результат</w:t>
      </w:r>
      <w:r w:rsidR="00350A3F" w:rsidRPr="00350A3F">
        <w:t xml:space="preserve"> </w:t>
      </w:r>
      <w:r w:rsidR="00350A3F">
        <w:t>выполнения</w:t>
      </w:r>
      <w:r w:rsidR="00350A3F" w:rsidRPr="00350A3F">
        <w:t xml:space="preserve"> </w:t>
      </w:r>
      <w:r w:rsidR="00350A3F">
        <w:t xml:space="preserve">команды </w:t>
      </w:r>
      <w:r w:rsidR="00350A3F"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>pg</w:t>
      </w:r>
      <w:r w:rsidR="00350A3F" w:rsidRPr="00350A3F">
        <w:rPr>
          <w:rFonts w:ascii="Courier New" w:hAnsi="Courier New" w:cs="Courier New"/>
          <w:color w:val="0070C0"/>
          <w:sz w:val="20"/>
          <w:szCs w:val="20"/>
        </w:rPr>
        <w:t>_</w:t>
      </w:r>
      <w:r w:rsidR="00350A3F"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>dump</w:t>
      </w:r>
      <w:r w:rsidR="00350A3F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="00350A3F" w:rsidRPr="00DD2D18">
        <w:t>записывается в файл резервной копии с именем в формате</w:t>
      </w:r>
      <w:r w:rsidR="00350A3F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="00350A3F" w:rsidRPr="00350A3F">
        <w:rPr>
          <w:rFonts w:ascii="Courier New" w:hAnsi="Courier New" w:cs="Courier New"/>
          <w:color w:val="0070C0"/>
          <w:sz w:val="20"/>
          <w:szCs w:val="20"/>
        </w:rPr>
        <w:t>backup_${current_date}.tar</w:t>
      </w:r>
      <w:r w:rsidR="00350A3F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="00350A3F" w:rsidRPr="00DD2D18">
        <w:t>в каталоге</w:t>
      </w:r>
      <w:r w:rsidR="00350A3F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="00350A3F" w:rsidRPr="00350A3F">
        <w:rPr>
          <w:rFonts w:ascii="Courier New" w:hAnsi="Courier New" w:cs="Courier New"/>
          <w:color w:val="0070C0"/>
          <w:sz w:val="20"/>
          <w:szCs w:val="20"/>
        </w:rPr>
        <w:t>/var/backups/postgres/</w:t>
      </w:r>
      <w:r w:rsidR="00DD2D18" w:rsidRPr="00DD2D18">
        <w:t>;</w:t>
      </w:r>
    </w:p>
    <w:p w14:paraId="7A4F323C" w14:textId="00CDAF69" w:rsidR="00DD2D18" w:rsidRPr="00C855F6" w:rsidRDefault="00DD2D18" w:rsidP="00954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DD2D18">
        <w:rPr>
          <w:b/>
          <w:bCs/>
          <w:lang w:val="en-US"/>
        </w:rPr>
        <w:t>find</w:t>
      </w:r>
      <w:r w:rsidRPr="00657EAD">
        <w:rPr>
          <w:b/>
          <w:bCs/>
        </w:rPr>
        <w:t xml:space="preserve"> /</w:t>
      </w:r>
      <w:r w:rsidRPr="00DD2D18">
        <w:rPr>
          <w:b/>
          <w:bCs/>
          <w:lang w:val="en-US"/>
        </w:rPr>
        <w:t>var</w:t>
      </w:r>
      <w:r w:rsidRPr="00657EAD">
        <w:rPr>
          <w:b/>
          <w:bCs/>
        </w:rPr>
        <w:t>/</w:t>
      </w:r>
      <w:r w:rsidRPr="00DD2D18">
        <w:rPr>
          <w:b/>
          <w:bCs/>
          <w:lang w:val="en-US"/>
        </w:rPr>
        <w:t>backups</w:t>
      </w:r>
      <w:r w:rsidRPr="00657EAD">
        <w:rPr>
          <w:b/>
          <w:bCs/>
        </w:rPr>
        <w:t>/</w:t>
      </w:r>
      <w:r w:rsidRPr="00DD2D18">
        <w:rPr>
          <w:b/>
          <w:bCs/>
          <w:lang w:val="en-US"/>
        </w:rPr>
        <w:t>postgres</w:t>
      </w:r>
      <w:r w:rsidRPr="00657EAD">
        <w:rPr>
          <w:b/>
          <w:bCs/>
        </w:rPr>
        <w:t>/</w:t>
      </w:r>
      <w:r w:rsidRPr="00DD2D18">
        <w:rPr>
          <w:b/>
          <w:bCs/>
          <w:lang w:val="en-US"/>
        </w:rPr>
        <w:t>backup</w:t>
      </w:r>
      <w:r w:rsidRPr="00657EAD">
        <w:rPr>
          <w:b/>
          <w:bCs/>
        </w:rPr>
        <w:t xml:space="preserve">_* - </w:t>
      </w:r>
      <w:r w:rsidR="00657EAD">
        <w:t>команда</w:t>
      </w:r>
      <w:r w:rsidR="00657EAD" w:rsidRPr="00657EAD">
        <w:t xml:space="preserve"> </w:t>
      </w:r>
      <w:r w:rsidR="00657EAD">
        <w:t>используется</w:t>
      </w:r>
      <w:r w:rsidR="00657EAD" w:rsidRPr="00657EAD">
        <w:t xml:space="preserve"> </w:t>
      </w:r>
      <w:r w:rsidR="00657EAD">
        <w:t xml:space="preserve">для поиска файлов в каталоге </w:t>
      </w:r>
      <w:r w:rsidR="00657EAD" w:rsidRPr="00350A3F">
        <w:rPr>
          <w:rFonts w:ascii="Courier New" w:hAnsi="Courier New" w:cs="Courier New"/>
          <w:color w:val="0070C0"/>
          <w:sz w:val="20"/>
          <w:szCs w:val="20"/>
        </w:rPr>
        <w:t>/var/backups/postgres/</w:t>
      </w:r>
      <w:r w:rsidR="00657EAD" w:rsidRPr="00657EAD">
        <w:t>,</w:t>
      </w:r>
      <w:r w:rsidR="00657EAD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="00657EAD" w:rsidRPr="00657EAD">
        <w:t>имена которых начинаются с</w:t>
      </w:r>
      <w:r w:rsidR="00657EAD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="00657EAD"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>backup</w:t>
      </w:r>
      <w:r w:rsidR="00657EAD" w:rsidRPr="00657EAD">
        <w:rPr>
          <w:rFonts w:ascii="Courier New" w:hAnsi="Courier New" w:cs="Courier New"/>
          <w:color w:val="0070C0"/>
          <w:sz w:val="20"/>
          <w:szCs w:val="20"/>
        </w:rPr>
        <w:t>_</w:t>
      </w:r>
      <w:r w:rsidR="00657EAD" w:rsidRPr="00657EAD">
        <w:t>;</w:t>
      </w:r>
    </w:p>
    <w:p w14:paraId="6DCF120E" w14:textId="7C5EFCB5" w:rsidR="00C855F6" w:rsidRPr="0034696D" w:rsidRDefault="00C855F6" w:rsidP="00954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C855F6">
        <w:rPr>
          <w:b/>
          <w:bCs/>
        </w:rPr>
        <w:t>-mtime +20</w:t>
      </w:r>
      <w:r>
        <w:rPr>
          <w:b/>
          <w:bCs/>
        </w:rPr>
        <w:t xml:space="preserve"> - </w:t>
      </w:r>
      <w:r>
        <w:t xml:space="preserve">параметр указывает </w:t>
      </w:r>
      <w:r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>find</w:t>
      </w:r>
      <w:r w:rsidRPr="00C855F6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Pr="00081546">
        <w:t>на поиск файлов, которые были изменены более 20 дней назад. В данном случае, это означает что</w:t>
      </w:r>
      <w:r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>
        <w:rPr>
          <w:rFonts w:ascii="Courier New" w:hAnsi="Courier New" w:cs="Courier New"/>
          <w:color w:val="0070C0"/>
          <w:sz w:val="20"/>
          <w:szCs w:val="20"/>
          <w:lang w:val="en-US"/>
        </w:rPr>
        <w:t>find</w:t>
      </w:r>
      <w:r w:rsidRPr="00C855F6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Pr="00081546">
        <w:t>будет искать файлы, которые старше 20 дней</w:t>
      </w:r>
      <w:r w:rsidR="0034696D" w:rsidRPr="00081546">
        <w:t>;</w:t>
      </w:r>
    </w:p>
    <w:p w14:paraId="6311B0C0" w14:textId="7E6DFAF7" w:rsidR="0034696D" w:rsidRPr="00657EAD" w:rsidRDefault="0034696D" w:rsidP="00954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34696D">
        <w:rPr>
          <w:b/>
          <w:bCs/>
        </w:rPr>
        <w:t>-exec rm {} \;</w:t>
      </w:r>
      <w:r>
        <w:rPr>
          <w:b/>
          <w:bCs/>
        </w:rPr>
        <w:t xml:space="preserve"> - </w:t>
      </w:r>
      <w:r w:rsidRPr="0034696D">
        <w:t xml:space="preserve">параметр </w:t>
      </w:r>
      <w:r w:rsidRPr="00D70600">
        <w:rPr>
          <w:rFonts w:ascii="Courier New" w:hAnsi="Courier New" w:cs="Courier New"/>
          <w:color w:val="0070C0"/>
          <w:sz w:val="20"/>
          <w:szCs w:val="20"/>
          <w:lang w:val="en-US"/>
        </w:rPr>
        <w:t>find</w:t>
      </w:r>
      <w:r w:rsidRPr="0034696D">
        <w:t xml:space="preserve"> используется для выполнения команды rm (удаление) для каждого найденного файла. </w:t>
      </w:r>
      <w:r w:rsidRPr="00081546">
        <w:rPr>
          <w:rFonts w:ascii="Courier New" w:hAnsi="Courier New" w:cs="Courier New"/>
          <w:color w:val="0070C0"/>
          <w:sz w:val="20"/>
          <w:szCs w:val="20"/>
        </w:rPr>
        <w:t>{}</w:t>
      </w:r>
      <w:r w:rsidRPr="0034696D">
        <w:t xml:space="preserve"> представляет собой </w:t>
      </w:r>
      <w:r w:rsidR="00081546">
        <w:t>заменитель</w:t>
      </w:r>
      <w:r w:rsidRPr="0034696D">
        <w:t xml:space="preserve"> для имени найденного файла, а </w:t>
      </w:r>
      <w:r w:rsidRPr="00081546">
        <w:rPr>
          <w:rFonts w:ascii="Courier New" w:hAnsi="Courier New" w:cs="Courier New"/>
          <w:color w:val="0070C0"/>
          <w:sz w:val="20"/>
          <w:szCs w:val="20"/>
        </w:rPr>
        <w:t>\;</w:t>
      </w:r>
      <w:r w:rsidRPr="0034696D">
        <w:t xml:space="preserve"> указывает на конец команды </w:t>
      </w:r>
      <w:r w:rsidRPr="0034696D">
        <w:rPr>
          <w:rFonts w:ascii="Courier New" w:hAnsi="Courier New" w:cs="Courier New"/>
          <w:color w:val="0070C0"/>
          <w:sz w:val="20"/>
          <w:szCs w:val="20"/>
          <w:lang w:val="en-US"/>
        </w:rPr>
        <w:t>exec</w:t>
      </w:r>
      <w:r w:rsidRPr="0034696D">
        <w:t>. Таким образом, для каждого найденного файла, который старше 20 дней, будет выполнена команда rm, чтобы удалить его.</w:t>
      </w:r>
    </w:p>
    <w:p w14:paraId="6394FBFE" w14:textId="419C9559" w:rsidR="00217A07" w:rsidRPr="00E9716A" w:rsidRDefault="00EF1F46" w:rsidP="00235A91">
      <w:pPr>
        <w:spacing w:before="240" w:after="240" w:line="25" w:lineRule="atLeast"/>
      </w:pPr>
      <w:r>
        <w:t xml:space="preserve">Для просмотра </w:t>
      </w:r>
      <w:r w:rsidR="00477144">
        <w:t xml:space="preserve">расписания в системе </w:t>
      </w:r>
      <w:r w:rsidR="00477144">
        <w:rPr>
          <w:lang w:val="en-US"/>
        </w:rPr>
        <w:t>cron</w:t>
      </w:r>
      <w:r w:rsidR="00477144" w:rsidRPr="008E0BED">
        <w:t xml:space="preserve"> </w:t>
      </w:r>
      <w:r>
        <w:t>на резервном сервере выполните</w:t>
      </w:r>
      <w:r w:rsidR="00A1742D">
        <w:t xml:space="preserve"> </w:t>
      </w:r>
      <w:r w:rsidR="00776C8D">
        <w:t xml:space="preserve">в командной строке </w:t>
      </w:r>
      <w:r w:rsidR="00E9716A" w:rsidRPr="00E9716A">
        <w:rPr>
          <w:rFonts w:ascii="Courier New" w:hAnsi="Courier New" w:cs="Courier New"/>
          <w:color w:val="0070C0"/>
          <w:sz w:val="20"/>
          <w:szCs w:val="20"/>
          <w:lang w:val="en-US"/>
        </w:rPr>
        <w:t>crontab</w:t>
      </w:r>
      <w:r w:rsidR="00E9716A" w:rsidRPr="00E9716A">
        <w:rPr>
          <w:rFonts w:ascii="Courier New" w:hAnsi="Courier New" w:cs="Courier New"/>
          <w:color w:val="0070C0"/>
          <w:sz w:val="20"/>
          <w:szCs w:val="20"/>
        </w:rPr>
        <w:t xml:space="preserve"> -</w:t>
      </w:r>
      <w:r w:rsidR="00E9716A" w:rsidRPr="00E9716A">
        <w:rPr>
          <w:rFonts w:ascii="Courier New" w:hAnsi="Courier New" w:cs="Courier New"/>
          <w:color w:val="0070C0"/>
          <w:sz w:val="20"/>
          <w:szCs w:val="20"/>
          <w:lang w:val="en-US"/>
        </w:rPr>
        <w:t>e</w:t>
      </w:r>
      <w:r w:rsidR="00E9716A" w:rsidRPr="00E9716A">
        <w:t xml:space="preserve">. </w:t>
      </w:r>
      <w:r w:rsidR="00E9716A">
        <w:t xml:space="preserve">Это откроет редактор </w:t>
      </w:r>
      <w:r w:rsidR="00E9716A">
        <w:rPr>
          <w:lang w:val="en-US"/>
        </w:rPr>
        <w:t>crontab</w:t>
      </w:r>
      <w:r w:rsidR="00E9716A" w:rsidRPr="00E9716A">
        <w:t xml:space="preserve"> </w:t>
      </w:r>
      <w:r w:rsidR="00E9716A">
        <w:t>для текущего пользователя</w:t>
      </w:r>
      <w:r w:rsidR="007D74DB">
        <w:t>, в котором настроено следующее расписание:</w:t>
      </w:r>
    </w:p>
    <w:p w14:paraId="29C86DC3" w14:textId="79F71CF9" w:rsidR="00014BB6" w:rsidRDefault="00217A07" w:rsidP="007C604A">
      <w:pPr>
        <w:spacing w:line="25" w:lineRule="atLeast"/>
        <w:rPr>
          <w:rFonts w:ascii="Courier New" w:hAnsi="Courier New" w:cs="Courier New"/>
          <w:color w:val="0070C0"/>
          <w:sz w:val="20"/>
          <w:szCs w:val="20"/>
          <w:lang w:val="en-US"/>
        </w:rPr>
      </w:pPr>
      <w:r w:rsidRPr="00AC16DA">
        <w:rPr>
          <w:rFonts w:ascii="Courier New" w:hAnsi="Courier New" w:cs="Courier New"/>
          <w:color w:val="0070C0"/>
          <w:sz w:val="20"/>
          <w:szCs w:val="20"/>
          <w:lang w:val="en-US"/>
        </w:rPr>
        <w:t>0 22 * * * /usr/local/bin/postgres_backup.sh</w:t>
      </w:r>
    </w:p>
    <w:p w14:paraId="181F6908" w14:textId="080D1307" w:rsidR="008E0BED" w:rsidRDefault="008E0BED" w:rsidP="007C604A">
      <w:pPr>
        <w:spacing w:line="25" w:lineRule="atLeast"/>
        <w:rPr>
          <w:rFonts w:ascii="Courier New" w:hAnsi="Courier New" w:cs="Courier New"/>
          <w:color w:val="0070C0"/>
          <w:sz w:val="20"/>
          <w:szCs w:val="20"/>
          <w:lang w:val="en-US"/>
        </w:rPr>
      </w:pPr>
    </w:p>
    <w:p w14:paraId="63E7B736" w14:textId="77777777" w:rsidR="008E0BED" w:rsidRDefault="008E0BED" w:rsidP="008E0BED">
      <w:pPr>
        <w:spacing w:line="25" w:lineRule="atLeast"/>
        <w:ind w:left="567" w:firstLine="11"/>
      </w:pPr>
      <w:r>
        <w:t xml:space="preserve">где, </w:t>
      </w:r>
    </w:p>
    <w:p w14:paraId="4B6C893A" w14:textId="44D0395D" w:rsidR="008E0BED" w:rsidRDefault="008E0BED" w:rsidP="008E0BED">
      <w:pPr>
        <w:pStyle w:val="afff5"/>
        <w:numPr>
          <w:ilvl w:val="0"/>
          <w:numId w:val="27"/>
        </w:numPr>
        <w:spacing w:line="25" w:lineRule="atLeast"/>
        <w:ind w:left="1276"/>
      </w:pPr>
      <w:r w:rsidRPr="008E0BED">
        <w:rPr>
          <w:b/>
          <w:bCs/>
        </w:rPr>
        <w:t>0 22 * * *</w:t>
      </w:r>
      <w:r w:rsidRPr="0069572F">
        <w:t xml:space="preserve"> - </w:t>
      </w:r>
      <w:r>
        <w:t xml:space="preserve">расписание </w:t>
      </w:r>
      <w:r>
        <w:rPr>
          <w:lang w:val="en-US"/>
        </w:rPr>
        <w:t>cron</w:t>
      </w:r>
      <w:r>
        <w:t>, которое указывает на то, что скрипт должен запускаться каждый день в 22:00;</w:t>
      </w:r>
    </w:p>
    <w:p w14:paraId="03357423" w14:textId="3ABC811F" w:rsidR="00B77FCE" w:rsidRPr="00F033F5" w:rsidRDefault="00B77FCE" w:rsidP="008E0BED">
      <w:pPr>
        <w:pStyle w:val="afff5"/>
        <w:numPr>
          <w:ilvl w:val="0"/>
          <w:numId w:val="27"/>
        </w:numPr>
        <w:spacing w:line="25" w:lineRule="atLeast"/>
        <w:ind w:left="1276"/>
      </w:pPr>
      <w:r w:rsidRPr="00F033F5">
        <w:rPr>
          <w:b/>
          <w:bCs/>
        </w:rPr>
        <w:t>/</w:t>
      </w:r>
      <w:r w:rsidRPr="00F033F5">
        <w:rPr>
          <w:b/>
          <w:bCs/>
          <w:lang w:val="en-US"/>
        </w:rPr>
        <w:t>usr</w:t>
      </w:r>
      <w:r w:rsidRPr="00F033F5">
        <w:rPr>
          <w:b/>
          <w:bCs/>
        </w:rPr>
        <w:t>/</w:t>
      </w:r>
      <w:r w:rsidRPr="00F033F5">
        <w:rPr>
          <w:b/>
          <w:bCs/>
          <w:lang w:val="en-US"/>
        </w:rPr>
        <w:t>local</w:t>
      </w:r>
      <w:r w:rsidRPr="00F033F5">
        <w:rPr>
          <w:b/>
          <w:bCs/>
        </w:rPr>
        <w:t>/</w:t>
      </w:r>
      <w:r w:rsidRPr="00F033F5">
        <w:rPr>
          <w:b/>
          <w:bCs/>
          <w:lang w:val="en-US"/>
        </w:rPr>
        <w:t>bin</w:t>
      </w:r>
      <w:r w:rsidRPr="00F033F5">
        <w:rPr>
          <w:b/>
          <w:bCs/>
        </w:rPr>
        <w:t>/</w:t>
      </w:r>
      <w:r w:rsidRPr="00F033F5">
        <w:rPr>
          <w:b/>
          <w:bCs/>
          <w:lang w:val="en-US"/>
        </w:rPr>
        <w:t>postgres</w:t>
      </w:r>
      <w:r w:rsidRPr="00F033F5">
        <w:rPr>
          <w:b/>
          <w:bCs/>
        </w:rPr>
        <w:t>_</w:t>
      </w:r>
      <w:r w:rsidRPr="00F033F5">
        <w:rPr>
          <w:b/>
          <w:bCs/>
          <w:lang w:val="en-US"/>
        </w:rPr>
        <w:t>backup</w:t>
      </w:r>
      <w:r w:rsidRPr="00F033F5">
        <w:rPr>
          <w:b/>
          <w:bCs/>
        </w:rPr>
        <w:t>.</w:t>
      </w:r>
      <w:r w:rsidRPr="00F033F5">
        <w:rPr>
          <w:b/>
          <w:bCs/>
          <w:lang w:val="en-US"/>
        </w:rPr>
        <w:t>sh</w:t>
      </w:r>
      <w:r w:rsidR="00F033F5" w:rsidRPr="00F033F5">
        <w:t xml:space="preserve"> - </w:t>
      </w:r>
      <w:r w:rsidR="00F033F5">
        <w:t>путь</w:t>
      </w:r>
      <w:r w:rsidR="00F033F5" w:rsidRPr="00F033F5">
        <w:t xml:space="preserve"> </w:t>
      </w:r>
      <w:r w:rsidR="00F033F5">
        <w:t>к</w:t>
      </w:r>
      <w:r w:rsidR="00F033F5" w:rsidRPr="00F033F5">
        <w:t xml:space="preserve"> </w:t>
      </w:r>
      <w:r w:rsidR="00F033F5">
        <w:t>скрипту</w:t>
      </w:r>
      <w:r w:rsidR="00F033F5" w:rsidRPr="00F033F5">
        <w:t xml:space="preserve">, </w:t>
      </w:r>
      <w:r w:rsidR="00F033F5">
        <w:t>который должен выполняться по расписанию.</w:t>
      </w:r>
    </w:p>
    <w:p w14:paraId="789FB314" w14:textId="6DC84C59" w:rsidR="008E0BED" w:rsidRDefault="008E0BED" w:rsidP="007C604A">
      <w:pPr>
        <w:spacing w:line="25" w:lineRule="atLeast"/>
        <w:rPr>
          <w:rFonts w:ascii="Courier New" w:hAnsi="Courier New" w:cs="Courier New"/>
          <w:color w:val="0070C0"/>
          <w:sz w:val="20"/>
          <w:szCs w:val="20"/>
        </w:rPr>
      </w:pPr>
    </w:p>
    <w:p w14:paraId="3825D8E9" w14:textId="33CE84EA" w:rsidR="0001790B" w:rsidRPr="0001790B" w:rsidRDefault="0001790B" w:rsidP="007C604A">
      <w:pPr>
        <w:spacing w:line="25" w:lineRule="atLeast"/>
      </w:pPr>
      <w:r w:rsidRPr="0001790B">
        <w:t>Убедитесь, что вы выполняете эти действия от имени пользователя, для которого вы хотите настроить crontab.</w:t>
      </w:r>
    </w:p>
    <w:p w14:paraId="3B7B6D11" w14:textId="77777777" w:rsidR="000C7960" w:rsidRPr="004461CB" w:rsidRDefault="000C7960" w:rsidP="004461CB">
      <w:pPr>
        <w:ind w:left="567" w:firstLine="0"/>
      </w:pPr>
    </w:p>
    <w:p w14:paraId="4D0F3F3E" w14:textId="30014331" w:rsidR="007933CE" w:rsidRPr="008B2542" w:rsidRDefault="007933CE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</w:rPr>
      </w:pPr>
      <w:bookmarkStart w:id="25" w:name="_Toc167179595"/>
      <w:r w:rsidRPr="008B2542">
        <w:rPr>
          <w:b/>
          <w:bCs/>
          <w:sz w:val="27"/>
          <w:szCs w:val="27"/>
        </w:rPr>
        <w:lastRenderedPageBreak/>
        <w:t>3.2. Ручное резервное копирование БД</w:t>
      </w:r>
      <w:bookmarkEnd w:id="25"/>
    </w:p>
    <w:p w14:paraId="5CFA196B" w14:textId="77777777" w:rsidR="007933CE" w:rsidRPr="008B2542" w:rsidRDefault="007933CE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</w:rPr>
      </w:pPr>
      <w:bookmarkStart w:id="26" w:name="_Toc167179596"/>
      <w:r w:rsidRPr="008B2542">
        <w:rPr>
          <w:b/>
          <w:bCs/>
          <w:sz w:val="27"/>
          <w:szCs w:val="27"/>
        </w:rPr>
        <w:t>3.2.1. Резервное копирование БД с использованием pgAdmin</w:t>
      </w:r>
      <w:bookmarkEnd w:id="26"/>
    </w:p>
    <w:p w14:paraId="7D32883E" w14:textId="3E093510" w:rsidR="002B32DD" w:rsidRDefault="009F35BB" w:rsidP="00235A91">
      <w:pPr>
        <w:spacing w:line="25" w:lineRule="atLeast"/>
        <w:ind w:left="720" w:firstLine="0"/>
        <w:jc w:val="left"/>
      </w:pPr>
      <w:r>
        <w:t>1. Вход в pgAdmin</w:t>
      </w:r>
      <w:r w:rsidR="00AC1FE2" w:rsidRPr="00AC1FE2">
        <w:t xml:space="preserve"> </w:t>
      </w:r>
      <w:r w:rsidR="00AC1FE2">
        <w:t>отображен на рисунке 23</w:t>
      </w:r>
      <w:r w:rsidR="002B32DD">
        <w:t>:</w:t>
      </w:r>
    </w:p>
    <w:p w14:paraId="16A1A5FE" w14:textId="7EBD880E" w:rsidR="002B32DD" w:rsidRDefault="002B32DD" w:rsidP="00235A91">
      <w:pPr>
        <w:spacing w:line="25" w:lineRule="atLeast"/>
        <w:ind w:left="720" w:firstLine="0"/>
        <w:jc w:val="left"/>
      </w:pPr>
      <w:r>
        <w:t xml:space="preserve">   - Откройте веб-браузер и перейдите по адресу</w:t>
      </w:r>
      <w:r w:rsidR="000B3708">
        <w:t>:</w:t>
      </w:r>
      <w:r>
        <w:t xml:space="preserve"> </w:t>
      </w:r>
      <w:r w:rsidR="00744546" w:rsidRPr="009376E9">
        <w:rPr>
          <w:rFonts w:ascii="Courier New" w:hAnsi="Courier New" w:cs="Courier New"/>
          <w:color w:val="0070C0"/>
          <w:sz w:val="20"/>
          <w:szCs w:val="20"/>
          <w:lang w:val="en-US"/>
        </w:rPr>
        <w:t>https</w:t>
      </w:r>
      <w:r w:rsidR="00744546" w:rsidRPr="00660AC3">
        <w:rPr>
          <w:rFonts w:ascii="Courier New" w:hAnsi="Courier New" w:cs="Courier New"/>
          <w:color w:val="0070C0"/>
          <w:sz w:val="20"/>
          <w:szCs w:val="20"/>
        </w:rPr>
        <w:t>://</w:t>
      </w:r>
      <w:r w:rsidR="00744546" w:rsidRPr="000E0E8E">
        <w:rPr>
          <w:rFonts w:ascii="Courier New" w:hAnsi="Courier New" w:cs="Courier New"/>
          <w:color w:val="0070C0"/>
          <w:sz w:val="20"/>
          <w:szCs w:val="20"/>
        </w:rPr>
        <w:t>&lt;</w:t>
      </w:r>
      <w:r w:rsidR="00744546" w:rsidRPr="00876A15">
        <w:rPr>
          <w:rFonts w:ascii="Courier New" w:hAnsi="Courier New" w:cs="Courier New"/>
          <w:color w:val="0070C0"/>
          <w:sz w:val="20"/>
          <w:szCs w:val="20"/>
        </w:rPr>
        <w:t>URL</w:t>
      </w:r>
      <w:r w:rsidR="00744546">
        <w:rPr>
          <w:rFonts w:ascii="Courier New" w:hAnsi="Courier New" w:cs="Courier New"/>
          <w:color w:val="0070C0"/>
          <w:sz w:val="20"/>
          <w:szCs w:val="20"/>
        </w:rPr>
        <w:t>_</w:t>
      </w:r>
      <w:r w:rsidR="00744546" w:rsidRPr="00876A15">
        <w:rPr>
          <w:rFonts w:ascii="Courier New" w:hAnsi="Courier New" w:cs="Courier New"/>
          <w:color w:val="0070C0"/>
          <w:sz w:val="20"/>
          <w:szCs w:val="20"/>
        </w:rPr>
        <w:t>для</w:t>
      </w:r>
      <w:r w:rsidR="00744546">
        <w:rPr>
          <w:rFonts w:ascii="Courier New" w:hAnsi="Courier New" w:cs="Courier New"/>
          <w:color w:val="0070C0"/>
          <w:sz w:val="20"/>
          <w:szCs w:val="20"/>
        </w:rPr>
        <w:t>_</w:t>
      </w:r>
      <w:r w:rsidR="00744546" w:rsidRPr="00876A15">
        <w:rPr>
          <w:rFonts w:ascii="Courier New" w:hAnsi="Courier New" w:cs="Courier New"/>
          <w:color w:val="0070C0"/>
          <w:sz w:val="20"/>
          <w:szCs w:val="20"/>
        </w:rPr>
        <w:t>входа</w:t>
      </w:r>
      <w:r w:rsidR="00744546">
        <w:rPr>
          <w:rFonts w:ascii="Courier New" w:hAnsi="Courier New" w:cs="Courier New"/>
          <w:color w:val="0070C0"/>
          <w:sz w:val="20"/>
          <w:szCs w:val="20"/>
        </w:rPr>
        <w:t>_</w:t>
      </w:r>
      <w:r w:rsidR="00744546" w:rsidRPr="00876A15">
        <w:rPr>
          <w:rFonts w:ascii="Courier New" w:hAnsi="Courier New" w:cs="Courier New"/>
          <w:color w:val="0070C0"/>
          <w:sz w:val="20"/>
          <w:szCs w:val="20"/>
        </w:rPr>
        <w:t>в</w:t>
      </w:r>
      <w:r w:rsidR="00744546">
        <w:rPr>
          <w:rFonts w:ascii="Courier New" w:hAnsi="Courier New" w:cs="Courier New"/>
          <w:color w:val="0070C0"/>
          <w:sz w:val="20"/>
          <w:szCs w:val="20"/>
        </w:rPr>
        <w:t>_</w:t>
      </w:r>
      <w:r w:rsidR="00744546">
        <w:rPr>
          <w:rFonts w:ascii="Courier New" w:hAnsi="Courier New" w:cs="Courier New"/>
          <w:color w:val="0070C0"/>
          <w:sz w:val="20"/>
          <w:szCs w:val="20"/>
          <w:lang w:val="en-US"/>
        </w:rPr>
        <w:t>pgAdmin</w:t>
      </w:r>
      <w:r w:rsidR="00744546" w:rsidRPr="000E0E8E">
        <w:rPr>
          <w:rFonts w:ascii="Courier New" w:hAnsi="Courier New" w:cs="Courier New"/>
          <w:color w:val="0070C0"/>
          <w:sz w:val="20"/>
          <w:szCs w:val="20"/>
        </w:rPr>
        <w:t>&gt;/</w:t>
      </w:r>
      <w:r>
        <w:t>.</w:t>
      </w:r>
    </w:p>
    <w:p w14:paraId="5269B14D" w14:textId="06F33F06" w:rsidR="002B32DD" w:rsidRDefault="002B32DD" w:rsidP="00235A91">
      <w:pPr>
        <w:spacing w:after="240" w:line="25" w:lineRule="atLeast"/>
        <w:ind w:left="720" w:firstLine="0"/>
        <w:jc w:val="left"/>
      </w:pPr>
      <w:r>
        <w:t xml:space="preserve">   - Введите учетные данные </w:t>
      </w:r>
      <w:r w:rsidR="000B3708">
        <w:t xml:space="preserve">администратора </w:t>
      </w:r>
      <w:r>
        <w:t>для входа в систему.</w:t>
      </w:r>
    </w:p>
    <w:p w14:paraId="3CC58E30" w14:textId="638A911D" w:rsidR="009F35BB" w:rsidRDefault="008A5D0F" w:rsidP="007C604A">
      <w:pPr>
        <w:spacing w:line="25" w:lineRule="atLeast"/>
        <w:ind w:left="720" w:firstLine="0"/>
        <w:jc w:val="center"/>
      </w:pPr>
      <w:r>
        <w:rPr>
          <w:noProof/>
        </w:rPr>
        <w:drawing>
          <wp:inline distT="0" distB="0" distL="0" distR="0" wp14:anchorId="5E9CEC10" wp14:editId="3E692A5A">
            <wp:extent cx="3810635" cy="21355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C15F" w14:textId="574CDFE4" w:rsidR="002B32DD" w:rsidRPr="000E0E8E" w:rsidRDefault="007C604A" w:rsidP="00AD334D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23</w:t>
      </w:r>
      <w:r w:rsidRPr="00FE3B60">
        <w:rPr>
          <w:b/>
          <w:i/>
        </w:rPr>
        <w:t xml:space="preserve"> - </w:t>
      </w:r>
      <w:r w:rsidR="00AD334D">
        <w:rPr>
          <w:b/>
          <w:i/>
        </w:rPr>
        <w:t xml:space="preserve">Страница входа в приложение </w:t>
      </w:r>
      <w:r w:rsidR="00AD334D">
        <w:rPr>
          <w:b/>
          <w:i/>
          <w:lang w:val="en-US"/>
        </w:rPr>
        <w:t>pgAdmin</w:t>
      </w:r>
    </w:p>
    <w:p w14:paraId="5FDE30A7" w14:textId="6C48D633" w:rsidR="002B32DD" w:rsidRDefault="009F35BB" w:rsidP="00235A91">
      <w:pPr>
        <w:spacing w:line="25" w:lineRule="atLeast"/>
        <w:ind w:left="720" w:firstLine="0"/>
        <w:jc w:val="left"/>
      </w:pPr>
      <w:r>
        <w:t>2. Подключение к серверу БД</w:t>
      </w:r>
      <w:r w:rsidR="00FB1389">
        <w:t xml:space="preserve"> отображено на рисунке 24</w:t>
      </w:r>
      <w:r w:rsidR="002B32DD">
        <w:t>:</w:t>
      </w:r>
    </w:p>
    <w:p w14:paraId="69FD5A05" w14:textId="4E0759A1" w:rsidR="002B32DD" w:rsidRPr="00014BB6" w:rsidRDefault="002B32DD" w:rsidP="00235A91">
      <w:pPr>
        <w:spacing w:line="25" w:lineRule="atLeast"/>
        <w:ind w:left="720" w:firstLine="0"/>
        <w:jc w:val="left"/>
        <w:rPr>
          <w:lang w:val="tr-TR"/>
        </w:rPr>
      </w:pPr>
      <w:r>
        <w:t xml:space="preserve">   - В левой панели навигации выберите </w:t>
      </w:r>
      <w:r w:rsidR="00E54CD6">
        <w:t>«</w:t>
      </w:r>
      <w:r w:rsidR="00E54CD6">
        <w:rPr>
          <w:lang w:val="en-US"/>
        </w:rPr>
        <w:t>Servers</w:t>
      </w:r>
      <w:r w:rsidR="00E54CD6">
        <w:t>»</w:t>
      </w:r>
      <w:r w:rsidR="00014BB6">
        <w:rPr>
          <w:lang w:val="tr-TR"/>
        </w:rPr>
        <w:t>.</w:t>
      </w:r>
    </w:p>
    <w:p w14:paraId="37736C7A" w14:textId="42B8E09F" w:rsidR="002B32DD" w:rsidRPr="00014BB6" w:rsidRDefault="00E54CD6" w:rsidP="00235A91">
      <w:pPr>
        <w:spacing w:line="25" w:lineRule="atLeast"/>
        <w:ind w:left="720" w:firstLine="0"/>
        <w:jc w:val="left"/>
        <w:rPr>
          <w:lang w:val="tr-TR"/>
        </w:rPr>
      </w:pPr>
      <w:r>
        <w:t xml:space="preserve">   - </w:t>
      </w:r>
      <w:r w:rsidR="007A2BDD">
        <w:t>Выберите</w:t>
      </w:r>
      <w:r>
        <w:t xml:space="preserve"> </w:t>
      </w:r>
      <w:r w:rsidR="007A2BDD" w:rsidRPr="007A2BDD">
        <w:rPr>
          <w:rFonts w:ascii="Courier New" w:hAnsi="Courier New" w:cs="Courier New"/>
          <w:color w:val="0070C0"/>
          <w:sz w:val="20"/>
          <w:szCs w:val="20"/>
        </w:rPr>
        <w:t>defect</w:t>
      </w:r>
      <w:r w:rsidR="00014BB6">
        <w:rPr>
          <w:rFonts w:ascii="Courier New" w:hAnsi="Courier New" w:cs="Courier New"/>
          <w:color w:val="0070C0"/>
          <w:sz w:val="20"/>
          <w:szCs w:val="20"/>
          <w:lang w:val="tr-TR"/>
        </w:rPr>
        <w:t>.</w:t>
      </w:r>
    </w:p>
    <w:p w14:paraId="6215450E" w14:textId="2B5C566E" w:rsidR="002B32DD" w:rsidRDefault="002B32DD" w:rsidP="00235A91">
      <w:pPr>
        <w:spacing w:line="25" w:lineRule="atLeast"/>
        <w:ind w:left="720" w:firstLine="0"/>
        <w:jc w:val="left"/>
      </w:pPr>
      <w:r>
        <w:t xml:space="preserve">   - </w:t>
      </w:r>
      <w:r w:rsidR="00014BB6">
        <w:t>Введите пароль для подключения к серверу БД</w:t>
      </w:r>
      <w:r>
        <w:t>.</w:t>
      </w:r>
    </w:p>
    <w:p w14:paraId="650727E3" w14:textId="3E3A2A10" w:rsidR="002B32DD" w:rsidRDefault="002B32DD" w:rsidP="00235A91">
      <w:pPr>
        <w:spacing w:after="240" w:line="25" w:lineRule="atLeast"/>
        <w:ind w:left="720" w:firstLine="0"/>
        <w:jc w:val="left"/>
      </w:pPr>
      <w:r>
        <w:t xml:space="preserve">   - Нажмите </w:t>
      </w:r>
      <w:r w:rsidR="00014BB6">
        <w:t>«</w:t>
      </w:r>
      <w:r w:rsidR="00014BB6">
        <w:rPr>
          <w:lang w:val="en-US"/>
        </w:rPr>
        <w:t>OK</w:t>
      </w:r>
      <w:r w:rsidR="00014BB6">
        <w:t>»</w:t>
      </w:r>
      <w:r>
        <w:t>.</w:t>
      </w:r>
    </w:p>
    <w:p w14:paraId="586C8E17" w14:textId="086B576F" w:rsidR="00A7307F" w:rsidRDefault="00A7307F" w:rsidP="00235A91">
      <w:pPr>
        <w:spacing w:line="25" w:lineRule="atLeast"/>
        <w:ind w:left="720" w:firstLine="0"/>
        <w:jc w:val="left"/>
      </w:pPr>
      <w:r w:rsidRPr="00A7307F">
        <w:rPr>
          <w:noProof/>
        </w:rPr>
        <w:drawing>
          <wp:inline distT="0" distB="0" distL="0" distR="0" wp14:anchorId="539CDF45" wp14:editId="349F318A">
            <wp:extent cx="5686403" cy="1832170"/>
            <wp:effectExtent l="0" t="0" r="0" b="0"/>
            <wp:docPr id="27" name="Рисунок 27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72" cy="183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8222" w14:textId="76BCBF09" w:rsidR="00AD334D" w:rsidRPr="00AD334D" w:rsidRDefault="00AD334D" w:rsidP="00AD334D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24</w:t>
      </w:r>
      <w:r w:rsidRPr="00FE3B60">
        <w:rPr>
          <w:b/>
          <w:i/>
        </w:rPr>
        <w:t xml:space="preserve"> - </w:t>
      </w:r>
      <w:r>
        <w:rPr>
          <w:b/>
          <w:i/>
        </w:rPr>
        <w:t>Подключение к серверу БД</w:t>
      </w:r>
    </w:p>
    <w:p w14:paraId="6878785A" w14:textId="414E4462" w:rsidR="00BC3886" w:rsidRDefault="00BC3886" w:rsidP="00235A91">
      <w:pPr>
        <w:spacing w:line="25" w:lineRule="atLeast"/>
        <w:ind w:left="720" w:firstLine="0"/>
        <w:jc w:val="left"/>
      </w:pPr>
    </w:p>
    <w:p w14:paraId="72A24621" w14:textId="56695AB8" w:rsidR="00FB1389" w:rsidRDefault="00FB1389" w:rsidP="00235A91">
      <w:pPr>
        <w:spacing w:line="25" w:lineRule="atLeast"/>
        <w:ind w:left="720" w:firstLine="0"/>
        <w:jc w:val="left"/>
      </w:pPr>
    </w:p>
    <w:p w14:paraId="22CA3311" w14:textId="4215CE12" w:rsidR="00FB1389" w:rsidRDefault="00FB1389" w:rsidP="00235A91">
      <w:pPr>
        <w:spacing w:line="25" w:lineRule="atLeast"/>
        <w:ind w:left="720" w:firstLine="0"/>
        <w:jc w:val="left"/>
      </w:pPr>
    </w:p>
    <w:p w14:paraId="598F5989" w14:textId="6B6AC42B" w:rsidR="00FB1389" w:rsidRDefault="00FB1389" w:rsidP="00235A91">
      <w:pPr>
        <w:spacing w:line="25" w:lineRule="atLeast"/>
        <w:ind w:left="720" w:firstLine="0"/>
        <w:jc w:val="left"/>
      </w:pPr>
    </w:p>
    <w:p w14:paraId="79F498EF" w14:textId="77777777" w:rsidR="00FB1389" w:rsidRPr="00AD334D" w:rsidRDefault="00FB1389" w:rsidP="00235A91">
      <w:pPr>
        <w:spacing w:line="25" w:lineRule="atLeast"/>
        <w:ind w:left="720" w:firstLine="0"/>
        <w:jc w:val="left"/>
      </w:pPr>
    </w:p>
    <w:p w14:paraId="2916267A" w14:textId="67133F83" w:rsidR="002B32DD" w:rsidRDefault="00A7307F" w:rsidP="00235A91">
      <w:pPr>
        <w:spacing w:line="25" w:lineRule="atLeast"/>
        <w:ind w:left="720" w:firstLine="0"/>
        <w:jc w:val="left"/>
      </w:pPr>
      <w:r>
        <w:lastRenderedPageBreak/>
        <w:t>3. Выбор БД</w:t>
      </w:r>
      <w:r w:rsidR="002B32DD">
        <w:t>:</w:t>
      </w:r>
    </w:p>
    <w:p w14:paraId="51CED88E" w14:textId="422726A7" w:rsidR="002B32DD" w:rsidRDefault="002B32DD" w:rsidP="00235A91">
      <w:pPr>
        <w:spacing w:line="25" w:lineRule="atLeast"/>
        <w:ind w:left="720" w:firstLine="0"/>
        <w:jc w:val="left"/>
      </w:pPr>
      <w:r>
        <w:t xml:space="preserve">   - Разверните дерево сервера, чтобы увидеть доступные </w:t>
      </w:r>
      <w:r w:rsidR="00A7307F">
        <w:t>БД</w:t>
      </w:r>
      <w:r w:rsidR="00FB1389">
        <w:t xml:space="preserve"> как показано на рисунке 25</w:t>
      </w:r>
      <w:r>
        <w:t>.</w:t>
      </w:r>
    </w:p>
    <w:p w14:paraId="0756AF4F" w14:textId="4BB0DE29" w:rsidR="002B32DD" w:rsidRDefault="002B32DD" w:rsidP="00235A91">
      <w:pPr>
        <w:spacing w:after="240" w:line="25" w:lineRule="atLeast"/>
        <w:ind w:left="720" w:firstLine="0"/>
        <w:jc w:val="left"/>
      </w:pPr>
      <w:r>
        <w:t xml:space="preserve">   - Найдите </w:t>
      </w:r>
      <w:r w:rsidR="00A7307F">
        <w:t>БД</w:t>
      </w:r>
      <w:r>
        <w:t xml:space="preserve"> </w:t>
      </w:r>
      <w:r w:rsidR="00A7307F" w:rsidRPr="00A7307F">
        <w:rPr>
          <w:rFonts w:ascii="Courier New" w:hAnsi="Courier New" w:cs="Courier New"/>
          <w:color w:val="0070C0"/>
          <w:sz w:val="20"/>
          <w:szCs w:val="20"/>
        </w:rPr>
        <w:t>defectdb</w:t>
      </w:r>
      <w:r>
        <w:t xml:space="preserve"> в списке </w:t>
      </w:r>
      <w:r w:rsidR="00A7307F">
        <w:t>БД</w:t>
      </w:r>
      <w:r>
        <w:t>.</w:t>
      </w:r>
    </w:p>
    <w:p w14:paraId="5B47BB6F" w14:textId="57015416" w:rsidR="00BC3886" w:rsidRDefault="00BC3886" w:rsidP="00235A91">
      <w:pPr>
        <w:spacing w:line="25" w:lineRule="atLeast"/>
        <w:ind w:left="720" w:firstLine="0"/>
        <w:jc w:val="center"/>
      </w:pPr>
      <w:r w:rsidRPr="00BC3886">
        <w:rPr>
          <w:noProof/>
        </w:rPr>
        <w:drawing>
          <wp:inline distT="0" distB="0" distL="0" distR="0" wp14:anchorId="0C06228C" wp14:editId="3B883CED">
            <wp:extent cx="2380891" cy="2119422"/>
            <wp:effectExtent l="0" t="0" r="635" b="0"/>
            <wp:docPr id="28" name="Рисунок 28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09" cy="21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5052" w14:textId="2B9F20B6" w:rsidR="00AD334D" w:rsidRPr="00AD334D" w:rsidRDefault="00AD334D" w:rsidP="00AD334D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2</w:t>
      </w:r>
      <w:r w:rsidR="00F978F7" w:rsidRPr="00FB1389">
        <w:rPr>
          <w:b/>
          <w:i/>
        </w:rPr>
        <w:t>5</w:t>
      </w:r>
      <w:r w:rsidRPr="00FE3B60">
        <w:rPr>
          <w:b/>
          <w:i/>
        </w:rPr>
        <w:t xml:space="preserve"> - </w:t>
      </w:r>
      <w:r>
        <w:rPr>
          <w:b/>
          <w:i/>
        </w:rPr>
        <w:t>Список с БД</w:t>
      </w:r>
    </w:p>
    <w:p w14:paraId="69BC4487" w14:textId="1EC9605C" w:rsidR="002B32DD" w:rsidRDefault="00BC3886" w:rsidP="00235A91">
      <w:pPr>
        <w:spacing w:before="240" w:line="25" w:lineRule="atLeast"/>
        <w:ind w:left="720" w:firstLine="0"/>
        <w:jc w:val="left"/>
      </w:pPr>
      <w:r>
        <w:t>4. Создание резервной копии</w:t>
      </w:r>
      <w:r w:rsidR="002B32DD">
        <w:t>:</w:t>
      </w:r>
    </w:p>
    <w:p w14:paraId="769DDDEF" w14:textId="0340AA95" w:rsidR="002B32DD" w:rsidRDefault="002B32DD" w:rsidP="00235A91">
      <w:pPr>
        <w:spacing w:line="25" w:lineRule="atLeast"/>
        <w:ind w:left="720" w:firstLine="0"/>
        <w:jc w:val="left"/>
      </w:pPr>
      <w:r>
        <w:t xml:space="preserve">   - Щелкните прав</w:t>
      </w:r>
      <w:r w:rsidR="00BC3886">
        <w:t xml:space="preserve">ой кнопкой мыши на базе данных </w:t>
      </w:r>
      <w:r w:rsidRPr="00BC3886">
        <w:rPr>
          <w:rFonts w:ascii="Courier New" w:hAnsi="Courier New" w:cs="Courier New"/>
          <w:color w:val="0070C0"/>
          <w:sz w:val="20"/>
          <w:szCs w:val="20"/>
        </w:rPr>
        <w:t>defectdb</w:t>
      </w:r>
      <w:r>
        <w:t>.</w:t>
      </w:r>
    </w:p>
    <w:p w14:paraId="2158136F" w14:textId="76B84B1F" w:rsidR="002B32DD" w:rsidRDefault="002B32DD" w:rsidP="00235A91">
      <w:pPr>
        <w:spacing w:after="240" w:line="25" w:lineRule="atLeast"/>
        <w:ind w:left="720" w:firstLine="0"/>
        <w:jc w:val="left"/>
      </w:pPr>
      <w:r>
        <w:t xml:space="preserve">   - В конт</w:t>
      </w:r>
      <w:r w:rsidR="00A12E3E">
        <w:t>екстном меню выберите «Резервная копия»</w:t>
      </w:r>
      <w:r w:rsidR="004A4B41">
        <w:t xml:space="preserve"> как показано на рисунке 26</w:t>
      </w:r>
      <w:r w:rsidR="00A12E3E">
        <w:rPr>
          <w:lang w:val="tr-TR"/>
        </w:rPr>
        <w:t>.</w:t>
      </w:r>
    </w:p>
    <w:p w14:paraId="1DF98EA4" w14:textId="453D3F2E" w:rsidR="00A12E3E" w:rsidRDefault="00A12E3E" w:rsidP="00235A91">
      <w:pPr>
        <w:spacing w:line="25" w:lineRule="atLeast"/>
        <w:ind w:left="720" w:firstLine="0"/>
        <w:jc w:val="center"/>
      </w:pPr>
      <w:r w:rsidRPr="00A12E3E">
        <w:rPr>
          <w:noProof/>
        </w:rPr>
        <w:drawing>
          <wp:inline distT="0" distB="0" distL="0" distR="0" wp14:anchorId="7A5FE316" wp14:editId="3755272D">
            <wp:extent cx="2392191" cy="2751826"/>
            <wp:effectExtent l="0" t="0" r="8255" b="0"/>
            <wp:docPr id="29" name="Рисунок 29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982" cy="2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EB582" w14:textId="03C75B88" w:rsidR="00AD334D" w:rsidRPr="00AD334D" w:rsidRDefault="00AD334D" w:rsidP="00AD334D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2</w:t>
      </w:r>
      <w:r w:rsidR="00F978F7" w:rsidRPr="00E519CA">
        <w:rPr>
          <w:b/>
          <w:i/>
        </w:rPr>
        <w:t>6</w:t>
      </w:r>
      <w:r w:rsidRPr="00FE3B60">
        <w:rPr>
          <w:b/>
          <w:i/>
        </w:rPr>
        <w:t xml:space="preserve"> - </w:t>
      </w:r>
      <w:r w:rsidR="00C055F7">
        <w:rPr>
          <w:b/>
          <w:i/>
        </w:rPr>
        <w:t>Контекстное меню БД</w:t>
      </w:r>
    </w:p>
    <w:p w14:paraId="353FA0DD" w14:textId="65953919" w:rsidR="002B32DD" w:rsidRDefault="0090755E" w:rsidP="00235A91">
      <w:pPr>
        <w:spacing w:line="25" w:lineRule="atLeast"/>
        <w:ind w:left="720" w:firstLine="0"/>
        <w:jc w:val="left"/>
      </w:pPr>
      <w:r>
        <w:t xml:space="preserve">5. </w:t>
      </w:r>
      <w:r w:rsidR="002B32DD">
        <w:t>Настро</w:t>
      </w:r>
      <w:r>
        <w:t>йка параметров резервной копии</w:t>
      </w:r>
      <w:r w:rsidR="00E519CA">
        <w:t>, которые показаны на рисунке 27</w:t>
      </w:r>
      <w:r w:rsidR="002B32DD">
        <w:t>:</w:t>
      </w:r>
    </w:p>
    <w:p w14:paraId="650B0DC8" w14:textId="2B474B69" w:rsidR="002B32DD" w:rsidRDefault="008B5E65" w:rsidP="00235A91">
      <w:pPr>
        <w:spacing w:line="25" w:lineRule="atLeast"/>
        <w:ind w:left="720" w:firstLine="0"/>
        <w:jc w:val="left"/>
      </w:pPr>
      <w:r>
        <w:t xml:space="preserve">   - Укажите </w:t>
      </w:r>
      <w:r w:rsidR="002B32DD">
        <w:t xml:space="preserve">имя файла, </w:t>
      </w:r>
      <w:r>
        <w:t>под которым</w:t>
      </w:r>
      <w:r w:rsidR="002B32DD">
        <w:t xml:space="preserve"> будет сохранена резервная копия.</w:t>
      </w:r>
    </w:p>
    <w:p w14:paraId="741CA724" w14:textId="765AFA8D" w:rsidR="002B32DD" w:rsidRDefault="002B32DD" w:rsidP="00235A91">
      <w:pPr>
        <w:spacing w:line="25" w:lineRule="atLeast"/>
        <w:ind w:left="720" w:firstLine="0"/>
        <w:jc w:val="left"/>
      </w:pPr>
      <w:r>
        <w:t xml:space="preserve">   - Выберите формат резерв</w:t>
      </w:r>
      <w:r w:rsidR="0090755E">
        <w:t>ной копии</w:t>
      </w:r>
      <w:r w:rsidR="008644AA" w:rsidRPr="008644AA">
        <w:t xml:space="preserve"> </w:t>
      </w:r>
      <w:r w:rsidR="008644AA">
        <w:t>«Специальный»</w:t>
      </w:r>
      <w:r w:rsidR="007B00AD">
        <w:t xml:space="preserve"> или «</w:t>
      </w:r>
      <w:r w:rsidR="007B00AD">
        <w:rPr>
          <w:lang w:val="en-US"/>
        </w:rPr>
        <w:t>Tar</w:t>
      </w:r>
      <w:r w:rsidR="007B00AD">
        <w:t>»</w:t>
      </w:r>
      <w:r>
        <w:t>.</w:t>
      </w:r>
    </w:p>
    <w:p w14:paraId="157A7852" w14:textId="77777777" w:rsidR="002B32DD" w:rsidRDefault="002B32DD" w:rsidP="00235A91">
      <w:pPr>
        <w:spacing w:line="25" w:lineRule="atLeast"/>
        <w:ind w:left="720" w:firstLine="0"/>
        <w:jc w:val="left"/>
      </w:pPr>
    </w:p>
    <w:p w14:paraId="467ADF17" w14:textId="77777777" w:rsidR="00FB1389" w:rsidRDefault="00FB1389" w:rsidP="00235A91">
      <w:pPr>
        <w:spacing w:line="25" w:lineRule="atLeast"/>
        <w:ind w:left="720" w:firstLine="0"/>
        <w:jc w:val="left"/>
      </w:pPr>
    </w:p>
    <w:p w14:paraId="4BB9E7F0" w14:textId="77777777" w:rsidR="00FB1389" w:rsidRDefault="00FB1389" w:rsidP="00235A91">
      <w:pPr>
        <w:spacing w:line="25" w:lineRule="atLeast"/>
        <w:ind w:left="720" w:firstLine="0"/>
        <w:jc w:val="left"/>
      </w:pPr>
    </w:p>
    <w:p w14:paraId="1666A7C6" w14:textId="72CD5EC7" w:rsidR="002B32DD" w:rsidRDefault="00733F81" w:rsidP="00235A91">
      <w:pPr>
        <w:spacing w:line="25" w:lineRule="atLeast"/>
        <w:ind w:left="720" w:firstLine="0"/>
        <w:jc w:val="left"/>
      </w:pPr>
      <w:r>
        <w:lastRenderedPageBreak/>
        <w:t xml:space="preserve">6. </w:t>
      </w:r>
      <w:r w:rsidR="002B32DD">
        <w:t>Запуск про</w:t>
      </w:r>
      <w:r>
        <w:t>цесса создания резервной копии</w:t>
      </w:r>
      <w:r w:rsidR="002B32DD">
        <w:t>:</w:t>
      </w:r>
    </w:p>
    <w:p w14:paraId="7B3F236E" w14:textId="478285CB" w:rsidR="002B32DD" w:rsidRDefault="004E1F02" w:rsidP="00235A91">
      <w:pPr>
        <w:spacing w:line="25" w:lineRule="atLeast"/>
        <w:ind w:left="720" w:firstLine="0"/>
        <w:jc w:val="left"/>
      </w:pPr>
      <w:r>
        <w:t xml:space="preserve">   - Нажмите кнопку Резервная копия</w:t>
      </w:r>
      <w:r w:rsidR="00E519CA">
        <w:t>, как показано на рисунке 27</w:t>
      </w:r>
      <w:r w:rsidR="002B32DD">
        <w:t>, чтобы запустить процесс создания резервной копии.</w:t>
      </w:r>
    </w:p>
    <w:p w14:paraId="403F1E42" w14:textId="1BC706D0" w:rsidR="002B32DD" w:rsidRDefault="004E1F02" w:rsidP="00235A91">
      <w:pPr>
        <w:spacing w:line="25" w:lineRule="atLeast"/>
        <w:ind w:left="720" w:firstLine="0"/>
        <w:jc w:val="center"/>
      </w:pPr>
      <w:r w:rsidRPr="004E1F02">
        <w:rPr>
          <w:noProof/>
        </w:rPr>
        <w:drawing>
          <wp:inline distT="0" distB="0" distL="0" distR="0" wp14:anchorId="0D0D0B5E" wp14:editId="23D0939E">
            <wp:extent cx="3830128" cy="2999014"/>
            <wp:effectExtent l="0" t="0" r="0" b="0"/>
            <wp:docPr id="30" name="Рисунок 30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390" cy="301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E27D" w14:textId="6B556150" w:rsidR="00C055F7" w:rsidRPr="00AD334D" w:rsidRDefault="00C055F7" w:rsidP="00C055F7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2</w:t>
      </w:r>
      <w:r w:rsidR="00F978F7" w:rsidRPr="00E519CA">
        <w:rPr>
          <w:b/>
          <w:i/>
        </w:rPr>
        <w:t>7</w:t>
      </w:r>
      <w:r w:rsidRPr="00FE3B60">
        <w:rPr>
          <w:b/>
          <w:i/>
        </w:rPr>
        <w:t xml:space="preserve"> - </w:t>
      </w:r>
      <w:r w:rsidR="00E519CA">
        <w:rPr>
          <w:b/>
          <w:i/>
        </w:rPr>
        <w:t>Параметры резервной копии</w:t>
      </w:r>
      <w:r>
        <w:rPr>
          <w:b/>
          <w:i/>
        </w:rPr>
        <w:t xml:space="preserve"> БД</w:t>
      </w:r>
    </w:p>
    <w:p w14:paraId="5078A803" w14:textId="2CB84253" w:rsidR="002B32DD" w:rsidRDefault="00733F81" w:rsidP="00235A91">
      <w:pPr>
        <w:spacing w:before="240" w:line="25" w:lineRule="atLeast"/>
        <w:ind w:left="720" w:firstLine="0"/>
        <w:jc w:val="left"/>
      </w:pPr>
      <w:r>
        <w:t>7. Проверка успешного выполнения</w:t>
      </w:r>
      <w:r w:rsidR="00EA0B88">
        <w:t xml:space="preserve"> как отображено на рисунке 28</w:t>
      </w:r>
      <w:r w:rsidR="002B32DD">
        <w:t>:</w:t>
      </w:r>
    </w:p>
    <w:p w14:paraId="3FD2535B" w14:textId="77777777" w:rsidR="002B32DD" w:rsidRDefault="002B32DD" w:rsidP="00235A91">
      <w:pPr>
        <w:spacing w:line="25" w:lineRule="atLeast"/>
        <w:ind w:left="720" w:firstLine="0"/>
        <w:jc w:val="left"/>
      </w:pPr>
      <w:r>
        <w:t xml:space="preserve">   - Дождитесь завершения процесса создания резервной копии.</w:t>
      </w:r>
    </w:p>
    <w:p w14:paraId="3278420A" w14:textId="5DD40770" w:rsidR="002B32DD" w:rsidRDefault="002B32DD" w:rsidP="00235A91">
      <w:pPr>
        <w:spacing w:after="240" w:line="25" w:lineRule="atLeast"/>
        <w:ind w:left="720" w:firstLine="0"/>
        <w:jc w:val="left"/>
      </w:pPr>
      <w:r>
        <w:t xml:space="preserve">   - Проверьте, что файл резервной копи</w:t>
      </w:r>
      <w:r w:rsidR="00733F81">
        <w:t>и был создан в указанном месте.</w:t>
      </w:r>
    </w:p>
    <w:p w14:paraId="2A2E29EE" w14:textId="0D486E7D" w:rsidR="004E1F02" w:rsidRDefault="004E1F02" w:rsidP="00235A91">
      <w:pPr>
        <w:spacing w:line="25" w:lineRule="atLeast"/>
        <w:ind w:left="720" w:firstLine="0"/>
        <w:jc w:val="center"/>
      </w:pPr>
      <w:r>
        <w:rPr>
          <w:noProof/>
        </w:rPr>
        <w:drawing>
          <wp:inline distT="0" distB="0" distL="0" distR="0" wp14:anchorId="71104168" wp14:editId="063CC67F">
            <wp:extent cx="3229471" cy="333567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0383" cy="33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CFF6" w14:textId="48438302" w:rsidR="004461CB" w:rsidRPr="00AD334D" w:rsidRDefault="004461CB" w:rsidP="004461CB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2</w:t>
      </w:r>
      <w:r w:rsidRPr="003123F3">
        <w:rPr>
          <w:b/>
          <w:i/>
        </w:rPr>
        <w:t>8</w:t>
      </w:r>
      <w:r w:rsidRPr="00FE3B60">
        <w:rPr>
          <w:b/>
          <w:i/>
        </w:rPr>
        <w:t xml:space="preserve"> - </w:t>
      </w:r>
      <w:r w:rsidR="003123F3">
        <w:rPr>
          <w:b/>
          <w:i/>
        </w:rPr>
        <w:t>Статусы создания резервной копии БД</w:t>
      </w:r>
    </w:p>
    <w:p w14:paraId="30F5938C" w14:textId="32293E42" w:rsidR="007933CE" w:rsidRDefault="007933CE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</w:rPr>
      </w:pPr>
      <w:bookmarkStart w:id="27" w:name="_Toc167179597"/>
      <w:r w:rsidRPr="008B2542">
        <w:rPr>
          <w:b/>
          <w:bCs/>
          <w:sz w:val="27"/>
          <w:szCs w:val="27"/>
        </w:rPr>
        <w:lastRenderedPageBreak/>
        <w:t>3.2.2. Резервное копирование БД с использованием pg_dump</w:t>
      </w:r>
      <w:bookmarkEnd w:id="27"/>
    </w:p>
    <w:p w14:paraId="68F2429D" w14:textId="77777777" w:rsidR="00AC089A" w:rsidRDefault="00AC089A" w:rsidP="00AC089A">
      <w:pPr>
        <w:spacing w:line="25" w:lineRule="atLeast"/>
      </w:pPr>
      <w:r>
        <w:t>1. SS</w:t>
      </w:r>
      <w:r>
        <w:rPr>
          <w:lang w:val="en-US"/>
        </w:rPr>
        <w:t>H</w:t>
      </w:r>
      <w:r>
        <w:t>-подключение к серверу:</w:t>
      </w:r>
    </w:p>
    <w:p w14:paraId="30F273C0" w14:textId="77777777" w:rsidR="00AC089A" w:rsidRPr="007A2BDD" w:rsidRDefault="00AC089A" w:rsidP="00AC089A">
      <w:pPr>
        <w:spacing w:line="25" w:lineRule="atLeast"/>
        <w:rPr>
          <w:lang w:val="tr-TR"/>
        </w:rPr>
      </w:pPr>
      <w:r>
        <w:t xml:space="preserve">   - Откройте командную строку на вашей рабочей станции или воспользуйтесь программой для подключения к удаленному серверу (например, PuTTY)</w:t>
      </w:r>
      <w:r>
        <w:rPr>
          <w:lang w:val="tr-TR"/>
        </w:rPr>
        <w:t>.</w:t>
      </w:r>
    </w:p>
    <w:p w14:paraId="604F6A1C" w14:textId="77777777" w:rsidR="00AC089A" w:rsidRPr="00246374" w:rsidRDefault="00AC089A" w:rsidP="00AC089A">
      <w:pPr>
        <w:spacing w:before="240" w:after="240" w:line="25" w:lineRule="atLeas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AC089A">
        <w:t xml:space="preserve">   </w:t>
      </w:r>
      <w:r w:rsidRPr="005D68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ssh</w:t>
      </w:r>
      <w:r w:rsidRP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</w:t>
      </w:r>
      <w:r w:rsidRPr="005D68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username</w:t>
      </w:r>
      <w:r w:rsidRP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@</w:t>
      </w:r>
      <w:r w:rsidRPr="00F8189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ip</w:t>
      </w:r>
      <w:r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Pr="00F81891">
        <w:rPr>
          <w:rFonts w:ascii="Courier New" w:hAnsi="Courier New" w:cs="Courier New"/>
          <w:b/>
          <w:color w:val="0070C0"/>
          <w:sz w:val="20"/>
          <w:szCs w:val="20"/>
        </w:rPr>
        <w:t>адрес</w:t>
      </w:r>
      <w:r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Pr="00F81891">
        <w:rPr>
          <w:rFonts w:ascii="Courier New" w:hAnsi="Courier New" w:cs="Courier New"/>
          <w:b/>
          <w:color w:val="0070C0"/>
          <w:sz w:val="20"/>
          <w:szCs w:val="20"/>
        </w:rPr>
        <w:t>сервера</w:t>
      </w:r>
    </w:p>
    <w:p w14:paraId="61A69A72" w14:textId="77777777" w:rsidR="00AC089A" w:rsidRPr="00246374" w:rsidRDefault="00AC089A" w:rsidP="00AC089A">
      <w:pPr>
        <w:spacing w:line="25" w:lineRule="atLeast"/>
        <w:ind w:left="709" w:firstLine="11"/>
        <w:rPr>
          <w:lang w:val="en-US"/>
        </w:rPr>
      </w:pPr>
      <w:r>
        <w:t>где</w:t>
      </w:r>
      <w:r w:rsidRPr="00246374">
        <w:rPr>
          <w:lang w:val="en-US"/>
        </w:rPr>
        <w:t xml:space="preserve">, </w:t>
      </w:r>
    </w:p>
    <w:p w14:paraId="4F80054B" w14:textId="77777777" w:rsidR="00AC089A" w:rsidRDefault="00AC089A" w:rsidP="00AC089A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  <w:lang w:val="en-US"/>
        </w:rPr>
        <w:t>username</w:t>
      </w:r>
      <w:r w:rsidRPr="00133A84">
        <w:rPr>
          <w:b/>
          <w:bCs/>
        </w:rPr>
        <w:t xml:space="preserve"> </w:t>
      </w:r>
      <w:r w:rsidRPr="00C078F5">
        <w:t>-</w:t>
      </w:r>
      <w:r w:rsidRPr="00133A84">
        <w:t xml:space="preserve"> </w:t>
      </w:r>
      <w:r>
        <w:t>имя пользователя с правами администратора на основном сервере;</w:t>
      </w:r>
    </w:p>
    <w:p w14:paraId="7D57EE13" w14:textId="77777777" w:rsidR="00AC089A" w:rsidRDefault="00AC089A" w:rsidP="00AC089A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  <w:lang w:val="en-US"/>
        </w:rPr>
        <w:t>ip</w:t>
      </w:r>
      <w:r w:rsidRPr="00304B7B">
        <w:rPr>
          <w:b/>
          <w:bCs/>
        </w:rPr>
        <w:t>_</w:t>
      </w:r>
      <w:r>
        <w:rPr>
          <w:b/>
          <w:bCs/>
        </w:rPr>
        <w:t xml:space="preserve">адрес_сервера </w:t>
      </w:r>
      <w:r w:rsidRPr="00C078F5">
        <w:t>-</w:t>
      </w:r>
      <w:r>
        <w:t xml:space="preserve"> </w:t>
      </w:r>
      <w:r>
        <w:rPr>
          <w:lang w:val="en-US"/>
        </w:rPr>
        <w:t>IP</w:t>
      </w:r>
      <w:r w:rsidRPr="00304B7B">
        <w:t>-</w:t>
      </w:r>
      <w:r>
        <w:t>адрес основного сервера, на котором развернута БД.</w:t>
      </w:r>
    </w:p>
    <w:p w14:paraId="31555B52" w14:textId="77777777" w:rsidR="00AC089A" w:rsidRPr="009C0590" w:rsidRDefault="00AC089A" w:rsidP="00AC089A">
      <w:pPr>
        <w:pStyle w:val="afff5"/>
        <w:spacing w:line="25" w:lineRule="atLeast"/>
        <w:ind w:firstLine="0"/>
      </w:pPr>
    </w:p>
    <w:p w14:paraId="329D1B8D" w14:textId="77777777" w:rsidR="00AC089A" w:rsidRDefault="00AC089A" w:rsidP="00AC089A">
      <w:pPr>
        <w:spacing w:line="25" w:lineRule="atLeast"/>
      </w:pPr>
      <w:r w:rsidRPr="009C0590">
        <w:t xml:space="preserve">   </w:t>
      </w:r>
      <w:r>
        <w:t xml:space="preserve">- Введите пароль от учетной записи </w:t>
      </w:r>
      <w:r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username</w:t>
      </w:r>
      <w:r>
        <w:t xml:space="preserve"> для подключения к серверу.</w:t>
      </w:r>
    </w:p>
    <w:p w14:paraId="5036C3FE" w14:textId="77777777" w:rsidR="00AC089A" w:rsidRDefault="00AC089A" w:rsidP="00AC089A">
      <w:pPr>
        <w:spacing w:line="25" w:lineRule="atLeast"/>
      </w:pPr>
    </w:p>
    <w:p w14:paraId="6009C3F5" w14:textId="77777777" w:rsidR="00AC089A" w:rsidRDefault="00AC089A" w:rsidP="00AC089A">
      <w:pPr>
        <w:spacing w:line="25" w:lineRule="atLeast"/>
      </w:pPr>
      <w:r>
        <w:t xml:space="preserve">2. </w:t>
      </w:r>
      <w:r w:rsidRPr="00001B30">
        <w:t xml:space="preserve">Вход в контейнер </w:t>
      </w:r>
      <w:r>
        <w:rPr>
          <w:lang w:val="en-US"/>
        </w:rPr>
        <w:t>PostgreSQL</w:t>
      </w:r>
      <w:r w:rsidRPr="00001B30">
        <w:t>:</w:t>
      </w:r>
    </w:p>
    <w:p w14:paraId="71AF824A" w14:textId="77777777" w:rsidR="00AC089A" w:rsidRPr="00935C64" w:rsidRDefault="00AC089A" w:rsidP="00AC089A">
      <w:pPr>
        <w:spacing w:line="25" w:lineRule="atLeast"/>
        <w:jc w:val="left"/>
      </w:pPr>
      <w:r>
        <w:t xml:space="preserve">   - Используйте команду </w:t>
      </w:r>
      <w:r w:rsidRPr="00935C64">
        <w:rPr>
          <w:rFonts w:ascii="Courier New" w:hAnsi="Courier New" w:cs="Courier New"/>
          <w:color w:val="0070C0"/>
          <w:sz w:val="20"/>
          <w:szCs w:val="20"/>
          <w:lang w:val="en-US"/>
        </w:rPr>
        <w:t>docker</w:t>
      </w:r>
      <w:r w:rsidRPr="00935C64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Pr="00935C64">
        <w:rPr>
          <w:rFonts w:ascii="Courier New" w:hAnsi="Courier New" w:cs="Courier New"/>
          <w:color w:val="0070C0"/>
          <w:sz w:val="20"/>
          <w:szCs w:val="20"/>
          <w:lang w:val="en-US"/>
        </w:rPr>
        <w:t>exec</w:t>
      </w:r>
      <w:r w:rsidRPr="00001B30">
        <w:t xml:space="preserve"> для входа в контейнер </w:t>
      </w:r>
      <w:r>
        <w:rPr>
          <w:lang w:val="en-US"/>
        </w:rPr>
        <w:t>PostgreSQL</w:t>
      </w:r>
      <w:r>
        <w:t>.</w:t>
      </w:r>
    </w:p>
    <w:p w14:paraId="73463F2B" w14:textId="0805F2ED" w:rsidR="00AC089A" w:rsidRDefault="00AC089A" w:rsidP="00AC089A">
      <w:pPr>
        <w:spacing w:before="240" w:after="240" w:line="25" w:lineRule="atLeast"/>
        <w:jc w:val="lef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AC16DA">
        <w:t xml:space="preserve">     </w:t>
      </w:r>
      <w:r w:rsidRPr="00935C6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docker exec -it </w:t>
      </w:r>
      <w:r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postgres-conteiner</w:t>
      </w:r>
      <w:r w:rsidRPr="00935C6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bash</w:t>
      </w:r>
    </w:p>
    <w:p w14:paraId="619EBC27" w14:textId="77777777" w:rsidR="00E636DF" w:rsidRPr="00246374" w:rsidRDefault="00E636DF" w:rsidP="00E636DF">
      <w:pPr>
        <w:spacing w:line="25" w:lineRule="atLeast"/>
        <w:ind w:left="709" w:firstLine="11"/>
        <w:rPr>
          <w:lang w:val="en-US"/>
        </w:rPr>
      </w:pPr>
      <w:r>
        <w:t>где</w:t>
      </w:r>
      <w:r w:rsidRPr="00246374">
        <w:rPr>
          <w:lang w:val="en-US"/>
        </w:rPr>
        <w:t xml:space="preserve">, </w:t>
      </w:r>
    </w:p>
    <w:p w14:paraId="21A4FF6F" w14:textId="3C89D210" w:rsidR="00E636DF" w:rsidRDefault="00086F8B" w:rsidP="00E636DF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</w:rPr>
        <w:t>-</w:t>
      </w:r>
      <w:r>
        <w:rPr>
          <w:b/>
          <w:bCs/>
          <w:lang w:val="en-US"/>
        </w:rPr>
        <w:t>i</w:t>
      </w:r>
      <w:r w:rsidR="00E636DF" w:rsidRPr="00133A84">
        <w:rPr>
          <w:b/>
          <w:bCs/>
        </w:rPr>
        <w:t xml:space="preserve"> </w:t>
      </w:r>
      <w:r w:rsidR="00E636DF" w:rsidRPr="00C078F5">
        <w:t>-</w:t>
      </w:r>
      <w:r w:rsidR="00E636DF" w:rsidRPr="00133A84">
        <w:t xml:space="preserve"> </w:t>
      </w:r>
      <w:r>
        <w:t xml:space="preserve">флаг указывает </w:t>
      </w:r>
      <w:r>
        <w:rPr>
          <w:lang w:val="en-US"/>
        </w:rPr>
        <w:t>Docker</w:t>
      </w:r>
      <w:r w:rsidRPr="00086F8B">
        <w:t xml:space="preserve"> </w:t>
      </w:r>
      <w:r>
        <w:t>на то, что нужно держать стандартный ввод открытым, что позволяет взаимодействовать с процессом внутри контейнера</w:t>
      </w:r>
      <w:r w:rsidR="00E636DF">
        <w:t>;</w:t>
      </w:r>
    </w:p>
    <w:p w14:paraId="2402C1D4" w14:textId="193B4961" w:rsidR="00C51D71" w:rsidRDefault="00C51D71" w:rsidP="00C51D71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</w:rPr>
        <w:t>-</w:t>
      </w:r>
      <w:r>
        <w:rPr>
          <w:b/>
          <w:bCs/>
          <w:lang w:val="en-US"/>
        </w:rPr>
        <w:t>t</w:t>
      </w:r>
      <w:r w:rsidRPr="00133A84">
        <w:rPr>
          <w:b/>
          <w:bCs/>
        </w:rPr>
        <w:t xml:space="preserve"> </w:t>
      </w:r>
      <w:r w:rsidRPr="00C078F5">
        <w:t>-</w:t>
      </w:r>
      <w:r w:rsidRPr="00133A84">
        <w:t xml:space="preserve"> </w:t>
      </w:r>
      <w:r>
        <w:t xml:space="preserve">флаг указывает </w:t>
      </w:r>
      <w:r>
        <w:rPr>
          <w:lang w:val="en-US"/>
        </w:rPr>
        <w:t>Docker</w:t>
      </w:r>
      <w:r w:rsidRPr="00086F8B">
        <w:t xml:space="preserve"> </w:t>
      </w:r>
      <w:r>
        <w:t xml:space="preserve">на то, что нужно выделить псевдотерминал. В сочетании с флагом </w:t>
      </w:r>
      <w:r w:rsidRPr="000606C2">
        <w:rPr>
          <w:rFonts w:ascii="Courier New" w:hAnsi="Courier New" w:cs="Courier New"/>
          <w:b/>
          <w:color w:val="0070C0"/>
          <w:sz w:val="20"/>
          <w:szCs w:val="20"/>
        </w:rPr>
        <w:t>-</w:t>
      </w:r>
      <w:r w:rsidRPr="00935C6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</w:t>
      </w:r>
      <w:r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="000606C2" w:rsidRPr="000606C2">
        <w:t>позволяет запускать команду в интерактивном режиме, чтобы можно было работать с оболочкой так же, как в обычном режиме</w:t>
      </w:r>
      <w:r>
        <w:t>;</w:t>
      </w:r>
    </w:p>
    <w:p w14:paraId="127AC6F6" w14:textId="2F2B6689" w:rsidR="00D46175" w:rsidRDefault="00D46175" w:rsidP="00C51D71">
      <w:pPr>
        <w:pStyle w:val="afff5"/>
        <w:numPr>
          <w:ilvl w:val="0"/>
          <w:numId w:val="27"/>
        </w:numPr>
        <w:spacing w:line="25" w:lineRule="atLeast"/>
        <w:ind w:left="1276"/>
      </w:pPr>
      <w:r w:rsidRPr="009761D6">
        <w:rPr>
          <w:b/>
          <w:bCs/>
          <w:lang w:val="en-US"/>
        </w:rPr>
        <w:t>postgres</w:t>
      </w:r>
      <w:r w:rsidRPr="009761D6">
        <w:rPr>
          <w:b/>
          <w:bCs/>
        </w:rPr>
        <w:t>-</w:t>
      </w:r>
      <w:r w:rsidRPr="009761D6">
        <w:rPr>
          <w:b/>
          <w:bCs/>
          <w:lang w:val="en-US"/>
        </w:rPr>
        <w:t>conteiner</w:t>
      </w:r>
      <w:r w:rsidRPr="00D46175">
        <w:t xml:space="preserve"> - </w:t>
      </w:r>
      <w:r>
        <w:t>имя контейнера, в котором будет выполняться команда;</w:t>
      </w:r>
    </w:p>
    <w:p w14:paraId="2F095D07" w14:textId="7F68A3E6" w:rsidR="00D46175" w:rsidRDefault="00D46175" w:rsidP="00C51D71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  <w:lang w:val="en-US"/>
        </w:rPr>
        <w:t>bash</w:t>
      </w:r>
      <w:r w:rsidRPr="00D46175">
        <w:rPr>
          <w:b/>
          <w:bCs/>
        </w:rPr>
        <w:t xml:space="preserve"> </w:t>
      </w:r>
      <w:r w:rsidRPr="00D46175">
        <w:t xml:space="preserve">- </w:t>
      </w:r>
      <w:r>
        <w:t>команда, которую нужно выполнить внутри контейнера.</w:t>
      </w:r>
      <w:r w:rsidR="00C015DF">
        <w:t xml:space="preserve"> В данном случае открывается </w:t>
      </w:r>
      <w:r w:rsidR="00C015DF">
        <w:rPr>
          <w:lang w:val="en-US"/>
        </w:rPr>
        <w:t>Bash</w:t>
      </w:r>
      <w:r w:rsidR="00C015DF" w:rsidRPr="00C015DF">
        <w:t>-</w:t>
      </w:r>
      <w:r w:rsidR="00C015DF">
        <w:t>оболочка, позволяющая пользователю интерактивно работать внутри контейнера.</w:t>
      </w:r>
    </w:p>
    <w:p w14:paraId="75B02C72" w14:textId="77777777" w:rsidR="00E636DF" w:rsidRDefault="00E636DF" w:rsidP="00D07CA7">
      <w:pPr>
        <w:spacing w:line="25" w:lineRule="atLeast"/>
      </w:pPr>
    </w:p>
    <w:p w14:paraId="3024BA22" w14:textId="6E70BA83" w:rsidR="00D07CA7" w:rsidRDefault="00565CCB" w:rsidP="00D07CA7">
      <w:pPr>
        <w:spacing w:line="25" w:lineRule="atLeast"/>
      </w:pPr>
      <w:r w:rsidRPr="00D07CA7">
        <w:t>3</w:t>
      </w:r>
      <w:r>
        <w:t xml:space="preserve">. </w:t>
      </w:r>
      <w:r w:rsidR="00D92684">
        <w:t>Создание резервной копии БД</w:t>
      </w:r>
      <w:r w:rsidRPr="00001B30">
        <w:t>:</w:t>
      </w:r>
    </w:p>
    <w:p w14:paraId="3743A9F1" w14:textId="7376D05F" w:rsidR="00D07CA7" w:rsidRPr="008B2542" w:rsidRDefault="00565CCB" w:rsidP="00D07CA7">
      <w:pPr>
        <w:spacing w:line="25" w:lineRule="atLeast"/>
        <w:ind w:firstLine="709"/>
      </w:pPr>
      <w:r>
        <w:t xml:space="preserve">- </w:t>
      </w:r>
      <w:r w:rsidR="00D07CA7" w:rsidRPr="008B2542">
        <w:t xml:space="preserve">Внутри контейнера выполните команду </w:t>
      </w:r>
      <w:r w:rsidR="00D07CA7" w:rsidRPr="00565CCB">
        <w:rPr>
          <w:rFonts w:ascii="Courier New" w:hAnsi="Courier New" w:cs="Courier New"/>
          <w:color w:val="0070C0"/>
          <w:sz w:val="20"/>
          <w:szCs w:val="20"/>
        </w:rPr>
        <w:t>pg_dump</w:t>
      </w:r>
      <w:r w:rsidR="00D07CA7" w:rsidRPr="008B2542">
        <w:t>.</w:t>
      </w:r>
    </w:p>
    <w:p w14:paraId="36B8B8FA" w14:textId="39DB465D" w:rsidR="00565CCB" w:rsidRDefault="00565CCB" w:rsidP="00D07CA7">
      <w:pPr>
        <w:spacing w:line="25" w:lineRule="atLeast"/>
        <w:jc w:val="left"/>
      </w:pPr>
    </w:p>
    <w:p w14:paraId="503CA199" w14:textId="42322F37" w:rsidR="007933CE" w:rsidRDefault="006E41D5" w:rsidP="00235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" w:lineRule="atLeast"/>
        <w:jc w:val="left"/>
        <w:rPr>
          <w:rFonts w:ascii="Courier New" w:hAnsi="Courier New" w:cs="Courier New"/>
          <w:b/>
          <w:bCs/>
          <w:color w:val="0070C0"/>
          <w:sz w:val="20"/>
          <w:szCs w:val="20"/>
          <w:lang w:val="en-US"/>
        </w:rPr>
      </w:pPr>
      <w:r w:rsidRPr="00AC16DA">
        <w:rPr>
          <w:rFonts w:ascii="Courier New" w:hAnsi="Courier New" w:cs="Courier New"/>
          <w:sz w:val="20"/>
          <w:szCs w:val="20"/>
        </w:rPr>
        <w:tab/>
      </w:r>
      <w:r w:rsidR="00BB23E1" w:rsidRPr="00D07CA7">
        <w:rPr>
          <w:rFonts w:ascii="Courier New" w:hAnsi="Courier New" w:cs="Courier New"/>
          <w:b/>
          <w:bCs/>
          <w:color w:val="0070C0"/>
          <w:sz w:val="20"/>
          <w:szCs w:val="20"/>
          <w:lang w:val="en-US"/>
        </w:rPr>
        <w:t>pg_dump -U postgres -F t defectdb &gt; /var/backups/postgres/backup.tar</w:t>
      </w:r>
    </w:p>
    <w:p w14:paraId="33A97BFA" w14:textId="77777777" w:rsidR="00E636DF" w:rsidRPr="00F23714" w:rsidRDefault="00E636DF" w:rsidP="00016E97">
      <w:pPr>
        <w:spacing w:line="25" w:lineRule="atLeast"/>
        <w:ind w:left="709" w:firstLine="11"/>
        <w:rPr>
          <w:lang w:val="en-US"/>
        </w:rPr>
      </w:pPr>
    </w:p>
    <w:p w14:paraId="292E996A" w14:textId="3EA3F98D" w:rsidR="00016E97" w:rsidRPr="00246374" w:rsidRDefault="00016E97" w:rsidP="00016E97">
      <w:pPr>
        <w:spacing w:line="25" w:lineRule="atLeast"/>
        <w:ind w:left="709" w:firstLine="11"/>
        <w:rPr>
          <w:lang w:val="en-US"/>
        </w:rPr>
      </w:pPr>
      <w:r>
        <w:t>где</w:t>
      </w:r>
      <w:r w:rsidRPr="00246374">
        <w:rPr>
          <w:lang w:val="en-US"/>
        </w:rPr>
        <w:t xml:space="preserve">, </w:t>
      </w:r>
    </w:p>
    <w:p w14:paraId="7BC03120" w14:textId="2D85E65C" w:rsidR="00016E97" w:rsidRDefault="004714CA" w:rsidP="00016E97">
      <w:pPr>
        <w:pStyle w:val="afff5"/>
        <w:numPr>
          <w:ilvl w:val="0"/>
          <w:numId w:val="27"/>
        </w:numPr>
        <w:spacing w:line="25" w:lineRule="atLeast"/>
        <w:ind w:left="1276"/>
      </w:pPr>
      <w:r w:rsidRPr="004714CA">
        <w:rPr>
          <w:b/>
          <w:bCs/>
        </w:rPr>
        <w:t>-</w:t>
      </w:r>
      <w:r w:rsidRPr="004714CA">
        <w:rPr>
          <w:b/>
          <w:bCs/>
          <w:lang w:val="en-US"/>
        </w:rPr>
        <w:t>U</w:t>
      </w:r>
      <w:r w:rsidRPr="004714CA">
        <w:rPr>
          <w:b/>
          <w:bCs/>
        </w:rPr>
        <w:t xml:space="preserve"> </w:t>
      </w:r>
      <w:r w:rsidRPr="004714CA">
        <w:rPr>
          <w:b/>
          <w:bCs/>
          <w:lang w:val="en-US"/>
        </w:rPr>
        <w:t>postgres</w:t>
      </w:r>
      <w:r w:rsidR="00130F1A">
        <w:rPr>
          <w:b/>
          <w:bCs/>
        </w:rPr>
        <w:t xml:space="preserve"> -</w:t>
      </w:r>
      <w:r w:rsidRPr="004714CA">
        <w:rPr>
          <w:b/>
          <w:bCs/>
        </w:rPr>
        <w:t xml:space="preserve"> </w:t>
      </w:r>
      <w:r w:rsidR="00130F1A">
        <w:t>ф</w:t>
      </w:r>
      <w:r w:rsidRPr="00130F1A">
        <w:t xml:space="preserve">лаг </w:t>
      </w:r>
      <w:r w:rsidR="00130F1A" w:rsidRPr="002775E2">
        <w:rPr>
          <w:rFonts w:ascii="Courier New" w:hAnsi="Courier New" w:cs="Courier New"/>
          <w:color w:val="0070C0"/>
          <w:sz w:val="20"/>
          <w:szCs w:val="20"/>
        </w:rPr>
        <w:t>-</w:t>
      </w:r>
      <w:r w:rsidR="00130F1A" w:rsidRPr="002775E2">
        <w:rPr>
          <w:rFonts w:ascii="Courier New" w:hAnsi="Courier New" w:cs="Courier New"/>
          <w:color w:val="0070C0"/>
          <w:sz w:val="20"/>
          <w:szCs w:val="20"/>
          <w:lang w:val="en-US"/>
        </w:rPr>
        <w:t>U</w:t>
      </w:r>
      <w:r w:rsidRPr="00130F1A">
        <w:t xml:space="preserve"> указывает имя пользователя </w:t>
      </w:r>
      <w:r w:rsidR="00130F1A">
        <w:t>БД</w:t>
      </w:r>
      <w:r w:rsidRPr="00130F1A">
        <w:t xml:space="preserve">, которое будет использоваться для подключения к </w:t>
      </w:r>
      <w:r w:rsidRPr="00130F1A">
        <w:rPr>
          <w:lang w:val="en-US"/>
        </w:rPr>
        <w:t>PostgreSQL</w:t>
      </w:r>
      <w:r w:rsidRPr="00130F1A">
        <w:t xml:space="preserve">. В данном случае, используется пользователь </w:t>
      </w:r>
      <w:r w:rsidR="00130F1A" w:rsidRPr="002775E2">
        <w:rPr>
          <w:rFonts w:ascii="Courier New" w:hAnsi="Courier New" w:cs="Courier New"/>
          <w:color w:val="0070C0"/>
          <w:sz w:val="20"/>
          <w:szCs w:val="20"/>
          <w:lang w:val="en-US"/>
        </w:rPr>
        <w:t>postgres</w:t>
      </w:r>
      <w:r w:rsidR="00016E97">
        <w:t>;</w:t>
      </w:r>
    </w:p>
    <w:p w14:paraId="17298C9E" w14:textId="6F784FCF" w:rsidR="00016E97" w:rsidRDefault="00130F1A" w:rsidP="00016E97">
      <w:pPr>
        <w:pStyle w:val="afff5"/>
        <w:numPr>
          <w:ilvl w:val="0"/>
          <w:numId w:val="27"/>
        </w:numPr>
        <w:spacing w:line="25" w:lineRule="atLeast"/>
        <w:ind w:left="1276"/>
      </w:pPr>
      <w:r w:rsidRPr="00130F1A">
        <w:rPr>
          <w:b/>
          <w:bCs/>
        </w:rPr>
        <w:t>-</w:t>
      </w:r>
      <w:r w:rsidRPr="00130F1A">
        <w:rPr>
          <w:b/>
          <w:bCs/>
          <w:lang w:val="en-US"/>
        </w:rPr>
        <w:t>F</w:t>
      </w:r>
      <w:r w:rsidRPr="00130F1A">
        <w:rPr>
          <w:b/>
          <w:bCs/>
        </w:rPr>
        <w:t xml:space="preserve"> </w:t>
      </w:r>
      <w:r w:rsidRPr="00130F1A">
        <w:rPr>
          <w:b/>
          <w:bCs/>
          <w:lang w:val="en-US"/>
        </w:rPr>
        <w:t>t</w:t>
      </w:r>
      <w:r w:rsidRPr="00130F1A">
        <w:rPr>
          <w:b/>
          <w:bCs/>
        </w:rPr>
        <w:t xml:space="preserve"> </w:t>
      </w:r>
      <w:r w:rsidR="00016E97" w:rsidRPr="00C078F5">
        <w:t>-</w:t>
      </w:r>
      <w:r w:rsidR="00016E97">
        <w:t xml:space="preserve"> </w:t>
      </w:r>
      <w:r>
        <w:t>ф</w:t>
      </w:r>
      <w:r w:rsidRPr="00130F1A">
        <w:t xml:space="preserve">лаг </w:t>
      </w:r>
      <w:r w:rsidR="005541A7" w:rsidRPr="002775E2">
        <w:rPr>
          <w:rFonts w:ascii="Courier New" w:hAnsi="Courier New" w:cs="Courier New"/>
          <w:color w:val="0070C0"/>
          <w:sz w:val="20"/>
          <w:szCs w:val="20"/>
        </w:rPr>
        <w:t>-</w:t>
      </w:r>
      <w:r w:rsidR="005541A7" w:rsidRPr="002775E2">
        <w:rPr>
          <w:rFonts w:ascii="Courier New" w:hAnsi="Courier New" w:cs="Courier New"/>
          <w:color w:val="0070C0"/>
          <w:sz w:val="20"/>
          <w:szCs w:val="20"/>
          <w:lang w:val="en-US"/>
        </w:rPr>
        <w:t>F</w:t>
      </w:r>
      <w:r w:rsidRPr="00130F1A">
        <w:t xml:space="preserve"> определяет формат резервной копии. </w:t>
      </w:r>
      <w:r w:rsidR="005541A7" w:rsidRPr="002775E2">
        <w:rPr>
          <w:rFonts w:ascii="Courier New" w:hAnsi="Courier New" w:cs="Courier New"/>
          <w:color w:val="0070C0"/>
          <w:sz w:val="20"/>
          <w:szCs w:val="20"/>
          <w:lang w:val="en-US"/>
        </w:rPr>
        <w:t>t</w:t>
      </w:r>
      <w:r w:rsidRPr="00130F1A">
        <w:t xml:space="preserve"> означает</w:t>
      </w:r>
      <w:r w:rsidRPr="002775E2">
        <w:t xml:space="preserve"> </w:t>
      </w:r>
      <w:r w:rsidRPr="002775E2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 w:rsidRPr="00130F1A">
        <w:t xml:space="preserve"> архив, который создает резервную копию в формате </w:t>
      </w:r>
      <w:r w:rsidR="005541A7" w:rsidRPr="002775E2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 w:rsidRPr="00130F1A">
        <w:t>-архива</w:t>
      </w:r>
      <w:r w:rsidR="005541A7">
        <w:t>;</w:t>
      </w:r>
    </w:p>
    <w:p w14:paraId="759AB8A0" w14:textId="24034D69" w:rsidR="005541A7" w:rsidRDefault="005541A7" w:rsidP="00016E97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  <w:lang w:val="en-US"/>
        </w:rPr>
        <w:t>defectdb</w:t>
      </w:r>
      <w:r w:rsidRPr="005541A7">
        <w:rPr>
          <w:b/>
          <w:bCs/>
        </w:rPr>
        <w:t xml:space="preserve"> </w:t>
      </w:r>
      <w:r w:rsidRPr="005541A7">
        <w:t xml:space="preserve">- </w:t>
      </w:r>
      <w:r>
        <w:t>имя БД, для которой создается резервная копия;</w:t>
      </w:r>
    </w:p>
    <w:p w14:paraId="1A4A2308" w14:textId="5DABF20F" w:rsidR="00016E97" w:rsidRPr="00546935" w:rsidRDefault="005541A7" w:rsidP="00546935">
      <w:pPr>
        <w:pStyle w:val="afff5"/>
        <w:numPr>
          <w:ilvl w:val="0"/>
          <w:numId w:val="27"/>
        </w:numPr>
        <w:spacing w:line="25" w:lineRule="atLeast"/>
        <w:ind w:left="1276"/>
      </w:pPr>
      <w:r w:rsidRPr="002775E2">
        <w:rPr>
          <w:b/>
          <w:bCs/>
        </w:rPr>
        <w:t>&gt; /var/backups/postgres/backup.tar</w:t>
      </w:r>
      <w:r w:rsidR="002775E2">
        <w:t xml:space="preserve"> -</w:t>
      </w:r>
      <w:r w:rsidRPr="005541A7">
        <w:t xml:space="preserve"> оператор перенаправления </w:t>
      </w:r>
      <w:proofErr w:type="gramStart"/>
      <w:r w:rsidRPr="005541A7">
        <w:t>вывода &gt;</w:t>
      </w:r>
      <w:proofErr w:type="gramEnd"/>
      <w:r w:rsidRPr="005541A7">
        <w:t xml:space="preserve"> указывает, что результат команды (резервная копия базы данных) должен быть записан в файл </w:t>
      </w:r>
      <w:r w:rsidR="002775E2" w:rsidRPr="00546935">
        <w:rPr>
          <w:rFonts w:ascii="Courier New" w:hAnsi="Courier New" w:cs="Courier New"/>
          <w:color w:val="0070C0"/>
          <w:sz w:val="20"/>
          <w:szCs w:val="20"/>
        </w:rPr>
        <w:t>/</w:t>
      </w:r>
      <w:r w:rsidR="002775E2" w:rsidRPr="00546935">
        <w:rPr>
          <w:rFonts w:ascii="Courier New" w:hAnsi="Courier New" w:cs="Courier New"/>
          <w:color w:val="0070C0"/>
          <w:sz w:val="20"/>
          <w:szCs w:val="20"/>
          <w:lang w:val="en-US"/>
        </w:rPr>
        <w:t>var</w:t>
      </w:r>
      <w:r w:rsidR="002775E2" w:rsidRPr="00546935">
        <w:rPr>
          <w:rFonts w:ascii="Courier New" w:hAnsi="Courier New" w:cs="Courier New"/>
          <w:color w:val="0070C0"/>
          <w:sz w:val="20"/>
          <w:szCs w:val="20"/>
        </w:rPr>
        <w:t>/</w:t>
      </w:r>
      <w:r w:rsidR="002775E2" w:rsidRPr="00546935">
        <w:rPr>
          <w:rFonts w:ascii="Courier New" w:hAnsi="Courier New" w:cs="Courier New"/>
          <w:color w:val="0070C0"/>
          <w:sz w:val="20"/>
          <w:szCs w:val="20"/>
          <w:lang w:val="en-US"/>
        </w:rPr>
        <w:t>backups</w:t>
      </w:r>
      <w:r w:rsidR="002775E2" w:rsidRPr="00546935">
        <w:rPr>
          <w:rFonts w:ascii="Courier New" w:hAnsi="Courier New" w:cs="Courier New"/>
          <w:color w:val="0070C0"/>
          <w:sz w:val="20"/>
          <w:szCs w:val="20"/>
        </w:rPr>
        <w:t>/</w:t>
      </w:r>
      <w:r w:rsidR="002775E2" w:rsidRPr="00546935">
        <w:rPr>
          <w:rFonts w:ascii="Courier New" w:hAnsi="Courier New" w:cs="Courier New"/>
          <w:color w:val="0070C0"/>
          <w:sz w:val="20"/>
          <w:szCs w:val="20"/>
          <w:lang w:val="en-US"/>
        </w:rPr>
        <w:t>postgres</w:t>
      </w:r>
      <w:r w:rsidR="002775E2" w:rsidRPr="00546935">
        <w:rPr>
          <w:rFonts w:ascii="Courier New" w:hAnsi="Courier New" w:cs="Courier New"/>
          <w:color w:val="0070C0"/>
          <w:sz w:val="20"/>
          <w:szCs w:val="20"/>
        </w:rPr>
        <w:t>/</w:t>
      </w:r>
      <w:r w:rsidR="002775E2" w:rsidRPr="00546935">
        <w:rPr>
          <w:rFonts w:ascii="Courier New" w:hAnsi="Courier New" w:cs="Courier New"/>
          <w:color w:val="0070C0"/>
          <w:sz w:val="20"/>
          <w:szCs w:val="20"/>
          <w:lang w:val="en-US"/>
        </w:rPr>
        <w:t>backup</w:t>
      </w:r>
      <w:r w:rsidR="002775E2" w:rsidRPr="00546935">
        <w:rPr>
          <w:rFonts w:ascii="Courier New" w:hAnsi="Courier New" w:cs="Courier New"/>
          <w:color w:val="0070C0"/>
          <w:sz w:val="20"/>
          <w:szCs w:val="20"/>
        </w:rPr>
        <w:t>.</w:t>
      </w:r>
      <w:r w:rsidR="002775E2" w:rsidRPr="00546935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 w:rsidR="00546935" w:rsidRPr="00546935">
        <w:t>.</w:t>
      </w:r>
    </w:p>
    <w:p w14:paraId="2A18DEF4" w14:textId="172E0D09" w:rsidR="00AC089A" w:rsidRPr="00016E97" w:rsidRDefault="00AC089A" w:rsidP="00235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" w:lineRule="atLeast"/>
        <w:jc w:val="left"/>
        <w:rPr>
          <w:rFonts w:ascii="Courier New" w:hAnsi="Courier New" w:cs="Courier New"/>
          <w:color w:val="0070C0"/>
          <w:sz w:val="20"/>
          <w:szCs w:val="20"/>
        </w:rPr>
      </w:pPr>
    </w:p>
    <w:p w14:paraId="6D48457A" w14:textId="77777777" w:rsidR="00AC089A" w:rsidRPr="000C266A" w:rsidRDefault="00AC089A" w:rsidP="00AC089A">
      <w:pPr>
        <w:spacing w:line="25" w:lineRule="atLeast"/>
      </w:pPr>
      <w:r>
        <w:t xml:space="preserve">4. </w:t>
      </w:r>
      <w:r w:rsidRPr="00001B30">
        <w:t xml:space="preserve">Выход из контейнера </w:t>
      </w:r>
      <w:r>
        <w:rPr>
          <w:lang w:val="en-US"/>
        </w:rPr>
        <w:t>PostgreSQL</w:t>
      </w:r>
      <w:r w:rsidRPr="000C266A">
        <w:t>:</w:t>
      </w:r>
    </w:p>
    <w:p w14:paraId="089E3CAE" w14:textId="77777777" w:rsidR="00AC089A" w:rsidRPr="00162008" w:rsidRDefault="00AC089A" w:rsidP="00AC089A">
      <w:pPr>
        <w:spacing w:line="25" w:lineRule="atLeast"/>
      </w:pPr>
      <w:r w:rsidRPr="00001B30">
        <w:t>- Если вы закончил</w:t>
      </w:r>
      <w:r>
        <w:t>и работу в контейнере, нажмите комбинацию клавиш «</w:t>
      </w:r>
      <w:r>
        <w:rPr>
          <w:lang w:val="en-US"/>
        </w:rPr>
        <w:t>Ctrl</w:t>
      </w:r>
      <w:r w:rsidRPr="00001B30">
        <w:t xml:space="preserve"> + </w:t>
      </w:r>
      <w:r>
        <w:rPr>
          <w:lang w:val="en-US"/>
        </w:rPr>
        <w:t>D</w:t>
      </w:r>
      <w:r>
        <w:t>»</w:t>
      </w:r>
      <w:r w:rsidRPr="00001B30">
        <w:t>, чтобы выйти из контейнера.</w:t>
      </w:r>
    </w:p>
    <w:p w14:paraId="5CB6D64E" w14:textId="77777777" w:rsidR="00AC089A" w:rsidRPr="00F23714" w:rsidRDefault="00AC089A" w:rsidP="00235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" w:lineRule="atLeast"/>
        <w:jc w:val="left"/>
        <w:rPr>
          <w:rFonts w:ascii="Courier New" w:hAnsi="Courier New" w:cs="Courier New"/>
          <w:sz w:val="20"/>
          <w:szCs w:val="20"/>
        </w:rPr>
      </w:pPr>
    </w:p>
    <w:p w14:paraId="2D1F60EE" w14:textId="77777777" w:rsidR="00162008" w:rsidRDefault="00162008" w:rsidP="00235A91">
      <w:pPr>
        <w:spacing w:beforeAutospacing="1" w:afterAutospacing="1" w:line="25" w:lineRule="atLeast"/>
        <w:ind w:firstLine="0"/>
        <w:outlineLvl w:val="1"/>
        <w:rPr>
          <w:b/>
          <w:bCs/>
          <w:sz w:val="36"/>
          <w:szCs w:val="36"/>
        </w:rPr>
      </w:pPr>
      <w:bookmarkStart w:id="28" w:name="_Toc167179598"/>
      <w:r w:rsidRPr="00001B30">
        <w:rPr>
          <w:b/>
          <w:bCs/>
          <w:sz w:val="36"/>
          <w:szCs w:val="36"/>
        </w:rPr>
        <w:lastRenderedPageBreak/>
        <w:t>4</w:t>
      </w:r>
      <w:bookmarkStart w:id="29" w:name="_Toc166160667_Копия_1"/>
      <w:r>
        <w:rPr>
          <w:b/>
          <w:bCs/>
          <w:sz w:val="36"/>
          <w:szCs w:val="36"/>
        </w:rPr>
        <w:t xml:space="preserve">. </w:t>
      </w:r>
      <w:bookmarkEnd w:id="29"/>
      <w:r>
        <w:rPr>
          <w:b/>
          <w:bCs/>
          <w:sz w:val="36"/>
          <w:szCs w:val="36"/>
        </w:rPr>
        <w:t>Восстановление БД из резервной копии</w:t>
      </w:r>
      <w:bookmarkEnd w:id="28"/>
    </w:p>
    <w:p w14:paraId="6734573B" w14:textId="10302C8E" w:rsidR="00162008" w:rsidRPr="00540E26" w:rsidRDefault="00162008" w:rsidP="00235A91">
      <w:pPr>
        <w:spacing w:beforeAutospacing="1" w:afterAutospacing="1" w:line="25" w:lineRule="atLeast"/>
        <w:outlineLvl w:val="2"/>
        <w:rPr>
          <w:b/>
          <w:bCs/>
          <w:sz w:val="27"/>
          <w:szCs w:val="27"/>
        </w:rPr>
      </w:pPr>
      <w:bookmarkStart w:id="30" w:name="_Toc167179599"/>
      <w:r w:rsidRPr="00001B30">
        <w:rPr>
          <w:b/>
          <w:bCs/>
          <w:sz w:val="27"/>
          <w:szCs w:val="27"/>
        </w:rPr>
        <w:t>4</w:t>
      </w:r>
      <w:bookmarkStart w:id="31" w:name="_Toc166160668_Копия_1"/>
      <w:r w:rsidRPr="00001B30">
        <w:rPr>
          <w:b/>
          <w:bCs/>
          <w:sz w:val="27"/>
          <w:szCs w:val="27"/>
        </w:rPr>
        <w:t xml:space="preserve">.1. </w:t>
      </w:r>
      <w:bookmarkEnd w:id="31"/>
      <w:r>
        <w:rPr>
          <w:b/>
          <w:bCs/>
          <w:sz w:val="27"/>
          <w:szCs w:val="27"/>
        </w:rPr>
        <w:t xml:space="preserve">Восстановление БД с использованием </w:t>
      </w:r>
      <w:r>
        <w:rPr>
          <w:b/>
          <w:bCs/>
          <w:sz w:val="27"/>
          <w:szCs w:val="27"/>
          <w:lang w:val="en-US"/>
        </w:rPr>
        <w:t>pgAdmin</w:t>
      </w:r>
      <w:bookmarkEnd w:id="30"/>
    </w:p>
    <w:p w14:paraId="3DFF49C8" w14:textId="177FAB91" w:rsidR="00540E26" w:rsidRDefault="00540E26" w:rsidP="00235A91">
      <w:pPr>
        <w:spacing w:line="25" w:lineRule="atLeast"/>
        <w:ind w:left="720" w:firstLine="0"/>
        <w:jc w:val="left"/>
      </w:pPr>
      <w:r>
        <w:t>1. Вход в pgAdmin</w:t>
      </w:r>
      <w:r w:rsidR="00172D1F">
        <w:t xml:space="preserve"> отображен на рисунке 29</w:t>
      </w:r>
      <w:r>
        <w:t>:</w:t>
      </w:r>
    </w:p>
    <w:p w14:paraId="05BE43B8" w14:textId="4B59CAEE" w:rsidR="00540E26" w:rsidRDefault="00540E26" w:rsidP="00235A91">
      <w:pPr>
        <w:spacing w:line="25" w:lineRule="atLeast"/>
        <w:ind w:left="720" w:firstLine="0"/>
        <w:jc w:val="left"/>
      </w:pPr>
      <w:r>
        <w:t xml:space="preserve">   - Откройте веб-браузер и перейдите по адресу: </w:t>
      </w:r>
      <w:r w:rsidR="00F978F7" w:rsidRPr="009376E9">
        <w:rPr>
          <w:rFonts w:ascii="Courier New" w:hAnsi="Courier New" w:cs="Courier New"/>
          <w:color w:val="0070C0"/>
          <w:sz w:val="20"/>
          <w:szCs w:val="20"/>
          <w:lang w:val="en-US"/>
        </w:rPr>
        <w:t>https</w:t>
      </w:r>
      <w:r w:rsidR="00F978F7" w:rsidRPr="00660AC3">
        <w:rPr>
          <w:rFonts w:ascii="Courier New" w:hAnsi="Courier New" w:cs="Courier New"/>
          <w:color w:val="0070C0"/>
          <w:sz w:val="20"/>
          <w:szCs w:val="20"/>
        </w:rPr>
        <w:t>://</w:t>
      </w:r>
      <w:r w:rsidR="00F978F7" w:rsidRPr="000E0E8E">
        <w:rPr>
          <w:rFonts w:ascii="Courier New" w:hAnsi="Courier New" w:cs="Courier New"/>
          <w:color w:val="0070C0"/>
          <w:sz w:val="20"/>
          <w:szCs w:val="20"/>
        </w:rPr>
        <w:t>&lt;</w:t>
      </w:r>
      <w:r w:rsidR="00F978F7" w:rsidRPr="00876A15">
        <w:rPr>
          <w:rFonts w:ascii="Courier New" w:hAnsi="Courier New" w:cs="Courier New"/>
          <w:color w:val="0070C0"/>
          <w:sz w:val="20"/>
          <w:szCs w:val="20"/>
        </w:rPr>
        <w:t>URL</w:t>
      </w:r>
      <w:r w:rsidR="00F978F7">
        <w:rPr>
          <w:rFonts w:ascii="Courier New" w:hAnsi="Courier New" w:cs="Courier New"/>
          <w:color w:val="0070C0"/>
          <w:sz w:val="20"/>
          <w:szCs w:val="20"/>
        </w:rPr>
        <w:t>_</w:t>
      </w:r>
      <w:r w:rsidR="00F978F7" w:rsidRPr="00876A15">
        <w:rPr>
          <w:rFonts w:ascii="Courier New" w:hAnsi="Courier New" w:cs="Courier New"/>
          <w:color w:val="0070C0"/>
          <w:sz w:val="20"/>
          <w:szCs w:val="20"/>
        </w:rPr>
        <w:t>для</w:t>
      </w:r>
      <w:r w:rsidR="00F978F7">
        <w:rPr>
          <w:rFonts w:ascii="Courier New" w:hAnsi="Courier New" w:cs="Courier New"/>
          <w:color w:val="0070C0"/>
          <w:sz w:val="20"/>
          <w:szCs w:val="20"/>
        </w:rPr>
        <w:t>_</w:t>
      </w:r>
      <w:r w:rsidR="00F978F7" w:rsidRPr="00876A15">
        <w:rPr>
          <w:rFonts w:ascii="Courier New" w:hAnsi="Courier New" w:cs="Courier New"/>
          <w:color w:val="0070C0"/>
          <w:sz w:val="20"/>
          <w:szCs w:val="20"/>
        </w:rPr>
        <w:t>входа</w:t>
      </w:r>
      <w:r w:rsidR="00F978F7">
        <w:rPr>
          <w:rFonts w:ascii="Courier New" w:hAnsi="Courier New" w:cs="Courier New"/>
          <w:color w:val="0070C0"/>
          <w:sz w:val="20"/>
          <w:szCs w:val="20"/>
        </w:rPr>
        <w:t>_</w:t>
      </w:r>
      <w:r w:rsidR="00F978F7" w:rsidRPr="00876A15">
        <w:rPr>
          <w:rFonts w:ascii="Courier New" w:hAnsi="Courier New" w:cs="Courier New"/>
          <w:color w:val="0070C0"/>
          <w:sz w:val="20"/>
          <w:szCs w:val="20"/>
        </w:rPr>
        <w:t>в</w:t>
      </w:r>
      <w:r w:rsidR="00F978F7">
        <w:rPr>
          <w:rFonts w:ascii="Courier New" w:hAnsi="Courier New" w:cs="Courier New"/>
          <w:color w:val="0070C0"/>
          <w:sz w:val="20"/>
          <w:szCs w:val="20"/>
        </w:rPr>
        <w:t>_</w:t>
      </w:r>
      <w:r w:rsidR="00F978F7">
        <w:rPr>
          <w:rFonts w:ascii="Courier New" w:hAnsi="Courier New" w:cs="Courier New"/>
          <w:color w:val="0070C0"/>
          <w:sz w:val="20"/>
          <w:szCs w:val="20"/>
          <w:lang w:val="en-US"/>
        </w:rPr>
        <w:t>pgAdmin</w:t>
      </w:r>
      <w:r w:rsidR="00F978F7" w:rsidRPr="000E0E8E">
        <w:rPr>
          <w:rFonts w:ascii="Courier New" w:hAnsi="Courier New" w:cs="Courier New"/>
          <w:color w:val="0070C0"/>
          <w:sz w:val="20"/>
          <w:szCs w:val="20"/>
        </w:rPr>
        <w:t>&gt;/</w:t>
      </w:r>
      <w:r>
        <w:t>.</w:t>
      </w:r>
    </w:p>
    <w:p w14:paraId="6F3896F3" w14:textId="77777777" w:rsidR="00540E26" w:rsidRDefault="00540E26" w:rsidP="00235A91">
      <w:pPr>
        <w:spacing w:after="240" w:line="25" w:lineRule="atLeast"/>
        <w:ind w:left="720" w:firstLine="0"/>
        <w:jc w:val="left"/>
      </w:pPr>
      <w:r>
        <w:t xml:space="preserve">   - Введите учетные данные администратора для входа в систему.</w:t>
      </w:r>
    </w:p>
    <w:p w14:paraId="7DB1D189" w14:textId="4B6B5230" w:rsidR="00162008" w:rsidRDefault="00F978F7" w:rsidP="00F978F7">
      <w:pPr>
        <w:spacing w:line="25" w:lineRule="atLeast"/>
        <w:jc w:val="center"/>
      </w:pPr>
      <w:r>
        <w:rPr>
          <w:noProof/>
        </w:rPr>
        <w:drawing>
          <wp:inline distT="0" distB="0" distL="0" distR="0" wp14:anchorId="4EDE2536" wp14:editId="3B466108">
            <wp:extent cx="3810635" cy="21355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1E07" w14:textId="628997D9" w:rsidR="00F978F7" w:rsidRPr="000E0E8E" w:rsidRDefault="00F978F7" w:rsidP="00F978F7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>Рисунок 2</w:t>
      </w:r>
      <w:r w:rsidRPr="00217B7C">
        <w:rPr>
          <w:b/>
          <w:i/>
        </w:rPr>
        <w:t>9</w:t>
      </w:r>
      <w:r w:rsidRPr="00FE3B60">
        <w:rPr>
          <w:b/>
          <w:i/>
        </w:rPr>
        <w:t xml:space="preserve"> - </w:t>
      </w:r>
      <w:r>
        <w:rPr>
          <w:b/>
          <w:i/>
        </w:rPr>
        <w:t xml:space="preserve">Страница входа в приложение </w:t>
      </w:r>
      <w:r>
        <w:rPr>
          <w:b/>
          <w:i/>
          <w:lang w:val="en-US"/>
        </w:rPr>
        <w:t>pgAdmin</w:t>
      </w:r>
    </w:p>
    <w:p w14:paraId="5097E768" w14:textId="45CAF4EF" w:rsidR="00A21BE1" w:rsidRDefault="00A21BE1" w:rsidP="00235A91">
      <w:pPr>
        <w:spacing w:before="240" w:line="25" w:lineRule="atLeast"/>
        <w:ind w:left="720" w:firstLine="0"/>
        <w:jc w:val="left"/>
      </w:pPr>
      <w:r>
        <w:t>2. Подключение к серверу БД</w:t>
      </w:r>
      <w:r w:rsidR="009E1C31">
        <w:t xml:space="preserve"> отображено на рисунке 30</w:t>
      </w:r>
      <w:r>
        <w:t>:</w:t>
      </w:r>
    </w:p>
    <w:p w14:paraId="6E957465" w14:textId="77777777" w:rsidR="00A21BE1" w:rsidRPr="00014BB6" w:rsidRDefault="00A21BE1" w:rsidP="00235A91">
      <w:pPr>
        <w:spacing w:line="25" w:lineRule="atLeast"/>
        <w:ind w:left="720" w:firstLine="0"/>
        <w:jc w:val="left"/>
        <w:rPr>
          <w:lang w:val="tr-TR"/>
        </w:rPr>
      </w:pPr>
      <w:r>
        <w:t xml:space="preserve">   - В левой панели навигации выберите «</w:t>
      </w:r>
      <w:r>
        <w:rPr>
          <w:lang w:val="en-US"/>
        </w:rPr>
        <w:t>Servers</w:t>
      </w:r>
      <w:r>
        <w:t>»</w:t>
      </w:r>
      <w:r>
        <w:rPr>
          <w:lang w:val="tr-TR"/>
        </w:rPr>
        <w:t>.</w:t>
      </w:r>
    </w:p>
    <w:p w14:paraId="769F2AF1" w14:textId="77777777" w:rsidR="00A21BE1" w:rsidRPr="00014BB6" w:rsidRDefault="00A21BE1" w:rsidP="00235A91">
      <w:pPr>
        <w:spacing w:line="25" w:lineRule="atLeast"/>
        <w:ind w:left="720" w:firstLine="0"/>
        <w:jc w:val="left"/>
        <w:rPr>
          <w:lang w:val="tr-TR"/>
        </w:rPr>
      </w:pPr>
      <w:r>
        <w:t xml:space="preserve">   - Выберите </w:t>
      </w:r>
      <w:r w:rsidRPr="007A2BDD">
        <w:rPr>
          <w:rFonts w:ascii="Courier New" w:hAnsi="Courier New" w:cs="Courier New"/>
          <w:color w:val="0070C0"/>
          <w:sz w:val="20"/>
          <w:szCs w:val="20"/>
        </w:rPr>
        <w:t>defect</w:t>
      </w:r>
      <w:r>
        <w:rPr>
          <w:rFonts w:ascii="Courier New" w:hAnsi="Courier New" w:cs="Courier New"/>
          <w:color w:val="0070C0"/>
          <w:sz w:val="20"/>
          <w:szCs w:val="20"/>
          <w:lang w:val="tr-TR"/>
        </w:rPr>
        <w:t>.</w:t>
      </w:r>
    </w:p>
    <w:p w14:paraId="533F6140" w14:textId="77777777" w:rsidR="00A21BE1" w:rsidRDefault="00A21BE1" w:rsidP="00235A91">
      <w:pPr>
        <w:spacing w:line="25" w:lineRule="atLeast"/>
        <w:ind w:left="720" w:firstLine="0"/>
        <w:jc w:val="left"/>
      </w:pPr>
      <w:r>
        <w:t xml:space="preserve">   - Введите пароль для подключения к серверу БД.</w:t>
      </w:r>
    </w:p>
    <w:p w14:paraId="4182BE46" w14:textId="77777777" w:rsidR="00A21BE1" w:rsidRDefault="00A21BE1" w:rsidP="00235A91">
      <w:pPr>
        <w:spacing w:after="240" w:line="25" w:lineRule="atLeast"/>
        <w:ind w:left="720" w:firstLine="0"/>
        <w:jc w:val="left"/>
      </w:pPr>
      <w:r>
        <w:t xml:space="preserve">   - Нажмите «</w:t>
      </w:r>
      <w:r>
        <w:rPr>
          <w:lang w:val="en-US"/>
        </w:rPr>
        <w:t>OK</w:t>
      </w:r>
      <w:r>
        <w:t>».</w:t>
      </w:r>
    </w:p>
    <w:p w14:paraId="3E53AA3C" w14:textId="24BB7010" w:rsidR="00162008" w:rsidRDefault="00A21BE1" w:rsidP="00235A91">
      <w:pPr>
        <w:spacing w:line="25" w:lineRule="atLeast"/>
      </w:pPr>
      <w:r w:rsidRPr="00A7307F">
        <w:rPr>
          <w:noProof/>
        </w:rPr>
        <w:drawing>
          <wp:inline distT="0" distB="0" distL="0" distR="0" wp14:anchorId="15FA50AB" wp14:editId="3EF56C24">
            <wp:extent cx="5686403" cy="1832170"/>
            <wp:effectExtent l="0" t="0" r="0" b="0"/>
            <wp:docPr id="33" name="Рисунок 33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72" cy="183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3C68" w14:textId="3835DE1D" w:rsidR="004461CB" w:rsidRPr="00AD334D" w:rsidRDefault="004461CB" w:rsidP="004461CB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 xml:space="preserve">Рисунок </w:t>
      </w:r>
      <w:r w:rsidRPr="009E1C31">
        <w:rPr>
          <w:b/>
          <w:i/>
        </w:rPr>
        <w:t>30</w:t>
      </w:r>
      <w:r w:rsidRPr="00FE3B60">
        <w:rPr>
          <w:b/>
          <w:i/>
        </w:rPr>
        <w:t xml:space="preserve"> - </w:t>
      </w:r>
      <w:r w:rsidR="009E1C31">
        <w:rPr>
          <w:b/>
          <w:i/>
        </w:rPr>
        <w:t>Подключение к серверу БД</w:t>
      </w:r>
    </w:p>
    <w:p w14:paraId="45C6E5C3" w14:textId="77777777" w:rsidR="004461CB" w:rsidRDefault="004461CB" w:rsidP="00235A91">
      <w:pPr>
        <w:spacing w:line="25" w:lineRule="atLeast"/>
      </w:pPr>
    </w:p>
    <w:p w14:paraId="08A3F948" w14:textId="77777777" w:rsidR="009E1C31" w:rsidRDefault="009E1C31" w:rsidP="00235A91">
      <w:pPr>
        <w:spacing w:before="240" w:line="25" w:lineRule="atLeast"/>
        <w:ind w:left="720" w:firstLine="0"/>
        <w:jc w:val="left"/>
      </w:pPr>
    </w:p>
    <w:p w14:paraId="0DB523B1" w14:textId="77777777" w:rsidR="009E1C31" w:rsidRDefault="009E1C31" w:rsidP="00235A91">
      <w:pPr>
        <w:spacing w:before="240" w:line="25" w:lineRule="atLeast"/>
        <w:ind w:left="720" w:firstLine="0"/>
        <w:jc w:val="left"/>
      </w:pPr>
    </w:p>
    <w:p w14:paraId="38218B84" w14:textId="159EF1F6" w:rsidR="00A21BE1" w:rsidRDefault="00A21BE1" w:rsidP="00235A91">
      <w:pPr>
        <w:spacing w:before="240" w:line="25" w:lineRule="atLeast"/>
        <w:ind w:left="720" w:firstLine="0"/>
        <w:jc w:val="left"/>
      </w:pPr>
      <w:r>
        <w:lastRenderedPageBreak/>
        <w:t>3. Выбор БД:</w:t>
      </w:r>
    </w:p>
    <w:p w14:paraId="79F217B9" w14:textId="20D7FFF5" w:rsidR="00A21BE1" w:rsidRDefault="00A21BE1" w:rsidP="00235A91">
      <w:pPr>
        <w:spacing w:line="25" w:lineRule="atLeast"/>
        <w:ind w:left="720" w:firstLine="0"/>
        <w:jc w:val="left"/>
      </w:pPr>
      <w:r>
        <w:t xml:space="preserve">   - Разверните дерево сервера, чтобы увидеть доступные БД</w:t>
      </w:r>
      <w:r w:rsidR="004F1C37">
        <w:t xml:space="preserve"> как показано на рисунке 31</w:t>
      </w:r>
      <w:r>
        <w:t>.</w:t>
      </w:r>
    </w:p>
    <w:p w14:paraId="57850D11" w14:textId="037CCFE2" w:rsidR="00A21BE1" w:rsidRDefault="00A21BE1" w:rsidP="00235A91">
      <w:pPr>
        <w:spacing w:after="240" w:line="25" w:lineRule="atLeast"/>
        <w:ind w:left="720" w:firstLine="0"/>
        <w:jc w:val="left"/>
      </w:pPr>
      <w:r>
        <w:t xml:space="preserve">   - Найдите БД </w:t>
      </w:r>
      <w:r w:rsidRPr="00A7307F">
        <w:rPr>
          <w:rFonts w:ascii="Courier New" w:hAnsi="Courier New" w:cs="Courier New"/>
          <w:color w:val="0070C0"/>
          <w:sz w:val="20"/>
          <w:szCs w:val="20"/>
        </w:rPr>
        <w:t>defectdb</w:t>
      </w:r>
      <w:r>
        <w:t xml:space="preserve"> в списке БД.</w:t>
      </w:r>
    </w:p>
    <w:p w14:paraId="4429DF15" w14:textId="4E0248CA" w:rsidR="00162008" w:rsidRDefault="00A21BE1" w:rsidP="00235A91">
      <w:pPr>
        <w:spacing w:after="240" w:line="25" w:lineRule="atLeast"/>
        <w:ind w:left="720" w:firstLine="0"/>
        <w:jc w:val="center"/>
      </w:pPr>
      <w:r w:rsidRPr="00BC3886">
        <w:rPr>
          <w:noProof/>
        </w:rPr>
        <w:drawing>
          <wp:inline distT="0" distB="0" distL="0" distR="0" wp14:anchorId="7FBE838F" wp14:editId="4ACA0D3E">
            <wp:extent cx="2380891" cy="2119422"/>
            <wp:effectExtent l="0" t="0" r="635" b="0"/>
            <wp:docPr id="34" name="Рисунок 34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09" cy="21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B874" w14:textId="4A75FFC1" w:rsidR="004461CB" w:rsidRPr="00AD334D" w:rsidRDefault="004461CB" w:rsidP="004461CB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 xml:space="preserve">Рисунок </w:t>
      </w:r>
      <w:r w:rsidRPr="004F1C37">
        <w:rPr>
          <w:b/>
          <w:i/>
        </w:rPr>
        <w:t>31</w:t>
      </w:r>
      <w:r w:rsidRPr="00FE3B60">
        <w:rPr>
          <w:b/>
          <w:i/>
        </w:rPr>
        <w:t xml:space="preserve"> - </w:t>
      </w:r>
      <w:r w:rsidR="004F1C37">
        <w:rPr>
          <w:b/>
          <w:i/>
        </w:rPr>
        <w:t>Список с БД</w:t>
      </w:r>
    </w:p>
    <w:p w14:paraId="15600BFD" w14:textId="7236295E" w:rsidR="00162008" w:rsidRDefault="00162008" w:rsidP="00235A91">
      <w:pPr>
        <w:spacing w:line="25" w:lineRule="atLeast"/>
      </w:pPr>
      <w:r>
        <w:t>4</w:t>
      </w:r>
      <w:r w:rsidR="00A21BE1">
        <w:t>. Выбор опции восстановления</w:t>
      </w:r>
      <w:r>
        <w:t>:</w:t>
      </w:r>
    </w:p>
    <w:p w14:paraId="20B896D8" w14:textId="44271BBB" w:rsidR="00162008" w:rsidRDefault="00162008" w:rsidP="00235A91">
      <w:pPr>
        <w:spacing w:line="25" w:lineRule="atLeast"/>
      </w:pPr>
      <w:r>
        <w:t xml:space="preserve">   - Щелкните прав</w:t>
      </w:r>
      <w:r w:rsidR="004F5196">
        <w:t xml:space="preserve">ой кнопкой мыши на базе данных </w:t>
      </w:r>
      <w:r w:rsidRPr="004F5196">
        <w:rPr>
          <w:rFonts w:ascii="Courier New" w:hAnsi="Courier New" w:cs="Courier New"/>
          <w:color w:val="0070C0"/>
          <w:sz w:val="20"/>
          <w:szCs w:val="20"/>
        </w:rPr>
        <w:t>defectdb</w:t>
      </w:r>
      <w:r>
        <w:t>.</w:t>
      </w:r>
    </w:p>
    <w:p w14:paraId="647F9D34" w14:textId="5D3A4206" w:rsidR="00162008" w:rsidRDefault="00162008" w:rsidP="00235A91">
      <w:pPr>
        <w:spacing w:line="25" w:lineRule="atLeast"/>
      </w:pPr>
      <w:r>
        <w:t xml:space="preserve">   - В конте</w:t>
      </w:r>
      <w:r w:rsidR="004F5196">
        <w:t>кстном меню выберите «Восстановить»</w:t>
      </w:r>
      <w:r w:rsidR="004F1C37">
        <w:t xml:space="preserve"> как показано на рисунке 32</w:t>
      </w:r>
      <w:r>
        <w:t>.</w:t>
      </w:r>
    </w:p>
    <w:p w14:paraId="0EBED1B3" w14:textId="6476FF7F" w:rsidR="00162008" w:rsidRDefault="004F5196" w:rsidP="00235A91">
      <w:pPr>
        <w:spacing w:line="25" w:lineRule="atLeast"/>
        <w:jc w:val="center"/>
      </w:pPr>
      <w:r w:rsidRPr="004F5196">
        <w:rPr>
          <w:noProof/>
        </w:rPr>
        <w:drawing>
          <wp:inline distT="0" distB="0" distL="0" distR="0" wp14:anchorId="6856BEB9" wp14:editId="2348B6F9">
            <wp:extent cx="2381079" cy="2700068"/>
            <wp:effectExtent l="0" t="0" r="635" b="5080"/>
            <wp:docPr id="35" name="Рисунок 35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841" cy="271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A640" w14:textId="09EA361C" w:rsidR="004461CB" w:rsidRPr="00AD334D" w:rsidRDefault="004461CB" w:rsidP="004461CB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 xml:space="preserve">Рисунок </w:t>
      </w:r>
      <w:r w:rsidRPr="00F23714">
        <w:rPr>
          <w:b/>
          <w:i/>
        </w:rPr>
        <w:t>32</w:t>
      </w:r>
      <w:r w:rsidRPr="00FE3B60">
        <w:rPr>
          <w:b/>
          <w:i/>
        </w:rPr>
        <w:t xml:space="preserve"> - </w:t>
      </w:r>
      <w:r w:rsidR="004F1C37">
        <w:rPr>
          <w:b/>
          <w:i/>
        </w:rPr>
        <w:t>Контекстное меню БД</w:t>
      </w:r>
    </w:p>
    <w:p w14:paraId="443491DD" w14:textId="77777777" w:rsidR="004461CB" w:rsidRDefault="004461CB" w:rsidP="00235A91">
      <w:pPr>
        <w:spacing w:line="25" w:lineRule="atLeast"/>
        <w:jc w:val="center"/>
      </w:pPr>
    </w:p>
    <w:p w14:paraId="497F7287" w14:textId="35D3D521" w:rsidR="00162008" w:rsidRDefault="00A21BE1" w:rsidP="00235A91">
      <w:pPr>
        <w:spacing w:line="25" w:lineRule="atLeast"/>
      </w:pPr>
      <w:r>
        <w:t>5. Выбор файла резервной копии</w:t>
      </w:r>
      <w:r w:rsidR="00162008">
        <w:t>:</w:t>
      </w:r>
    </w:p>
    <w:p w14:paraId="6C5A327B" w14:textId="58BA6141" w:rsidR="00162008" w:rsidRDefault="00162008" w:rsidP="00235A91">
      <w:pPr>
        <w:spacing w:line="25" w:lineRule="atLeast"/>
      </w:pPr>
      <w:r>
        <w:t xml:space="preserve">   - В окне восстановления базы данных, укажит</w:t>
      </w:r>
      <w:r w:rsidR="00FD64DF">
        <w:t>е путь к файлу резервной копии</w:t>
      </w:r>
      <w:r w:rsidR="007B7857">
        <w:t xml:space="preserve"> как показано на рисунке 33</w:t>
      </w:r>
      <w:r w:rsidR="00FD64DF">
        <w:t>.</w:t>
      </w:r>
    </w:p>
    <w:p w14:paraId="5B4F9237" w14:textId="1ED205CD" w:rsidR="00162008" w:rsidRDefault="00A21BE1" w:rsidP="00235A91">
      <w:pPr>
        <w:spacing w:line="25" w:lineRule="atLeast"/>
      </w:pPr>
      <w:r>
        <w:t>6. Запуск процесса восстановления</w:t>
      </w:r>
      <w:r w:rsidR="00162008">
        <w:t>:</w:t>
      </w:r>
    </w:p>
    <w:p w14:paraId="16A939CD" w14:textId="6B781C95" w:rsidR="00162008" w:rsidRDefault="00162008" w:rsidP="00235A91">
      <w:pPr>
        <w:spacing w:line="25" w:lineRule="atLeast"/>
      </w:pPr>
      <w:r>
        <w:t xml:space="preserve">   - Нажмите кнопку </w:t>
      </w:r>
      <w:r w:rsidR="00FD64DF">
        <w:t>«Восстановить»</w:t>
      </w:r>
      <w:r w:rsidR="0070573D">
        <w:t xml:space="preserve"> как показано на рисунке 33</w:t>
      </w:r>
      <w:r>
        <w:t>, чтобы запустить процесс восстановления базы данных из резервной копии.</w:t>
      </w:r>
    </w:p>
    <w:p w14:paraId="751B1D93" w14:textId="312668B0" w:rsidR="00162008" w:rsidRDefault="00FD64DF" w:rsidP="00235A91">
      <w:pPr>
        <w:spacing w:line="25" w:lineRule="atLeast"/>
        <w:jc w:val="center"/>
      </w:pPr>
      <w:r w:rsidRPr="00FD64DF">
        <w:rPr>
          <w:noProof/>
        </w:rPr>
        <w:lastRenderedPageBreak/>
        <w:drawing>
          <wp:inline distT="0" distB="0" distL="0" distR="0" wp14:anchorId="2CDE499A" wp14:editId="4B8F5387">
            <wp:extent cx="4565192" cy="2581169"/>
            <wp:effectExtent l="0" t="0" r="6985" b="0"/>
            <wp:docPr id="36" name="Рисунок 36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083" cy="259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1AD4" w14:textId="4EAADE41" w:rsidR="004461CB" w:rsidRPr="00AD334D" w:rsidRDefault="004461CB" w:rsidP="004461CB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 xml:space="preserve">Рисунок </w:t>
      </w:r>
      <w:r w:rsidRPr="0070573D">
        <w:rPr>
          <w:b/>
          <w:i/>
        </w:rPr>
        <w:t>33</w:t>
      </w:r>
      <w:r w:rsidRPr="00FE3B60">
        <w:rPr>
          <w:b/>
          <w:i/>
        </w:rPr>
        <w:t xml:space="preserve"> - </w:t>
      </w:r>
      <w:r w:rsidR="0070573D">
        <w:rPr>
          <w:b/>
          <w:i/>
        </w:rPr>
        <w:t>Параметры восстановления резервной копии БД</w:t>
      </w:r>
    </w:p>
    <w:p w14:paraId="678E7EF0" w14:textId="14E3E77C" w:rsidR="00162008" w:rsidRPr="00AC16DA" w:rsidRDefault="00162008" w:rsidP="00235A91">
      <w:pPr>
        <w:spacing w:beforeAutospacing="1" w:afterAutospacing="1" w:line="25" w:lineRule="atLeast"/>
        <w:outlineLvl w:val="2"/>
        <w:rPr>
          <w:b/>
          <w:bCs/>
          <w:sz w:val="27"/>
          <w:szCs w:val="27"/>
        </w:rPr>
      </w:pPr>
      <w:bookmarkStart w:id="32" w:name="_Toc167179600"/>
      <w:r w:rsidRPr="00001B30">
        <w:rPr>
          <w:b/>
          <w:bCs/>
          <w:sz w:val="27"/>
          <w:szCs w:val="27"/>
        </w:rPr>
        <w:t>4</w:t>
      </w:r>
      <w:bookmarkStart w:id="33" w:name="_Toc166160668_Копия_1_Копия_1"/>
      <w:r w:rsidRPr="00001B30">
        <w:rPr>
          <w:b/>
          <w:bCs/>
          <w:sz w:val="27"/>
          <w:szCs w:val="27"/>
        </w:rPr>
        <w:t xml:space="preserve">.2. </w:t>
      </w:r>
      <w:bookmarkEnd w:id="33"/>
      <w:r>
        <w:rPr>
          <w:b/>
          <w:bCs/>
          <w:sz w:val="27"/>
          <w:szCs w:val="27"/>
        </w:rPr>
        <w:t xml:space="preserve">Восстановление БД с использованием </w:t>
      </w:r>
      <w:r>
        <w:rPr>
          <w:b/>
          <w:bCs/>
          <w:sz w:val="27"/>
          <w:szCs w:val="27"/>
          <w:lang w:val="en-US"/>
        </w:rPr>
        <w:t>pg</w:t>
      </w:r>
      <w:r w:rsidRPr="00001B30">
        <w:rPr>
          <w:b/>
          <w:bCs/>
          <w:sz w:val="27"/>
          <w:szCs w:val="27"/>
        </w:rPr>
        <w:t>_</w:t>
      </w:r>
      <w:r>
        <w:rPr>
          <w:b/>
          <w:bCs/>
          <w:sz w:val="27"/>
          <w:szCs w:val="27"/>
          <w:lang w:val="en-US"/>
        </w:rPr>
        <w:t>restore</w:t>
      </w:r>
      <w:bookmarkEnd w:id="32"/>
    </w:p>
    <w:p w14:paraId="091AD8A1" w14:textId="7367DF04" w:rsidR="006A5770" w:rsidRDefault="006A5770" w:rsidP="00235A91">
      <w:pPr>
        <w:spacing w:line="25" w:lineRule="atLeast"/>
      </w:pPr>
      <w:r>
        <w:t>1. SS</w:t>
      </w:r>
      <w:r>
        <w:rPr>
          <w:lang w:val="en-US"/>
        </w:rPr>
        <w:t>H</w:t>
      </w:r>
      <w:r>
        <w:t>-подключение к серверу:</w:t>
      </w:r>
    </w:p>
    <w:p w14:paraId="65F5479E" w14:textId="77777777" w:rsidR="006A5770" w:rsidRPr="007A2BDD" w:rsidRDefault="006A5770" w:rsidP="00235A91">
      <w:pPr>
        <w:spacing w:line="25" w:lineRule="atLeast"/>
        <w:rPr>
          <w:lang w:val="tr-TR"/>
        </w:rPr>
      </w:pPr>
      <w:r>
        <w:t xml:space="preserve">   - Откройте командную строку на вашей рабочей станции или воспользуйтесь программой для подключения к удаленному серверу (например, PuTTY)</w:t>
      </w:r>
      <w:r>
        <w:rPr>
          <w:lang w:val="tr-TR"/>
        </w:rPr>
        <w:t>.</w:t>
      </w:r>
    </w:p>
    <w:p w14:paraId="2770BADE" w14:textId="77777777" w:rsidR="00246374" w:rsidRPr="00246374" w:rsidRDefault="006A5770" w:rsidP="00246374">
      <w:pPr>
        <w:spacing w:before="240" w:after="240" w:line="25" w:lineRule="atLeas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F23714">
        <w:t xml:space="preserve">   </w:t>
      </w:r>
      <w:proofErr w:type="spellStart"/>
      <w:proofErr w:type="gramStart"/>
      <w:r w:rsidR="00246374" w:rsidRPr="005D68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ssh</w:t>
      </w:r>
      <w:proofErr w:type="spellEnd"/>
      <w:proofErr w:type="gramEnd"/>
      <w:r w:rsidR="00246374" w:rsidRP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</w:t>
      </w:r>
      <w:proofErr w:type="spellStart"/>
      <w:r w:rsidR="00246374" w:rsidRPr="005D68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username</w:t>
      </w:r>
      <w:r w:rsidR="00246374" w:rsidRP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@</w:t>
      </w:r>
      <w:r w:rsidR="00246374" w:rsidRPr="00F8189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ip</w:t>
      </w:r>
      <w:proofErr w:type="spellEnd"/>
      <w:r w:rsidR="0024637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="00246374" w:rsidRPr="00F81891">
        <w:rPr>
          <w:rFonts w:ascii="Courier New" w:hAnsi="Courier New" w:cs="Courier New"/>
          <w:b/>
          <w:color w:val="0070C0"/>
          <w:sz w:val="20"/>
          <w:szCs w:val="20"/>
        </w:rPr>
        <w:t>адрес</w:t>
      </w:r>
      <w:r w:rsidR="0024637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="00246374" w:rsidRPr="00F81891">
        <w:rPr>
          <w:rFonts w:ascii="Courier New" w:hAnsi="Courier New" w:cs="Courier New"/>
          <w:b/>
          <w:color w:val="0070C0"/>
          <w:sz w:val="20"/>
          <w:szCs w:val="20"/>
        </w:rPr>
        <w:t>сервера</w:t>
      </w:r>
    </w:p>
    <w:p w14:paraId="2ABD9FB5" w14:textId="77777777" w:rsidR="00246374" w:rsidRPr="00246374" w:rsidRDefault="00246374" w:rsidP="00246374">
      <w:pPr>
        <w:spacing w:line="25" w:lineRule="atLeast"/>
        <w:ind w:left="709" w:firstLine="11"/>
        <w:rPr>
          <w:lang w:val="en-US"/>
        </w:rPr>
      </w:pPr>
      <w:r>
        <w:t>где</w:t>
      </w:r>
      <w:r w:rsidRPr="00246374">
        <w:rPr>
          <w:lang w:val="en-US"/>
        </w:rPr>
        <w:t xml:space="preserve">, </w:t>
      </w:r>
    </w:p>
    <w:p w14:paraId="47A49A0D" w14:textId="77777777" w:rsidR="00246374" w:rsidRDefault="00246374" w:rsidP="00246374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  <w:lang w:val="en-US"/>
        </w:rPr>
        <w:t>username</w:t>
      </w:r>
      <w:r w:rsidRPr="00133A84">
        <w:rPr>
          <w:b/>
          <w:bCs/>
        </w:rPr>
        <w:t xml:space="preserve"> </w:t>
      </w:r>
      <w:r w:rsidRPr="00C078F5">
        <w:t>-</w:t>
      </w:r>
      <w:r w:rsidRPr="00133A84">
        <w:t xml:space="preserve"> </w:t>
      </w:r>
      <w:r>
        <w:t>имя пользователя с правами администратора на основном сервере;</w:t>
      </w:r>
    </w:p>
    <w:p w14:paraId="10B6C083" w14:textId="0188B3E7" w:rsidR="00246374" w:rsidRDefault="00246374" w:rsidP="00246374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  <w:lang w:val="en-US"/>
        </w:rPr>
        <w:t>ip</w:t>
      </w:r>
      <w:r w:rsidRPr="00304B7B">
        <w:rPr>
          <w:b/>
          <w:bCs/>
        </w:rPr>
        <w:t>_</w:t>
      </w:r>
      <w:r>
        <w:rPr>
          <w:b/>
          <w:bCs/>
        </w:rPr>
        <w:t xml:space="preserve">адрес_сервера </w:t>
      </w:r>
      <w:r w:rsidRPr="00C078F5">
        <w:t>-</w:t>
      </w:r>
      <w:r>
        <w:t xml:space="preserve"> </w:t>
      </w:r>
      <w:r>
        <w:rPr>
          <w:lang w:val="en-US"/>
        </w:rPr>
        <w:t>IP</w:t>
      </w:r>
      <w:r w:rsidRPr="00304B7B">
        <w:t>-</w:t>
      </w:r>
      <w:r>
        <w:t>адрес основного сервера, на котором развернута БД.</w:t>
      </w:r>
    </w:p>
    <w:p w14:paraId="4E04289F" w14:textId="77777777" w:rsidR="00246374" w:rsidRPr="009C0590" w:rsidRDefault="00246374" w:rsidP="00246374">
      <w:pPr>
        <w:pStyle w:val="afff5"/>
        <w:spacing w:line="25" w:lineRule="atLeast"/>
        <w:ind w:firstLine="0"/>
      </w:pPr>
    </w:p>
    <w:p w14:paraId="10973D19" w14:textId="1590C599" w:rsidR="00246374" w:rsidRDefault="00246374" w:rsidP="00246374">
      <w:pPr>
        <w:spacing w:line="25" w:lineRule="atLeast"/>
      </w:pPr>
      <w:r w:rsidRPr="009C0590">
        <w:t xml:space="preserve">   </w:t>
      </w:r>
      <w:r>
        <w:t xml:space="preserve">- Введите пароль от учетной записи </w:t>
      </w:r>
      <w:r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username</w:t>
      </w:r>
      <w:r>
        <w:t xml:space="preserve"> для подключения к серверу.</w:t>
      </w:r>
    </w:p>
    <w:p w14:paraId="6DF9446A" w14:textId="77777777" w:rsidR="00246374" w:rsidRDefault="00246374" w:rsidP="00246374">
      <w:pPr>
        <w:spacing w:line="25" w:lineRule="atLeast"/>
      </w:pPr>
    </w:p>
    <w:p w14:paraId="67474EB4" w14:textId="77777777" w:rsidR="00404C77" w:rsidRDefault="00404C77" w:rsidP="00404C77">
      <w:pPr>
        <w:spacing w:line="25" w:lineRule="atLeast"/>
      </w:pPr>
      <w:r>
        <w:t xml:space="preserve">2. </w:t>
      </w:r>
      <w:r w:rsidRPr="00001B30">
        <w:t xml:space="preserve">Вход в контейнер </w:t>
      </w:r>
      <w:r>
        <w:rPr>
          <w:lang w:val="en-US"/>
        </w:rPr>
        <w:t>PostgreSQL</w:t>
      </w:r>
      <w:r w:rsidRPr="00001B30">
        <w:t>:</w:t>
      </w:r>
    </w:p>
    <w:p w14:paraId="35A33AC4" w14:textId="77777777" w:rsidR="00404C77" w:rsidRPr="00935C64" w:rsidRDefault="00404C77" w:rsidP="00404C77">
      <w:pPr>
        <w:spacing w:line="25" w:lineRule="atLeast"/>
        <w:jc w:val="left"/>
      </w:pPr>
      <w:r>
        <w:t xml:space="preserve">   - Используйте команду </w:t>
      </w:r>
      <w:r w:rsidRPr="00935C64">
        <w:rPr>
          <w:rFonts w:ascii="Courier New" w:hAnsi="Courier New" w:cs="Courier New"/>
          <w:color w:val="0070C0"/>
          <w:sz w:val="20"/>
          <w:szCs w:val="20"/>
          <w:lang w:val="en-US"/>
        </w:rPr>
        <w:t>docker</w:t>
      </w:r>
      <w:r w:rsidRPr="00935C64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Pr="00935C64">
        <w:rPr>
          <w:rFonts w:ascii="Courier New" w:hAnsi="Courier New" w:cs="Courier New"/>
          <w:color w:val="0070C0"/>
          <w:sz w:val="20"/>
          <w:szCs w:val="20"/>
          <w:lang w:val="en-US"/>
        </w:rPr>
        <w:t>exec</w:t>
      </w:r>
      <w:r w:rsidRPr="00001B30">
        <w:t xml:space="preserve"> для входа в контейнер </w:t>
      </w:r>
      <w:r>
        <w:rPr>
          <w:lang w:val="en-US"/>
        </w:rPr>
        <w:t>PostgreSQL</w:t>
      </w:r>
      <w:r>
        <w:t>.</w:t>
      </w:r>
    </w:p>
    <w:p w14:paraId="52122FD8" w14:textId="77777777" w:rsidR="00404C77" w:rsidRDefault="00404C77" w:rsidP="00404C77">
      <w:pPr>
        <w:spacing w:before="240" w:after="240" w:line="25" w:lineRule="atLeast"/>
        <w:jc w:val="lef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AC16DA">
        <w:t xml:space="preserve">     </w:t>
      </w:r>
      <w:r w:rsidRPr="00935C6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docker exec -it </w:t>
      </w:r>
      <w:r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postgres-conteiner</w:t>
      </w:r>
      <w:r w:rsidRPr="00935C6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bash</w:t>
      </w:r>
    </w:p>
    <w:p w14:paraId="1EC2459E" w14:textId="77777777" w:rsidR="00404C77" w:rsidRPr="00246374" w:rsidRDefault="00404C77" w:rsidP="00404C77">
      <w:pPr>
        <w:spacing w:line="25" w:lineRule="atLeast"/>
        <w:ind w:left="709" w:firstLine="11"/>
        <w:rPr>
          <w:lang w:val="en-US"/>
        </w:rPr>
      </w:pPr>
      <w:r>
        <w:t>где</w:t>
      </w:r>
      <w:r w:rsidRPr="00246374">
        <w:rPr>
          <w:lang w:val="en-US"/>
        </w:rPr>
        <w:t xml:space="preserve">, </w:t>
      </w:r>
    </w:p>
    <w:p w14:paraId="1DF57134" w14:textId="77777777" w:rsidR="00404C77" w:rsidRDefault="00404C77" w:rsidP="00404C77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</w:rPr>
        <w:t>-</w:t>
      </w:r>
      <w:r>
        <w:rPr>
          <w:b/>
          <w:bCs/>
          <w:lang w:val="en-US"/>
        </w:rPr>
        <w:t>i</w:t>
      </w:r>
      <w:r w:rsidRPr="00133A84">
        <w:rPr>
          <w:b/>
          <w:bCs/>
        </w:rPr>
        <w:t xml:space="preserve"> </w:t>
      </w:r>
      <w:r w:rsidRPr="00C078F5">
        <w:t>-</w:t>
      </w:r>
      <w:r w:rsidRPr="00133A84">
        <w:t xml:space="preserve"> </w:t>
      </w:r>
      <w:r>
        <w:t xml:space="preserve">флаг указывает </w:t>
      </w:r>
      <w:r>
        <w:rPr>
          <w:lang w:val="en-US"/>
        </w:rPr>
        <w:t>Docker</w:t>
      </w:r>
      <w:r w:rsidRPr="00086F8B">
        <w:t xml:space="preserve"> </w:t>
      </w:r>
      <w:r>
        <w:t>на то, что нужно держать стандартный ввод открытым, что позволяет взаимодействовать с процессом внутри контейнера;</w:t>
      </w:r>
    </w:p>
    <w:p w14:paraId="6C049135" w14:textId="77777777" w:rsidR="00404C77" w:rsidRDefault="00404C77" w:rsidP="00404C77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</w:rPr>
        <w:t>-</w:t>
      </w:r>
      <w:r>
        <w:rPr>
          <w:b/>
          <w:bCs/>
          <w:lang w:val="en-US"/>
        </w:rPr>
        <w:t>t</w:t>
      </w:r>
      <w:r w:rsidRPr="00133A84">
        <w:rPr>
          <w:b/>
          <w:bCs/>
        </w:rPr>
        <w:t xml:space="preserve"> </w:t>
      </w:r>
      <w:r w:rsidRPr="00C078F5">
        <w:t>-</w:t>
      </w:r>
      <w:r w:rsidRPr="00133A84">
        <w:t xml:space="preserve"> </w:t>
      </w:r>
      <w:r>
        <w:t xml:space="preserve">флаг указывает </w:t>
      </w:r>
      <w:r>
        <w:rPr>
          <w:lang w:val="en-US"/>
        </w:rPr>
        <w:t>Docker</w:t>
      </w:r>
      <w:r w:rsidRPr="00086F8B">
        <w:t xml:space="preserve"> </w:t>
      </w:r>
      <w:r>
        <w:t xml:space="preserve">на то, что нужно выделить псевдотерминал. В сочетании с флагом </w:t>
      </w:r>
      <w:r w:rsidRPr="000606C2">
        <w:rPr>
          <w:rFonts w:ascii="Courier New" w:hAnsi="Courier New" w:cs="Courier New"/>
          <w:b/>
          <w:color w:val="0070C0"/>
          <w:sz w:val="20"/>
          <w:szCs w:val="20"/>
        </w:rPr>
        <w:t>-</w:t>
      </w:r>
      <w:r w:rsidRPr="00935C6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</w:t>
      </w:r>
      <w:r>
        <w:rPr>
          <w:rFonts w:ascii="Courier New" w:hAnsi="Courier New" w:cs="Courier New"/>
          <w:b/>
          <w:color w:val="0070C0"/>
          <w:sz w:val="20"/>
          <w:szCs w:val="20"/>
        </w:rPr>
        <w:t xml:space="preserve"> </w:t>
      </w:r>
      <w:r w:rsidRPr="000606C2">
        <w:t>позволяет запускать команду в интерактивном режиме, чтобы можно было работать с оболочкой так же, как в обычном режиме</w:t>
      </w:r>
      <w:r>
        <w:t>;</w:t>
      </w:r>
    </w:p>
    <w:p w14:paraId="06439CBD" w14:textId="77777777" w:rsidR="00404C77" w:rsidRDefault="00404C77" w:rsidP="00404C77">
      <w:pPr>
        <w:pStyle w:val="afff5"/>
        <w:numPr>
          <w:ilvl w:val="0"/>
          <w:numId w:val="27"/>
        </w:numPr>
        <w:spacing w:line="25" w:lineRule="atLeast"/>
        <w:ind w:left="1276"/>
      </w:pPr>
      <w:r w:rsidRPr="009761D6">
        <w:rPr>
          <w:b/>
          <w:bCs/>
          <w:lang w:val="en-US"/>
        </w:rPr>
        <w:t>postgres</w:t>
      </w:r>
      <w:r w:rsidRPr="009761D6">
        <w:rPr>
          <w:b/>
          <w:bCs/>
        </w:rPr>
        <w:t>-</w:t>
      </w:r>
      <w:r w:rsidRPr="009761D6">
        <w:rPr>
          <w:b/>
          <w:bCs/>
          <w:lang w:val="en-US"/>
        </w:rPr>
        <w:t>conteiner</w:t>
      </w:r>
      <w:r w:rsidRPr="00D46175">
        <w:t xml:space="preserve"> - </w:t>
      </w:r>
      <w:r>
        <w:t>имя контейнера, в котором будет выполняться команда;</w:t>
      </w:r>
    </w:p>
    <w:p w14:paraId="6AE0A326" w14:textId="77777777" w:rsidR="00404C77" w:rsidRDefault="00404C77" w:rsidP="00404C77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  <w:lang w:val="en-US"/>
        </w:rPr>
        <w:t>bash</w:t>
      </w:r>
      <w:r w:rsidRPr="00D46175">
        <w:rPr>
          <w:b/>
          <w:bCs/>
        </w:rPr>
        <w:t xml:space="preserve"> </w:t>
      </w:r>
      <w:r w:rsidRPr="00D46175">
        <w:t xml:space="preserve">- </w:t>
      </w:r>
      <w:r>
        <w:t xml:space="preserve">команда, которую нужно выполнить внутри контейнера. В данном случае открывается </w:t>
      </w:r>
      <w:r>
        <w:rPr>
          <w:lang w:val="en-US"/>
        </w:rPr>
        <w:t>Bash</w:t>
      </w:r>
      <w:r w:rsidRPr="00C015DF">
        <w:t>-</w:t>
      </w:r>
      <w:r>
        <w:t>оболочка, позволяющая пользователю интерактивно работать внутри контейнера.</w:t>
      </w:r>
    </w:p>
    <w:p w14:paraId="13DE8760" w14:textId="77777777" w:rsidR="00404C77" w:rsidRDefault="00404C77" w:rsidP="00235A91">
      <w:pPr>
        <w:spacing w:line="25" w:lineRule="atLeast"/>
      </w:pPr>
    </w:p>
    <w:p w14:paraId="16366442" w14:textId="77777777" w:rsidR="00404C77" w:rsidRDefault="00404C77" w:rsidP="00235A91">
      <w:pPr>
        <w:spacing w:line="25" w:lineRule="atLeast"/>
      </w:pPr>
    </w:p>
    <w:p w14:paraId="6B72ED6F" w14:textId="5AFC2578" w:rsidR="00162008" w:rsidRDefault="00380D2D" w:rsidP="00235A91">
      <w:pPr>
        <w:spacing w:line="25" w:lineRule="atLeast"/>
      </w:pPr>
      <w:r>
        <w:lastRenderedPageBreak/>
        <w:t xml:space="preserve">3. </w:t>
      </w:r>
      <w:r w:rsidR="00162008" w:rsidRPr="00B747A0">
        <w:t>Восста</w:t>
      </w:r>
      <w:r>
        <w:t xml:space="preserve">новление </w:t>
      </w:r>
      <w:r w:rsidR="00935C64">
        <w:t>БД</w:t>
      </w:r>
      <w:r>
        <w:t xml:space="preserve"> с помощью </w:t>
      </w:r>
      <w:r w:rsidR="00162008" w:rsidRPr="00935C64">
        <w:rPr>
          <w:rFonts w:ascii="Courier New" w:hAnsi="Courier New" w:cs="Courier New"/>
          <w:color w:val="0070C0"/>
          <w:sz w:val="20"/>
          <w:szCs w:val="20"/>
          <w:lang w:val="en-US"/>
        </w:rPr>
        <w:t>pg</w:t>
      </w:r>
      <w:r w:rsidR="00162008" w:rsidRPr="00AC16DA">
        <w:rPr>
          <w:rFonts w:ascii="Courier New" w:hAnsi="Courier New" w:cs="Courier New"/>
          <w:color w:val="0070C0"/>
          <w:sz w:val="20"/>
          <w:szCs w:val="20"/>
        </w:rPr>
        <w:t>_</w:t>
      </w:r>
      <w:r w:rsidR="00162008" w:rsidRPr="00935C64">
        <w:rPr>
          <w:rFonts w:ascii="Courier New" w:hAnsi="Courier New" w:cs="Courier New"/>
          <w:color w:val="0070C0"/>
          <w:sz w:val="20"/>
          <w:szCs w:val="20"/>
          <w:lang w:val="en-US"/>
        </w:rPr>
        <w:t>restore</w:t>
      </w:r>
      <w:r w:rsidR="00162008" w:rsidRPr="00B747A0">
        <w:t>:</w:t>
      </w:r>
    </w:p>
    <w:p w14:paraId="330BB4EF" w14:textId="4506A083" w:rsidR="00162008" w:rsidRPr="0039260D" w:rsidRDefault="00162008" w:rsidP="00235A91">
      <w:pPr>
        <w:spacing w:line="25" w:lineRule="atLeast"/>
      </w:pPr>
      <w:r w:rsidRPr="00B747A0">
        <w:t xml:space="preserve">   </w:t>
      </w:r>
      <w:r w:rsidRPr="00001B30">
        <w:t xml:space="preserve">- В контейнере </w:t>
      </w:r>
      <w:r w:rsidR="00935C64" w:rsidRPr="00935C64">
        <w:rPr>
          <w:rFonts w:ascii="Courier New" w:hAnsi="Courier New" w:cs="Courier New"/>
          <w:color w:val="0070C0"/>
          <w:sz w:val="20"/>
          <w:szCs w:val="20"/>
          <w:lang w:val="en-US"/>
        </w:rPr>
        <w:t>postgres</w:t>
      </w:r>
      <w:r w:rsidR="00935C64" w:rsidRPr="00935C64">
        <w:rPr>
          <w:rFonts w:ascii="Courier New" w:hAnsi="Courier New" w:cs="Courier New"/>
          <w:color w:val="0070C0"/>
          <w:sz w:val="20"/>
          <w:szCs w:val="20"/>
        </w:rPr>
        <w:t>-</w:t>
      </w:r>
      <w:r w:rsidR="00935C64" w:rsidRPr="00935C64">
        <w:rPr>
          <w:rFonts w:ascii="Courier New" w:hAnsi="Courier New" w:cs="Courier New"/>
          <w:color w:val="0070C0"/>
          <w:sz w:val="20"/>
          <w:szCs w:val="20"/>
          <w:lang w:val="en-US"/>
        </w:rPr>
        <w:t>conteiner</w:t>
      </w:r>
      <w:r w:rsidR="00935C64">
        <w:t xml:space="preserve"> используйте команду </w:t>
      </w:r>
      <w:r w:rsidRPr="00935C64">
        <w:rPr>
          <w:rFonts w:ascii="Courier New" w:hAnsi="Courier New" w:cs="Courier New"/>
          <w:color w:val="0070C0"/>
          <w:sz w:val="20"/>
          <w:szCs w:val="20"/>
          <w:lang w:val="en-US"/>
        </w:rPr>
        <w:t>pg</w:t>
      </w:r>
      <w:r w:rsidRPr="00935C64">
        <w:rPr>
          <w:rFonts w:ascii="Courier New" w:hAnsi="Courier New" w:cs="Courier New"/>
          <w:color w:val="0070C0"/>
          <w:sz w:val="20"/>
          <w:szCs w:val="20"/>
        </w:rPr>
        <w:t>_</w:t>
      </w:r>
      <w:r w:rsidRPr="00935C64">
        <w:rPr>
          <w:rFonts w:ascii="Courier New" w:hAnsi="Courier New" w:cs="Courier New"/>
          <w:color w:val="0070C0"/>
          <w:sz w:val="20"/>
          <w:szCs w:val="20"/>
          <w:lang w:val="en-US"/>
        </w:rPr>
        <w:t>restore</w:t>
      </w:r>
      <w:r w:rsidRPr="00001B30">
        <w:t xml:space="preserve"> </w:t>
      </w:r>
      <w:r w:rsidR="00935C64">
        <w:t xml:space="preserve">для восстановления базы данных </w:t>
      </w:r>
      <w:r w:rsidRPr="00935C64">
        <w:rPr>
          <w:rFonts w:ascii="Courier New" w:hAnsi="Courier New" w:cs="Courier New"/>
          <w:color w:val="0070C0"/>
          <w:sz w:val="20"/>
          <w:szCs w:val="20"/>
          <w:lang w:val="en-US"/>
        </w:rPr>
        <w:t>defectdb</w:t>
      </w:r>
      <w:r w:rsidRPr="00001B30">
        <w:t xml:space="preserve"> из резервной копии в формате </w:t>
      </w:r>
      <w:r w:rsidR="0039260D" w:rsidRPr="00AC16DA">
        <w:rPr>
          <w:rFonts w:ascii="Courier New" w:hAnsi="Courier New" w:cs="Courier New"/>
          <w:color w:val="0070C0"/>
          <w:sz w:val="20"/>
          <w:szCs w:val="20"/>
        </w:rPr>
        <w:t>.</w:t>
      </w:r>
      <w:r w:rsidRPr="0039260D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 w:rsidR="0039260D">
        <w:t>.</w:t>
      </w:r>
    </w:p>
    <w:p w14:paraId="3804EE5D" w14:textId="05B189F6" w:rsidR="00162008" w:rsidRDefault="00162008" w:rsidP="00051C7B">
      <w:pPr>
        <w:spacing w:before="240" w:after="240" w:line="25" w:lineRule="atLeast"/>
        <w:jc w:val="lef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39260D">
        <w:t xml:space="preserve">     </w:t>
      </w:r>
      <w:r w:rsidRPr="0039260D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pg_restore -U postgres -d defectdb /path/to/backup_file.tar</w:t>
      </w:r>
    </w:p>
    <w:p w14:paraId="16CDAB87" w14:textId="77777777" w:rsidR="00645468" w:rsidRPr="00246374" w:rsidRDefault="00645468" w:rsidP="00645468">
      <w:pPr>
        <w:spacing w:line="25" w:lineRule="atLeast"/>
        <w:ind w:left="709" w:firstLine="11"/>
        <w:rPr>
          <w:lang w:val="en-US"/>
        </w:rPr>
      </w:pPr>
      <w:r>
        <w:t>где</w:t>
      </w:r>
      <w:r w:rsidRPr="00246374">
        <w:rPr>
          <w:lang w:val="en-US"/>
        </w:rPr>
        <w:t xml:space="preserve">, </w:t>
      </w:r>
    </w:p>
    <w:p w14:paraId="6B3A09C5" w14:textId="77777777" w:rsidR="00645468" w:rsidRDefault="00645468" w:rsidP="00645468">
      <w:pPr>
        <w:pStyle w:val="afff5"/>
        <w:numPr>
          <w:ilvl w:val="0"/>
          <w:numId w:val="27"/>
        </w:numPr>
        <w:spacing w:line="25" w:lineRule="atLeast"/>
        <w:ind w:left="1276"/>
      </w:pPr>
      <w:r w:rsidRPr="004714CA">
        <w:rPr>
          <w:b/>
          <w:bCs/>
        </w:rPr>
        <w:t>-</w:t>
      </w:r>
      <w:r w:rsidRPr="004714CA">
        <w:rPr>
          <w:b/>
          <w:bCs/>
          <w:lang w:val="en-US"/>
        </w:rPr>
        <w:t>U</w:t>
      </w:r>
      <w:r w:rsidRPr="004714CA">
        <w:rPr>
          <w:b/>
          <w:bCs/>
        </w:rPr>
        <w:t xml:space="preserve"> </w:t>
      </w:r>
      <w:r w:rsidRPr="004714CA">
        <w:rPr>
          <w:b/>
          <w:bCs/>
          <w:lang w:val="en-US"/>
        </w:rPr>
        <w:t>postgres</w:t>
      </w:r>
      <w:r>
        <w:rPr>
          <w:b/>
          <w:bCs/>
        </w:rPr>
        <w:t xml:space="preserve"> -</w:t>
      </w:r>
      <w:r w:rsidRPr="004714CA">
        <w:rPr>
          <w:b/>
          <w:bCs/>
        </w:rPr>
        <w:t xml:space="preserve"> </w:t>
      </w:r>
      <w:r>
        <w:t>ф</w:t>
      </w:r>
      <w:r w:rsidRPr="00130F1A">
        <w:t xml:space="preserve">лаг </w:t>
      </w:r>
      <w:r w:rsidRPr="002775E2">
        <w:rPr>
          <w:rFonts w:ascii="Courier New" w:hAnsi="Courier New" w:cs="Courier New"/>
          <w:color w:val="0070C0"/>
          <w:sz w:val="20"/>
          <w:szCs w:val="20"/>
        </w:rPr>
        <w:t>-</w:t>
      </w:r>
      <w:r w:rsidRPr="002775E2">
        <w:rPr>
          <w:rFonts w:ascii="Courier New" w:hAnsi="Courier New" w:cs="Courier New"/>
          <w:color w:val="0070C0"/>
          <w:sz w:val="20"/>
          <w:szCs w:val="20"/>
          <w:lang w:val="en-US"/>
        </w:rPr>
        <w:t>U</w:t>
      </w:r>
      <w:r w:rsidRPr="00130F1A">
        <w:t xml:space="preserve"> указывает имя пользователя </w:t>
      </w:r>
      <w:r>
        <w:t>БД</w:t>
      </w:r>
      <w:r w:rsidRPr="00130F1A">
        <w:t xml:space="preserve">, которое будет использоваться для подключения к </w:t>
      </w:r>
      <w:r w:rsidRPr="00130F1A">
        <w:rPr>
          <w:lang w:val="en-US"/>
        </w:rPr>
        <w:t>PostgreSQL</w:t>
      </w:r>
      <w:r w:rsidRPr="00130F1A">
        <w:t xml:space="preserve">. В данном случае, используется пользователь </w:t>
      </w:r>
      <w:r w:rsidRPr="002775E2">
        <w:rPr>
          <w:rFonts w:ascii="Courier New" w:hAnsi="Courier New" w:cs="Courier New"/>
          <w:color w:val="0070C0"/>
          <w:sz w:val="20"/>
          <w:szCs w:val="20"/>
          <w:lang w:val="en-US"/>
        </w:rPr>
        <w:t>postgres</w:t>
      </w:r>
      <w:r>
        <w:t>;</w:t>
      </w:r>
    </w:p>
    <w:p w14:paraId="07DEACC5" w14:textId="613127F6" w:rsidR="00645468" w:rsidRDefault="006E008F" w:rsidP="00645468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</w:rPr>
        <w:t>-</w:t>
      </w:r>
      <w:r>
        <w:rPr>
          <w:b/>
          <w:bCs/>
          <w:lang w:val="en-US"/>
        </w:rPr>
        <w:t>d</w:t>
      </w:r>
      <w:r w:rsidRPr="006E008F">
        <w:rPr>
          <w:b/>
          <w:bCs/>
        </w:rPr>
        <w:t xml:space="preserve"> </w:t>
      </w:r>
      <w:r w:rsidR="00645468">
        <w:rPr>
          <w:b/>
          <w:bCs/>
          <w:lang w:val="en-US"/>
        </w:rPr>
        <w:t>defectdb</w:t>
      </w:r>
      <w:r w:rsidR="00645468" w:rsidRPr="005541A7">
        <w:rPr>
          <w:b/>
          <w:bCs/>
        </w:rPr>
        <w:t xml:space="preserve"> </w:t>
      </w:r>
      <w:r w:rsidR="00645468" w:rsidRPr="005541A7">
        <w:t xml:space="preserve">- </w:t>
      </w:r>
      <w:r>
        <w:t xml:space="preserve">флаг </w:t>
      </w:r>
      <w:r w:rsidRPr="006E008F">
        <w:rPr>
          <w:rFonts w:ascii="Courier New" w:hAnsi="Courier New" w:cs="Courier New"/>
          <w:bCs/>
          <w:color w:val="0070C0"/>
          <w:sz w:val="20"/>
          <w:szCs w:val="20"/>
        </w:rPr>
        <w:t>-</w:t>
      </w:r>
      <w:r w:rsidRPr="006E008F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</w:t>
      </w:r>
      <w:r>
        <w:t xml:space="preserve"> указывает </w:t>
      </w:r>
      <w:r w:rsidR="00645468">
        <w:t>имя</w:t>
      </w:r>
      <w:r>
        <w:t xml:space="preserve"> целевой</w:t>
      </w:r>
      <w:r w:rsidR="00645468">
        <w:t xml:space="preserve"> БД, </w:t>
      </w:r>
      <w:r w:rsidR="001E0570">
        <w:t xml:space="preserve">в которую будет производиться восстановление. В данном случае, это БД </w:t>
      </w:r>
      <w:r w:rsidR="001E0570" w:rsidRPr="001E057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defectdb</w:t>
      </w:r>
      <w:r w:rsidR="00645468">
        <w:t>;</w:t>
      </w:r>
    </w:p>
    <w:p w14:paraId="35D6F936" w14:textId="1F6F0389" w:rsidR="001E0570" w:rsidRDefault="001E0570" w:rsidP="00645468">
      <w:pPr>
        <w:pStyle w:val="afff5"/>
        <w:numPr>
          <w:ilvl w:val="0"/>
          <w:numId w:val="27"/>
        </w:numPr>
        <w:spacing w:line="25" w:lineRule="atLeast"/>
        <w:ind w:left="1276"/>
      </w:pPr>
      <w:r w:rsidRPr="001E0570">
        <w:rPr>
          <w:b/>
          <w:bCs/>
        </w:rPr>
        <w:t>/</w:t>
      </w:r>
      <w:proofErr w:type="spellStart"/>
      <w:r w:rsidRPr="001E0570">
        <w:rPr>
          <w:b/>
          <w:bCs/>
        </w:rPr>
        <w:t>path</w:t>
      </w:r>
      <w:proofErr w:type="spellEnd"/>
      <w:r w:rsidRPr="001E0570">
        <w:rPr>
          <w:b/>
          <w:bCs/>
        </w:rPr>
        <w:t>/</w:t>
      </w:r>
      <w:proofErr w:type="spellStart"/>
      <w:r w:rsidRPr="001E0570">
        <w:rPr>
          <w:b/>
          <w:bCs/>
        </w:rPr>
        <w:t>to</w:t>
      </w:r>
      <w:proofErr w:type="spellEnd"/>
      <w:r w:rsidRPr="001E0570">
        <w:rPr>
          <w:b/>
          <w:bCs/>
        </w:rPr>
        <w:t>/backup_file.tar</w:t>
      </w:r>
      <w:r>
        <w:t xml:space="preserve"> -</w:t>
      </w:r>
      <w:r w:rsidRPr="001E0570">
        <w:t xml:space="preserve"> </w:t>
      </w:r>
      <w:r>
        <w:t>п</w:t>
      </w:r>
      <w:r w:rsidRPr="001E0570">
        <w:t xml:space="preserve">уть к файлу резервной копии, созданной ранее с помощью </w:t>
      </w:r>
      <w:proofErr w:type="spellStart"/>
      <w:r w:rsidRPr="001F0B46">
        <w:rPr>
          <w:rFonts w:ascii="Courier New" w:hAnsi="Courier New" w:cs="Courier New"/>
          <w:color w:val="0070C0"/>
          <w:sz w:val="20"/>
          <w:szCs w:val="20"/>
          <w:lang w:val="en-US"/>
        </w:rPr>
        <w:t>pg</w:t>
      </w:r>
      <w:proofErr w:type="spellEnd"/>
      <w:r w:rsidRPr="00F23714">
        <w:rPr>
          <w:rFonts w:ascii="Courier New" w:hAnsi="Courier New" w:cs="Courier New"/>
          <w:color w:val="0070C0"/>
          <w:sz w:val="20"/>
          <w:szCs w:val="20"/>
        </w:rPr>
        <w:t>_</w:t>
      </w:r>
      <w:r w:rsidRPr="001F0B46">
        <w:rPr>
          <w:rFonts w:ascii="Courier New" w:hAnsi="Courier New" w:cs="Courier New"/>
          <w:color w:val="0070C0"/>
          <w:sz w:val="20"/>
          <w:szCs w:val="20"/>
          <w:lang w:val="en-US"/>
        </w:rPr>
        <w:t>dump</w:t>
      </w:r>
      <w:r w:rsidRPr="001E0570">
        <w:t xml:space="preserve"> и содержащей данные, которые нужно восстановить. В данном случае, это файл </w:t>
      </w:r>
      <w:r w:rsidRPr="001F0B46">
        <w:rPr>
          <w:rFonts w:ascii="Courier New" w:hAnsi="Courier New" w:cs="Courier New"/>
          <w:color w:val="0070C0"/>
          <w:sz w:val="20"/>
          <w:szCs w:val="20"/>
          <w:lang w:val="en-US"/>
        </w:rPr>
        <w:t>backup_file.tar</w:t>
      </w:r>
    </w:p>
    <w:p w14:paraId="25DFCAD5" w14:textId="77777777" w:rsidR="00645468" w:rsidRDefault="00645468" w:rsidP="00235A91">
      <w:pPr>
        <w:spacing w:line="25" w:lineRule="atLeast"/>
      </w:pPr>
    </w:p>
    <w:p w14:paraId="1DBE00A5" w14:textId="0496BD10" w:rsidR="00162008" w:rsidRDefault="00162008" w:rsidP="00235A91">
      <w:pPr>
        <w:spacing w:line="25" w:lineRule="atLeast"/>
      </w:pPr>
      <w:r w:rsidRPr="00645468">
        <w:t xml:space="preserve">     </w:t>
      </w:r>
      <w:r w:rsidR="000C266A">
        <w:t xml:space="preserve">Путь к файлу резервной копии </w:t>
      </w:r>
      <w:r w:rsidRPr="00AC16DA">
        <w:rPr>
          <w:rFonts w:ascii="Courier New" w:hAnsi="Courier New" w:cs="Courier New"/>
          <w:color w:val="0070C0"/>
          <w:sz w:val="20"/>
          <w:szCs w:val="20"/>
        </w:rPr>
        <w:t>/</w:t>
      </w:r>
      <w:r w:rsidRPr="000C266A">
        <w:rPr>
          <w:rFonts w:ascii="Courier New" w:hAnsi="Courier New" w:cs="Courier New"/>
          <w:color w:val="0070C0"/>
          <w:sz w:val="20"/>
          <w:szCs w:val="20"/>
          <w:lang w:val="en-US"/>
        </w:rPr>
        <w:t>path</w:t>
      </w:r>
      <w:r w:rsidRPr="00AC16DA">
        <w:rPr>
          <w:rFonts w:ascii="Courier New" w:hAnsi="Courier New" w:cs="Courier New"/>
          <w:color w:val="0070C0"/>
          <w:sz w:val="20"/>
          <w:szCs w:val="20"/>
        </w:rPr>
        <w:t>/</w:t>
      </w:r>
      <w:r w:rsidRPr="000C266A">
        <w:rPr>
          <w:rFonts w:ascii="Courier New" w:hAnsi="Courier New" w:cs="Courier New"/>
          <w:color w:val="0070C0"/>
          <w:sz w:val="20"/>
          <w:szCs w:val="20"/>
          <w:lang w:val="en-US"/>
        </w:rPr>
        <w:t>to</w:t>
      </w:r>
      <w:r w:rsidRPr="00AC16DA">
        <w:rPr>
          <w:rFonts w:ascii="Courier New" w:hAnsi="Courier New" w:cs="Courier New"/>
          <w:color w:val="0070C0"/>
          <w:sz w:val="20"/>
          <w:szCs w:val="20"/>
        </w:rPr>
        <w:t>/</w:t>
      </w:r>
      <w:r w:rsidRPr="000C266A">
        <w:rPr>
          <w:rFonts w:ascii="Courier New" w:hAnsi="Courier New" w:cs="Courier New"/>
          <w:color w:val="0070C0"/>
          <w:sz w:val="20"/>
          <w:szCs w:val="20"/>
          <w:lang w:val="en-US"/>
        </w:rPr>
        <w:t>backup</w:t>
      </w:r>
      <w:r w:rsidRPr="00AC16DA">
        <w:rPr>
          <w:rFonts w:ascii="Courier New" w:hAnsi="Courier New" w:cs="Courier New"/>
          <w:color w:val="0070C0"/>
          <w:sz w:val="20"/>
          <w:szCs w:val="20"/>
        </w:rPr>
        <w:t>_</w:t>
      </w:r>
      <w:r w:rsidRPr="000C266A">
        <w:rPr>
          <w:rFonts w:ascii="Courier New" w:hAnsi="Courier New" w:cs="Courier New"/>
          <w:color w:val="0070C0"/>
          <w:sz w:val="20"/>
          <w:szCs w:val="20"/>
          <w:lang w:val="en-US"/>
        </w:rPr>
        <w:t>file</w:t>
      </w:r>
      <w:r w:rsidRPr="00AC16DA">
        <w:rPr>
          <w:rFonts w:ascii="Courier New" w:hAnsi="Courier New" w:cs="Courier New"/>
          <w:color w:val="0070C0"/>
          <w:sz w:val="20"/>
          <w:szCs w:val="20"/>
        </w:rPr>
        <w:t>.</w:t>
      </w:r>
      <w:r w:rsidRPr="000C266A">
        <w:rPr>
          <w:rFonts w:ascii="Courier New" w:hAnsi="Courier New" w:cs="Courier New"/>
          <w:color w:val="0070C0"/>
          <w:sz w:val="20"/>
          <w:szCs w:val="20"/>
          <w:lang w:val="en-US"/>
        </w:rPr>
        <w:t>tar</w:t>
      </w:r>
      <w:r w:rsidRPr="00AC16DA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Pr="00001B30">
        <w:t>замените на фактический путь к вашему файлу резервной копии.</w:t>
      </w:r>
    </w:p>
    <w:p w14:paraId="64B54B0A" w14:textId="79905199" w:rsidR="00162008" w:rsidRPr="00001B30" w:rsidRDefault="00162008" w:rsidP="00235A91">
      <w:pPr>
        <w:spacing w:line="25" w:lineRule="atLeast"/>
        <w:ind w:firstLine="0"/>
      </w:pPr>
    </w:p>
    <w:p w14:paraId="1A0CA98F" w14:textId="70D1F412" w:rsidR="00162008" w:rsidRPr="000C266A" w:rsidRDefault="000C266A" w:rsidP="00235A91">
      <w:pPr>
        <w:spacing w:line="25" w:lineRule="atLeast"/>
      </w:pPr>
      <w:r>
        <w:t>4</w:t>
      </w:r>
      <w:r w:rsidR="00380D2D">
        <w:t xml:space="preserve">. </w:t>
      </w:r>
      <w:r w:rsidR="00162008" w:rsidRPr="00001B30">
        <w:t xml:space="preserve">Выход из контейнера </w:t>
      </w:r>
      <w:r w:rsidR="00162008">
        <w:rPr>
          <w:lang w:val="en-US"/>
        </w:rPr>
        <w:t>PostgreSQL</w:t>
      </w:r>
      <w:r w:rsidR="00380D2D" w:rsidRPr="000C266A">
        <w:t>:</w:t>
      </w:r>
    </w:p>
    <w:p w14:paraId="411053C8" w14:textId="19232FCB" w:rsidR="007933CE" w:rsidRPr="00162008" w:rsidRDefault="00162008" w:rsidP="00235A91">
      <w:pPr>
        <w:spacing w:line="25" w:lineRule="atLeast"/>
      </w:pPr>
      <w:r w:rsidRPr="00001B30">
        <w:t>- Если вы закончил</w:t>
      </w:r>
      <w:r w:rsidR="000C266A">
        <w:t xml:space="preserve">и работу в контейнере, нажмите </w:t>
      </w:r>
      <w:r w:rsidR="00A216F0">
        <w:t xml:space="preserve">комбинацию клавиш </w:t>
      </w:r>
      <w:r w:rsidR="000C266A">
        <w:t>«</w:t>
      </w:r>
      <w:r w:rsidR="000C266A">
        <w:rPr>
          <w:lang w:val="en-US"/>
        </w:rPr>
        <w:t>Ctrl</w:t>
      </w:r>
      <w:r w:rsidR="000C266A" w:rsidRPr="00001B30">
        <w:t xml:space="preserve"> + </w:t>
      </w:r>
      <w:r w:rsidR="000C266A">
        <w:rPr>
          <w:lang w:val="en-US"/>
        </w:rPr>
        <w:t>D</w:t>
      </w:r>
      <w:r w:rsidR="000C266A">
        <w:t>»</w:t>
      </w:r>
      <w:r w:rsidRPr="00001B30">
        <w:t>, чтобы выйти из контейнера.</w:t>
      </w:r>
    </w:p>
    <w:p w14:paraId="2A6AFA65" w14:textId="0A500C1D" w:rsidR="007933CE" w:rsidRPr="008B2542" w:rsidRDefault="00162008" w:rsidP="00235A91">
      <w:pPr>
        <w:spacing w:before="100" w:beforeAutospacing="1" w:after="100" w:afterAutospacing="1" w:line="25" w:lineRule="atLeast"/>
        <w:outlineLvl w:val="1"/>
        <w:rPr>
          <w:b/>
          <w:bCs/>
          <w:sz w:val="36"/>
          <w:szCs w:val="36"/>
        </w:rPr>
      </w:pPr>
      <w:bookmarkStart w:id="34" w:name="_Toc167179601"/>
      <w:r>
        <w:rPr>
          <w:b/>
          <w:bCs/>
          <w:sz w:val="36"/>
          <w:szCs w:val="36"/>
        </w:rPr>
        <w:t>5</w:t>
      </w:r>
      <w:r w:rsidR="007933CE" w:rsidRPr="008B2542">
        <w:rPr>
          <w:b/>
          <w:bCs/>
          <w:sz w:val="36"/>
          <w:szCs w:val="36"/>
        </w:rPr>
        <w:t>. Хранение резервных копий</w:t>
      </w:r>
      <w:bookmarkEnd w:id="34"/>
    </w:p>
    <w:p w14:paraId="6514CD41" w14:textId="3CDAEED1" w:rsidR="007933CE" w:rsidRPr="002A55AA" w:rsidRDefault="00162008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</w:rPr>
      </w:pPr>
      <w:bookmarkStart w:id="35" w:name="_Toc167179602"/>
      <w:r>
        <w:rPr>
          <w:b/>
          <w:bCs/>
          <w:sz w:val="27"/>
          <w:szCs w:val="27"/>
        </w:rPr>
        <w:t>5</w:t>
      </w:r>
      <w:r w:rsidR="007933CE" w:rsidRPr="008B2542">
        <w:rPr>
          <w:b/>
          <w:bCs/>
          <w:sz w:val="27"/>
          <w:szCs w:val="27"/>
        </w:rPr>
        <w:t xml:space="preserve">.1. Хранение резервных копий </w:t>
      </w:r>
      <w:r w:rsidR="009B77A8" w:rsidRPr="008B2542">
        <w:rPr>
          <w:b/>
          <w:bCs/>
          <w:sz w:val="27"/>
          <w:szCs w:val="27"/>
        </w:rPr>
        <w:t>БД,</w:t>
      </w:r>
      <w:r w:rsidR="002A55AA">
        <w:rPr>
          <w:b/>
          <w:bCs/>
          <w:sz w:val="27"/>
          <w:szCs w:val="27"/>
        </w:rPr>
        <w:t xml:space="preserve"> созданных автоматически</w:t>
      </w:r>
      <w:bookmarkEnd w:id="35"/>
    </w:p>
    <w:p w14:paraId="6A132B46" w14:textId="1E558F7F" w:rsidR="007933CE" w:rsidRDefault="007933CE" w:rsidP="00235A91">
      <w:pPr>
        <w:spacing w:before="100" w:beforeAutospacing="1" w:after="100" w:afterAutospacing="1" w:line="25" w:lineRule="atLeast"/>
      </w:pPr>
      <w:r w:rsidRPr="008B2542">
        <w:t xml:space="preserve">Ежедневные резервные копии БД хранятся на резервном сервере </w:t>
      </w:r>
      <w:r w:rsidR="00370FA3">
        <w:t>по пути</w:t>
      </w:r>
      <w:r w:rsidRPr="008B2542">
        <w:t xml:space="preserve"> </w:t>
      </w:r>
      <w:r w:rsidRPr="00E929CE">
        <w:rPr>
          <w:rFonts w:ascii="Courier New" w:hAnsi="Courier New" w:cs="Courier New"/>
          <w:color w:val="0070C0"/>
          <w:sz w:val="20"/>
          <w:szCs w:val="20"/>
        </w:rPr>
        <w:t>/</w:t>
      </w:r>
      <w:r w:rsidRPr="00370FA3">
        <w:rPr>
          <w:rFonts w:ascii="Courier New" w:hAnsi="Courier New" w:cs="Courier New"/>
          <w:color w:val="0070C0"/>
          <w:sz w:val="20"/>
          <w:szCs w:val="20"/>
          <w:lang w:val="en-US"/>
        </w:rPr>
        <w:t>var</w:t>
      </w:r>
      <w:r w:rsidRPr="00E929CE">
        <w:rPr>
          <w:rFonts w:ascii="Courier New" w:hAnsi="Courier New" w:cs="Courier New"/>
          <w:color w:val="0070C0"/>
          <w:sz w:val="20"/>
          <w:szCs w:val="20"/>
        </w:rPr>
        <w:t>/</w:t>
      </w:r>
      <w:r w:rsidRPr="00370FA3">
        <w:rPr>
          <w:rFonts w:ascii="Courier New" w:hAnsi="Courier New" w:cs="Courier New"/>
          <w:color w:val="0070C0"/>
          <w:sz w:val="20"/>
          <w:szCs w:val="20"/>
          <w:lang w:val="en-US"/>
        </w:rPr>
        <w:t>backups</w:t>
      </w:r>
      <w:r w:rsidRPr="00E929CE">
        <w:rPr>
          <w:rFonts w:ascii="Courier New" w:hAnsi="Courier New" w:cs="Courier New"/>
          <w:color w:val="0070C0"/>
          <w:sz w:val="20"/>
          <w:szCs w:val="20"/>
        </w:rPr>
        <w:t>/</w:t>
      </w:r>
      <w:r w:rsidRPr="00370FA3">
        <w:rPr>
          <w:rFonts w:ascii="Courier New" w:hAnsi="Courier New" w:cs="Courier New"/>
          <w:color w:val="0070C0"/>
          <w:sz w:val="20"/>
          <w:szCs w:val="20"/>
          <w:lang w:val="en-US"/>
        </w:rPr>
        <w:t>postgres</w:t>
      </w:r>
      <w:r w:rsidR="00E929CE">
        <w:t xml:space="preserve">. </w:t>
      </w:r>
      <w:r w:rsidR="003C71E9">
        <w:t xml:space="preserve">По умолчанию, </w:t>
      </w:r>
      <w:r w:rsidR="00E929CE">
        <w:t xml:space="preserve">резервные копии </w:t>
      </w:r>
      <w:r w:rsidR="003C71E9">
        <w:t xml:space="preserve">хранятся </w:t>
      </w:r>
      <w:r w:rsidR="00E929CE">
        <w:t>за последние 20 дней.</w:t>
      </w:r>
      <w:r w:rsidR="003C71E9">
        <w:t xml:space="preserve"> Этот параметр можно изменить в скрипте</w:t>
      </w:r>
      <w:r w:rsidR="0035544E">
        <w:t xml:space="preserve"> </w:t>
      </w:r>
      <w:r w:rsidR="0035544E" w:rsidRPr="0035544E">
        <w:rPr>
          <w:rFonts w:ascii="Courier New" w:hAnsi="Courier New" w:cs="Courier New"/>
          <w:color w:val="0070C0"/>
          <w:sz w:val="20"/>
          <w:szCs w:val="20"/>
          <w:lang w:val="en-US"/>
        </w:rPr>
        <w:t>postgres</w:t>
      </w:r>
      <w:r w:rsidR="0035544E" w:rsidRPr="009E2C43">
        <w:rPr>
          <w:rFonts w:ascii="Courier New" w:hAnsi="Courier New" w:cs="Courier New"/>
          <w:color w:val="0070C0"/>
          <w:sz w:val="20"/>
          <w:szCs w:val="20"/>
        </w:rPr>
        <w:t>_</w:t>
      </w:r>
      <w:r w:rsidR="0035544E" w:rsidRPr="0035544E">
        <w:rPr>
          <w:rFonts w:ascii="Courier New" w:hAnsi="Courier New" w:cs="Courier New"/>
          <w:color w:val="0070C0"/>
          <w:sz w:val="20"/>
          <w:szCs w:val="20"/>
          <w:lang w:val="en-US"/>
        </w:rPr>
        <w:t>backup</w:t>
      </w:r>
      <w:r w:rsidR="0035544E" w:rsidRPr="009E2C43">
        <w:rPr>
          <w:rFonts w:ascii="Courier New" w:hAnsi="Courier New" w:cs="Courier New"/>
          <w:color w:val="0070C0"/>
          <w:sz w:val="20"/>
          <w:szCs w:val="20"/>
        </w:rPr>
        <w:t>.</w:t>
      </w:r>
      <w:r w:rsidR="0035544E" w:rsidRPr="0035544E">
        <w:rPr>
          <w:rFonts w:ascii="Courier New" w:hAnsi="Courier New" w:cs="Courier New"/>
          <w:color w:val="0070C0"/>
          <w:sz w:val="20"/>
          <w:szCs w:val="20"/>
          <w:lang w:val="en-US"/>
        </w:rPr>
        <w:t>sh</w:t>
      </w:r>
      <w:r w:rsidR="0035544E" w:rsidRPr="0035544E">
        <w:t>, в следующей строке</w:t>
      </w:r>
      <w:r w:rsidR="009E2C43">
        <w:t xml:space="preserve"> (подробную информацию о скрипте см. в пункте 3.1 данного руководства)</w:t>
      </w:r>
      <w:r w:rsidR="0035544E" w:rsidRPr="0035544E">
        <w:t>:</w:t>
      </w:r>
    </w:p>
    <w:p w14:paraId="01D18DD4" w14:textId="13C9AF1D" w:rsidR="0035544E" w:rsidRDefault="0035544E" w:rsidP="00235A91">
      <w:pPr>
        <w:spacing w:before="100" w:beforeAutospacing="1" w:after="100" w:afterAutospacing="1" w:line="25" w:lineRule="atLeas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35544E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find /var/backups/postgres/backup_* -mtime +20 -</w:t>
      </w:r>
      <w:r w:rsidRPr="0035544E">
        <w:rPr>
          <w:b/>
          <w:color w:val="0070C0"/>
          <w:sz w:val="20"/>
          <w:szCs w:val="20"/>
          <w:lang w:val="en-US"/>
        </w:rPr>
        <w:t>exec</w:t>
      </w:r>
      <w:r w:rsidRPr="0035544E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</w:t>
      </w:r>
      <w:r w:rsidRPr="0035544E">
        <w:rPr>
          <w:b/>
          <w:color w:val="0070C0"/>
          <w:sz w:val="20"/>
          <w:szCs w:val="20"/>
          <w:lang w:val="en-US"/>
        </w:rPr>
        <w:t>rm</w:t>
      </w:r>
      <w:r w:rsidRPr="0035544E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{} \;</w:t>
      </w:r>
    </w:p>
    <w:p w14:paraId="3B4FAB26" w14:textId="7555A138" w:rsidR="00CA1ADF" w:rsidRPr="00CA1ADF" w:rsidRDefault="00CA1ADF" w:rsidP="00235A91">
      <w:pPr>
        <w:spacing w:before="100" w:beforeAutospacing="1" w:after="100" w:afterAutospacing="1" w:line="25" w:lineRule="atLeast"/>
      </w:pPr>
      <w:r w:rsidRPr="00CA1ADF">
        <w:t xml:space="preserve">Значение </w:t>
      </w:r>
      <w:r w:rsidRPr="00F23714">
        <w:rPr>
          <w:rFonts w:ascii="Courier New" w:hAnsi="Courier New" w:cs="Courier New"/>
          <w:b/>
          <w:color w:val="0070C0"/>
          <w:sz w:val="20"/>
          <w:szCs w:val="20"/>
        </w:rPr>
        <w:t>+20</w:t>
      </w:r>
      <w:r w:rsidRPr="00CA1ADF">
        <w:t xml:space="preserve"> указывает количество дней хранения резервных копий. Для изменения периода хранения, замените это число на нужное вам количество дней.</w:t>
      </w:r>
    </w:p>
    <w:p w14:paraId="7C701583" w14:textId="5BBA6D2C" w:rsidR="007933CE" w:rsidRPr="008B2542" w:rsidRDefault="00162008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</w:rPr>
      </w:pPr>
      <w:bookmarkStart w:id="36" w:name="_Toc167179603"/>
      <w:r>
        <w:rPr>
          <w:b/>
          <w:bCs/>
          <w:sz w:val="27"/>
          <w:szCs w:val="27"/>
        </w:rPr>
        <w:t>5</w:t>
      </w:r>
      <w:r w:rsidR="007933CE" w:rsidRPr="008B2542">
        <w:rPr>
          <w:b/>
          <w:bCs/>
          <w:sz w:val="27"/>
          <w:szCs w:val="27"/>
        </w:rPr>
        <w:t>.2. Хранение резервных копий БД</w:t>
      </w:r>
      <w:r w:rsidR="009B77A8" w:rsidRPr="008B2542">
        <w:rPr>
          <w:b/>
          <w:bCs/>
          <w:sz w:val="27"/>
          <w:szCs w:val="27"/>
        </w:rPr>
        <w:t>,</w:t>
      </w:r>
      <w:r w:rsidR="009B77A8">
        <w:rPr>
          <w:b/>
          <w:bCs/>
          <w:sz w:val="27"/>
          <w:szCs w:val="27"/>
        </w:rPr>
        <w:t xml:space="preserve"> созданных вручную</w:t>
      </w:r>
      <w:bookmarkEnd w:id="36"/>
    </w:p>
    <w:p w14:paraId="72F630CE" w14:textId="7FAAFE0A" w:rsidR="007933CE" w:rsidRPr="008B2542" w:rsidRDefault="007933CE" w:rsidP="00235A91">
      <w:pPr>
        <w:spacing w:before="100" w:beforeAutospacing="1" w:after="100" w:afterAutospacing="1" w:line="25" w:lineRule="atLeast"/>
      </w:pPr>
      <w:r w:rsidRPr="008B2542">
        <w:t>Место хранения резервных копий БД</w:t>
      </w:r>
      <w:r w:rsidR="00E929CE">
        <w:t xml:space="preserve"> созданных вручную</w:t>
      </w:r>
      <w:r w:rsidRPr="008B2542">
        <w:t xml:space="preserve"> </w:t>
      </w:r>
      <w:r w:rsidR="00CB52F4">
        <w:t>определяет</w:t>
      </w:r>
      <w:r w:rsidRPr="008B2542">
        <w:t xml:space="preserve"> системный администратор на свое усмотрение.</w:t>
      </w:r>
    </w:p>
    <w:p w14:paraId="69BB5687" w14:textId="77A15BD0" w:rsidR="007933CE" w:rsidRPr="008B2542" w:rsidRDefault="00162008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</w:rPr>
      </w:pPr>
      <w:bookmarkStart w:id="37" w:name="_Toc167179604"/>
      <w:r>
        <w:rPr>
          <w:b/>
          <w:bCs/>
          <w:sz w:val="27"/>
          <w:szCs w:val="27"/>
        </w:rPr>
        <w:t>5</w:t>
      </w:r>
      <w:r w:rsidR="007933CE" w:rsidRPr="008B2542">
        <w:rPr>
          <w:b/>
          <w:bCs/>
          <w:sz w:val="27"/>
          <w:szCs w:val="27"/>
        </w:rPr>
        <w:t xml:space="preserve">.3. Хранение резервных копий </w:t>
      </w:r>
      <w:r w:rsidR="00952C54">
        <w:rPr>
          <w:b/>
          <w:bCs/>
          <w:sz w:val="27"/>
          <w:szCs w:val="27"/>
        </w:rPr>
        <w:t>контейнеров и образов</w:t>
      </w:r>
      <w:r w:rsidR="007933CE" w:rsidRPr="008B2542">
        <w:rPr>
          <w:b/>
          <w:bCs/>
          <w:sz w:val="27"/>
          <w:szCs w:val="27"/>
        </w:rPr>
        <w:t xml:space="preserve"> </w:t>
      </w:r>
      <w:r w:rsidR="009B77A8">
        <w:rPr>
          <w:b/>
          <w:bCs/>
          <w:sz w:val="27"/>
          <w:szCs w:val="27"/>
        </w:rPr>
        <w:t>ВР «ЭЖД»</w:t>
      </w:r>
      <w:r w:rsidR="009B77A8" w:rsidRPr="008B2542">
        <w:rPr>
          <w:b/>
          <w:bCs/>
          <w:sz w:val="27"/>
          <w:szCs w:val="27"/>
        </w:rPr>
        <w:t>,</w:t>
      </w:r>
      <w:r w:rsidR="009B77A8">
        <w:rPr>
          <w:b/>
          <w:bCs/>
          <w:sz w:val="27"/>
          <w:szCs w:val="27"/>
        </w:rPr>
        <w:t xml:space="preserve"> созданных вручную</w:t>
      </w:r>
      <w:bookmarkEnd w:id="37"/>
    </w:p>
    <w:p w14:paraId="38A346B7" w14:textId="77777777" w:rsidR="00CB52F4" w:rsidRPr="008B2542" w:rsidRDefault="00952C54" w:rsidP="00235A91">
      <w:pPr>
        <w:spacing w:before="100" w:beforeAutospacing="1" w:after="100" w:afterAutospacing="1" w:line="25" w:lineRule="atLeast"/>
      </w:pPr>
      <w:r>
        <w:t xml:space="preserve">Место хранения </w:t>
      </w:r>
      <w:r w:rsidR="007933CE" w:rsidRPr="008B2542">
        <w:t xml:space="preserve">резервных копий </w:t>
      </w:r>
      <w:r>
        <w:t>контейнеров и образов ВР «ЭЖД»</w:t>
      </w:r>
      <w:r w:rsidR="007933CE" w:rsidRPr="008B2542">
        <w:t xml:space="preserve"> </w:t>
      </w:r>
      <w:r w:rsidR="00CB52F4">
        <w:t>определяет</w:t>
      </w:r>
      <w:r w:rsidR="00CB52F4" w:rsidRPr="008B2542">
        <w:t xml:space="preserve"> системный администратор на свое усмотрение.</w:t>
      </w:r>
    </w:p>
    <w:p w14:paraId="11E954F7" w14:textId="6578D66D" w:rsidR="007933CE" w:rsidRPr="008B2542" w:rsidRDefault="00162008" w:rsidP="00235A91">
      <w:pPr>
        <w:spacing w:before="100" w:beforeAutospacing="1" w:after="100" w:afterAutospacing="1" w:line="25" w:lineRule="atLeas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6</w:t>
      </w:r>
      <w:r w:rsidR="007933CE" w:rsidRPr="008B2542">
        <w:rPr>
          <w:b/>
          <w:bCs/>
          <w:sz w:val="36"/>
          <w:szCs w:val="36"/>
        </w:rPr>
        <w:t xml:space="preserve">. Устранение ошибок при работе с </w:t>
      </w:r>
      <w:r w:rsidR="009B77A8">
        <w:rPr>
          <w:b/>
          <w:bCs/>
          <w:sz w:val="27"/>
          <w:szCs w:val="27"/>
        </w:rPr>
        <w:t>ВР «ЭЖД»</w:t>
      </w:r>
    </w:p>
    <w:p w14:paraId="3F6D4CF7" w14:textId="5661A668" w:rsidR="007933CE" w:rsidRPr="008B2542" w:rsidRDefault="00162008" w:rsidP="00235A91">
      <w:pPr>
        <w:spacing w:before="100" w:beforeAutospacing="1" w:after="100" w:afterAutospacing="1" w:line="25" w:lineRule="atLeast"/>
        <w:ind w:firstLine="709"/>
        <w:outlineLvl w:val="2"/>
        <w:rPr>
          <w:b/>
          <w:bCs/>
          <w:sz w:val="27"/>
          <w:szCs w:val="27"/>
        </w:rPr>
      </w:pPr>
      <w:bookmarkStart w:id="38" w:name="_Toc167179605"/>
      <w:r>
        <w:rPr>
          <w:b/>
          <w:bCs/>
          <w:sz w:val="27"/>
          <w:szCs w:val="27"/>
        </w:rPr>
        <w:t>6</w:t>
      </w:r>
      <w:r w:rsidR="007933CE" w:rsidRPr="008B2542">
        <w:rPr>
          <w:b/>
          <w:bCs/>
          <w:sz w:val="27"/>
          <w:szCs w:val="27"/>
        </w:rPr>
        <w:t xml:space="preserve">.1. Ошибка при авторизации пользователя в </w:t>
      </w:r>
      <w:r w:rsidR="00DF3556">
        <w:rPr>
          <w:b/>
          <w:bCs/>
          <w:sz w:val="27"/>
          <w:szCs w:val="27"/>
        </w:rPr>
        <w:t>ВР «ЭЖД»</w:t>
      </w:r>
      <w:bookmarkEnd w:id="38"/>
    </w:p>
    <w:p w14:paraId="5F2E7346" w14:textId="72602C01" w:rsidR="007933CE" w:rsidRPr="00B0010D" w:rsidRDefault="007933CE" w:rsidP="00235A91">
      <w:pPr>
        <w:numPr>
          <w:ilvl w:val="0"/>
          <w:numId w:val="18"/>
        </w:numPr>
        <w:tabs>
          <w:tab w:val="clear" w:pos="720"/>
          <w:tab w:val="num" w:pos="1276"/>
        </w:tabs>
        <w:spacing w:before="100" w:beforeAutospacing="1" w:after="100" w:afterAutospacing="1" w:line="25" w:lineRule="atLeast"/>
        <w:jc w:val="left"/>
      </w:pPr>
      <w:r w:rsidRPr="00B0010D">
        <w:rPr>
          <w:bCs/>
        </w:rPr>
        <w:t>Пользователь не добавлен в подразделение журнала дефектов в Active Directory</w:t>
      </w:r>
      <w:r w:rsidRPr="00B0010D">
        <w:t xml:space="preserve">: </w:t>
      </w:r>
    </w:p>
    <w:p w14:paraId="14093294" w14:textId="4BBE1AFE" w:rsidR="007933CE" w:rsidRPr="008B2542" w:rsidRDefault="007933CE" w:rsidP="00235A91">
      <w:pPr>
        <w:numPr>
          <w:ilvl w:val="1"/>
          <w:numId w:val="18"/>
        </w:numPr>
        <w:spacing w:before="100" w:beforeAutospacing="1" w:after="100" w:afterAutospacing="1" w:line="25" w:lineRule="atLeast"/>
        <w:jc w:val="left"/>
      </w:pPr>
      <w:r w:rsidRPr="008B2542">
        <w:t xml:space="preserve">Пользователь должен </w:t>
      </w:r>
      <w:r w:rsidR="00C81CAC">
        <w:t>убедиться, что ему согласован доступ к ВР «ЭЖД»</w:t>
      </w:r>
      <w:r w:rsidRPr="008B2542">
        <w:t>.</w:t>
      </w:r>
    </w:p>
    <w:p w14:paraId="19329623" w14:textId="2B6DD5F6" w:rsidR="00B0010D" w:rsidRPr="008B2542" w:rsidRDefault="007933CE" w:rsidP="00235A91">
      <w:pPr>
        <w:numPr>
          <w:ilvl w:val="1"/>
          <w:numId w:val="18"/>
        </w:numPr>
        <w:spacing w:before="100" w:beforeAutospacing="1" w:after="100" w:afterAutospacing="1" w:line="25" w:lineRule="atLeast"/>
        <w:jc w:val="left"/>
      </w:pPr>
      <w:r w:rsidRPr="008B2542">
        <w:t xml:space="preserve">В случае </w:t>
      </w:r>
      <w:r w:rsidR="00C81CAC">
        <w:t>согласованного доступа к ВР ЭЖД</w:t>
      </w:r>
      <w:r w:rsidRPr="008B2542">
        <w:t>, пользователь должен обратиться в УИТ</w:t>
      </w:r>
      <w:r w:rsidR="00B0010D">
        <w:t xml:space="preserve"> по внутреннему номеру телефона 777</w:t>
      </w:r>
      <w:r w:rsidRPr="008B2542">
        <w:t xml:space="preserve"> для добавления его доменной учетной записи в </w:t>
      </w:r>
      <w:r w:rsidR="00C81CAC">
        <w:t xml:space="preserve">необходимые </w:t>
      </w:r>
      <w:r w:rsidR="001526DA">
        <w:t>группы</w:t>
      </w:r>
      <w:r w:rsidRPr="008B2542">
        <w:t xml:space="preserve"> в Active Directory.</w:t>
      </w:r>
    </w:p>
    <w:p w14:paraId="775B5A6B" w14:textId="6D881B2B" w:rsidR="007933CE" w:rsidRDefault="007933CE" w:rsidP="00235A91">
      <w:pPr>
        <w:numPr>
          <w:ilvl w:val="0"/>
          <w:numId w:val="18"/>
        </w:numPr>
        <w:spacing w:before="240" w:after="100" w:afterAutospacing="1" w:line="25" w:lineRule="atLeast"/>
        <w:jc w:val="left"/>
      </w:pPr>
      <w:r w:rsidRPr="00B0010D">
        <w:rPr>
          <w:bCs/>
        </w:rPr>
        <w:t xml:space="preserve">Пользователь не может авторизоваться после добавления </w:t>
      </w:r>
      <w:r w:rsidR="001526DA" w:rsidRPr="00B0010D">
        <w:rPr>
          <w:bCs/>
        </w:rPr>
        <w:t xml:space="preserve">в необходимые группы </w:t>
      </w:r>
      <w:r w:rsidRPr="00B0010D">
        <w:rPr>
          <w:bCs/>
        </w:rPr>
        <w:t>в Active Directory</w:t>
      </w:r>
      <w:r w:rsidRPr="00B0010D">
        <w:t xml:space="preserve">: </w:t>
      </w:r>
    </w:p>
    <w:p w14:paraId="1987441F" w14:textId="6354D7F6" w:rsidR="002F1306" w:rsidRDefault="002F1306" w:rsidP="00235A91">
      <w:pPr>
        <w:spacing w:before="240" w:after="100" w:afterAutospacing="1" w:line="25" w:lineRule="atLeast"/>
        <w:ind w:left="720" w:firstLine="0"/>
        <w:jc w:val="left"/>
      </w:pPr>
      <w:r>
        <w:t xml:space="preserve">При попытке авторизоваться пользователь видит окно </w:t>
      </w:r>
      <w:r w:rsidR="000F4569">
        <w:t>с ошибкой, которое показано на рисунке 34</w:t>
      </w:r>
      <w:r>
        <w:t>:</w:t>
      </w:r>
    </w:p>
    <w:p w14:paraId="01F7B097" w14:textId="0D587BAB" w:rsidR="002F1306" w:rsidRDefault="002F1306" w:rsidP="00235A91">
      <w:pPr>
        <w:spacing w:before="240" w:after="100" w:afterAutospacing="1" w:line="25" w:lineRule="atLeast"/>
        <w:ind w:left="720" w:firstLine="0"/>
        <w:jc w:val="left"/>
      </w:pPr>
      <w:r>
        <w:rPr>
          <w:noProof/>
        </w:rPr>
        <w:drawing>
          <wp:inline distT="0" distB="0" distL="0" distR="0" wp14:anchorId="4AE40117" wp14:editId="2130A637">
            <wp:extent cx="5283502" cy="1768415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8242" cy="17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244E" w14:textId="1BC3873D" w:rsidR="004461CB" w:rsidRPr="00AD334D" w:rsidRDefault="004461CB" w:rsidP="004461CB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 xml:space="preserve">Рисунок </w:t>
      </w:r>
      <w:r w:rsidRPr="000F4569">
        <w:rPr>
          <w:b/>
          <w:i/>
        </w:rPr>
        <w:t>34</w:t>
      </w:r>
      <w:r w:rsidRPr="00FE3B60">
        <w:rPr>
          <w:b/>
          <w:i/>
        </w:rPr>
        <w:t xml:space="preserve"> - </w:t>
      </w:r>
      <w:r w:rsidR="000F4569">
        <w:rPr>
          <w:b/>
          <w:i/>
        </w:rPr>
        <w:t>Окно с ошибкой при авторизации пользователя в ВР «ЭЖД»</w:t>
      </w:r>
    </w:p>
    <w:p w14:paraId="2C34AB09" w14:textId="4D2F3BFE" w:rsidR="00275D8E" w:rsidRDefault="005E2847" w:rsidP="005E2847">
      <w:pPr>
        <w:spacing w:before="100" w:beforeAutospacing="1" w:after="100" w:afterAutospacing="1" w:line="25" w:lineRule="atLeast"/>
        <w:ind w:firstLine="0"/>
        <w:jc w:val="left"/>
      </w:pPr>
      <w:r>
        <w:t xml:space="preserve">      </w:t>
      </w:r>
      <w:r w:rsidR="00275D8E">
        <w:t xml:space="preserve">Решение проблемы, </w:t>
      </w:r>
      <w:r>
        <w:t>которая отображена на рисунке 34:</w:t>
      </w:r>
      <w:r w:rsidR="00275D8E">
        <w:t xml:space="preserve"> </w:t>
      </w:r>
      <w:r w:rsidR="002F1306">
        <w:t xml:space="preserve"> </w:t>
      </w:r>
    </w:p>
    <w:p w14:paraId="021CE83F" w14:textId="1DE3D617" w:rsidR="00971163" w:rsidRDefault="005E2847" w:rsidP="00235A91">
      <w:pPr>
        <w:spacing w:before="100" w:beforeAutospacing="1" w:after="100" w:afterAutospacing="1" w:line="25" w:lineRule="atLeast"/>
        <w:ind w:firstLine="709"/>
        <w:jc w:val="left"/>
      </w:pPr>
      <w:r>
        <w:t xml:space="preserve">- </w:t>
      </w:r>
      <w:r w:rsidR="002F1306">
        <w:t xml:space="preserve">Перезапустите контейнер </w:t>
      </w:r>
      <w:r w:rsidR="002F1306" w:rsidRPr="002F1306">
        <w:rPr>
          <w:rFonts w:ascii="Courier New" w:hAnsi="Courier New" w:cs="Courier New"/>
          <w:color w:val="0070C0"/>
          <w:sz w:val="20"/>
          <w:szCs w:val="20"/>
          <w:lang w:val="en-US"/>
        </w:rPr>
        <w:t>redis</w:t>
      </w:r>
      <w:r w:rsidR="002F1306" w:rsidRPr="00BF0BD0">
        <w:rPr>
          <w:rFonts w:ascii="Courier New" w:hAnsi="Courier New" w:cs="Courier New"/>
          <w:color w:val="0070C0"/>
          <w:sz w:val="20"/>
          <w:szCs w:val="20"/>
        </w:rPr>
        <w:t>_7_2_4_</w:t>
      </w:r>
      <w:r w:rsidR="002F1306" w:rsidRPr="002F1306">
        <w:rPr>
          <w:rFonts w:ascii="Courier New" w:hAnsi="Courier New" w:cs="Courier New"/>
          <w:color w:val="0070C0"/>
          <w:sz w:val="20"/>
          <w:szCs w:val="20"/>
          <w:lang w:val="en-US"/>
        </w:rPr>
        <w:t>cont</w:t>
      </w:r>
      <w:r w:rsidR="00BF0BD0" w:rsidRPr="00BF0BD0">
        <w:t xml:space="preserve"> </w:t>
      </w:r>
      <w:r w:rsidR="00BF0BD0">
        <w:t>для обновления данных</w:t>
      </w:r>
      <w:r w:rsidR="007933CE" w:rsidRPr="008B2542">
        <w:t xml:space="preserve"> </w:t>
      </w:r>
      <w:r w:rsidR="00B0010D">
        <w:t>в кэше</w:t>
      </w:r>
      <w:r w:rsidR="007933CE" w:rsidRPr="008B2542">
        <w:t>.</w:t>
      </w:r>
    </w:p>
    <w:p w14:paraId="0586BCE8" w14:textId="2381CFF8" w:rsidR="00BF0BD0" w:rsidRPr="00461176" w:rsidRDefault="00BF0BD0" w:rsidP="00F6766D">
      <w:pPr>
        <w:pStyle w:val="afff5"/>
        <w:numPr>
          <w:ilvl w:val="0"/>
          <w:numId w:val="28"/>
        </w:numPr>
        <w:spacing w:before="100" w:beforeAutospacing="1" w:after="100" w:afterAutospacing="1" w:line="25" w:lineRule="atLeast"/>
        <w:jc w:val="left"/>
      </w:pPr>
      <w:r>
        <w:t xml:space="preserve">Перезапуск с помощью </w:t>
      </w:r>
      <w:r w:rsidRPr="00F6766D">
        <w:rPr>
          <w:lang w:val="en-US"/>
        </w:rPr>
        <w:t>Portainer</w:t>
      </w:r>
      <w:r w:rsidR="0010706E">
        <w:t xml:space="preserve"> (</w:t>
      </w:r>
      <w:r w:rsidR="00461176">
        <w:t>см. пункт 2.1 данного руководства</w:t>
      </w:r>
      <w:r w:rsidR="0010706E">
        <w:t>)</w:t>
      </w:r>
      <w:r w:rsidRPr="00461176">
        <w:t>:</w:t>
      </w:r>
    </w:p>
    <w:p w14:paraId="77F926A2" w14:textId="72434F2C" w:rsidR="00461176" w:rsidRDefault="00461176" w:rsidP="00461176">
      <w:pPr>
        <w:spacing w:line="25" w:lineRule="atLeast"/>
        <w:ind w:left="1276" w:firstLine="0"/>
      </w:pPr>
      <w:r>
        <w:t xml:space="preserve">  </w:t>
      </w:r>
      <w:r w:rsidR="00F61808">
        <w:tab/>
      </w:r>
      <w:r>
        <w:t xml:space="preserve">- Авторизуйтесь в </w:t>
      </w:r>
      <w:r>
        <w:rPr>
          <w:lang w:val="en-US"/>
        </w:rPr>
        <w:t>Portainer</w:t>
      </w:r>
      <w:r w:rsidR="0077723D">
        <w:t xml:space="preserve"> (см. рисунок 4).</w:t>
      </w:r>
    </w:p>
    <w:p w14:paraId="4BD87280" w14:textId="2A031A14" w:rsidR="00F61808" w:rsidRDefault="00461176" w:rsidP="00F61808">
      <w:pPr>
        <w:spacing w:line="25" w:lineRule="atLeast"/>
        <w:ind w:left="1276" w:firstLine="0"/>
      </w:pPr>
      <w:r>
        <w:t xml:space="preserve">  </w:t>
      </w:r>
      <w:r w:rsidR="00F61808">
        <w:tab/>
      </w:r>
      <w:r>
        <w:t>- Перейдите в список контейнеров</w:t>
      </w:r>
      <w:r w:rsidR="0077723D">
        <w:t xml:space="preserve"> (см. рисунок 7)</w:t>
      </w:r>
      <w:r>
        <w:t>.</w:t>
      </w:r>
    </w:p>
    <w:p w14:paraId="5FF41983" w14:textId="06017E7F" w:rsidR="00F61808" w:rsidRDefault="00F61808" w:rsidP="00F61808">
      <w:pPr>
        <w:spacing w:line="25" w:lineRule="atLeast"/>
        <w:ind w:left="1276" w:firstLine="142"/>
      </w:pPr>
      <w:r>
        <w:t>- Выберите</w:t>
      </w:r>
      <w:r w:rsidR="00EC6AAA">
        <w:t xml:space="preserve"> в списке контейнер с именем </w:t>
      </w:r>
      <w:r w:rsidR="00EC6AAA" w:rsidRPr="002F1306">
        <w:rPr>
          <w:rFonts w:ascii="Courier New" w:hAnsi="Courier New" w:cs="Courier New"/>
          <w:color w:val="0070C0"/>
          <w:sz w:val="20"/>
          <w:szCs w:val="20"/>
          <w:lang w:val="en-US"/>
        </w:rPr>
        <w:t>redis</w:t>
      </w:r>
      <w:r w:rsidR="00EC6AAA" w:rsidRPr="00BF0BD0">
        <w:rPr>
          <w:rFonts w:ascii="Courier New" w:hAnsi="Courier New" w:cs="Courier New"/>
          <w:color w:val="0070C0"/>
          <w:sz w:val="20"/>
          <w:szCs w:val="20"/>
        </w:rPr>
        <w:t>_7_2_4_</w:t>
      </w:r>
      <w:r w:rsidR="00EC6AAA" w:rsidRPr="002F1306">
        <w:rPr>
          <w:rFonts w:ascii="Courier New" w:hAnsi="Courier New" w:cs="Courier New"/>
          <w:color w:val="0070C0"/>
          <w:sz w:val="20"/>
          <w:szCs w:val="20"/>
          <w:lang w:val="en-US"/>
        </w:rPr>
        <w:t>cont</w:t>
      </w:r>
      <w:r w:rsidR="00EC6AAA">
        <w:t xml:space="preserve"> и нажмите кнопку «</w:t>
      </w:r>
      <w:r w:rsidR="00EC6AAA">
        <w:rPr>
          <w:lang w:val="en-US"/>
        </w:rPr>
        <w:t>Restart</w:t>
      </w:r>
      <w:r w:rsidR="00EC6AAA">
        <w:t>»</w:t>
      </w:r>
      <w:r w:rsidR="00EC6AAA" w:rsidRPr="00EC6AAA">
        <w:t xml:space="preserve"> </w:t>
      </w:r>
      <w:r w:rsidR="00EC6AAA">
        <w:t>как показано на рисунке 35</w:t>
      </w:r>
      <w:r>
        <w:t>.</w:t>
      </w:r>
    </w:p>
    <w:p w14:paraId="0886617D" w14:textId="2D268E63" w:rsidR="00B0010D" w:rsidRDefault="00B0010D" w:rsidP="004461CB">
      <w:pPr>
        <w:spacing w:before="100" w:beforeAutospacing="1" w:after="100" w:afterAutospacing="1" w:line="25" w:lineRule="atLeast"/>
        <w:ind w:left="1080" w:firstLine="0"/>
        <w:jc w:val="center"/>
      </w:pPr>
      <w:r w:rsidRPr="00B0010D">
        <w:rPr>
          <w:noProof/>
        </w:rPr>
        <w:lastRenderedPageBreak/>
        <w:drawing>
          <wp:inline distT="0" distB="0" distL="0" distR="0" wp14:anchorId="3FFB39F0" wp14:editId="37C48ADE">
            <wp:extent cx="4470512" cy="2025110"/>
            <wp:effectExtent l="0" t="0" r="6350" b="0"/>
            <wp:docPr id="37" name="Рисунок 37" descr="C:\Users\t.petr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.petr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12" cy="20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C5A5" w14:textId="030D4D46" w:rsidR="004461CB" w:rsidRPr="00AD334D" w:rsidRDefault="004461CB" w:rsidP="004461CB">
      <w:pPr>
        <w:spacing w:before="100" w:beforeAutospacing="1" w:after="100" w:afterAutospacing="1" w:line="25" w:lineRule="atLeast"/>
        <w:ind w:left="720" w:firstLine="0"/>
        <w:jc w:val="center"/>
      </w:pPr>
      <w:r>
        <w:rPr>
          <w:b/>
          <w:i/>
        </w:rPr>
        <w:t xml:space="preserve">Рисунок </w:t>
      </w:r>
      <w:r w:rsidRPr="00A338B7">
        <w:rPr>
          <w:b/>
          <w:i/>
        </w:rPr>
        <w:t>35</w:t>
      </w:r>
      <w:r w:rsidRPr="00FE3B60">
        <w:rPr>
          <w:b/>
          <w:i/>
        </w:rPr>
        <w:t xml:space="preserve"> - </w:t>
      </w:r>
      <w:r w:rsidR="00A338B7">
        <w:rPr>
          <w:b/>
          <w:i/>
        </w:rPr>
        <w:t xml:space="preserve">Перезапуск контейнера </w:t>
      </w:r>
      <w:r w:rsidR="00A338B7" w:rsidRPr="00A338B7">
        <w:rPr>
          <w:b/>
          <w:i/>
        </w:rPr>
        <w:t>redis_7_2_4_cont</w:t>
      </w:r>
    </w:p>
    <w:p w14:paraId="02314DD6" w14:textId="3EB65735" w:rsidR="00BF0BD0" w:rsidRDefault="00BF0BD0" w:rsidP="009A3DE9">
      <w:pPr>
        <w:pStyle w:val="afff5"/>
        <w:numPr>
          <w:ilvl w:val="0"/>
          <w:numId w:val="28"/>
        </w:numPr>
        <w:spacing w:before="100" w:beforeAutospacing="1" w:after="100" w:afterAutospacing="1" w:line="25" w:lineRule="atLeast"/>
        <w:jc w:val="left"/>
      </w:pPr>
      <w:r>
        <w:t xml:space="preserve">Перезапуск с помощью </w:t>
      </w:r>
      <w:r w:rsidRPr="009A3DE9">
        <w:rPr>
          <w:lang w:val="en-US"/>
        </w:rPr>
        <w:t>CLI</w:t>
      </w:r>
      <w:r w:rsidRPr="00BF0BD0">
        <w:t xml:space="preserve"> </w:t>
      </w:r>
      <w:r>
        <w:t>на основном сервере:</w:t>
      </w:r>
    </w:p>
    <w:p w14:paraId="4BDAD2C1" w14:textId="506FA2AA" w:rsidR="00C74DBC" w:rsidRDefault="00C74DBC" w:rsidP="00C74DBC">
      <w:pPr>
        <w:spacing w:line="25" w:lineRule="atLeast"/>
        <w:ind w:left="709"/>
      </w:pPr>
      <w:r>
        <w:t>1. SS</w:t>
      </w:r>
      <w:r>
        <w:rPr>
          <w:lang w:val="en-US"/>
        </w:rPr>
        <w:t>H</w:t>
      </w:r>
      <w:r>
        <w:t>-подключение к серверу:</w:t>
      </w:r>
    </w:p>
    <w:p w14:paraId="24D424EF" w14:textId="77777777" w:rsidR="00C74DBC" w:rsidRPr="007A2BDD" w:rsidRDefault="00C74DBC" w:rsidP="00C74DBC">
      <w:pPr>
        <w:spacing w:line="25" w:lineRule="atLeast"/>
        <w:ind w:left="709"/>
        <w:rPr>
          <w:lang w:val="tr-TR"/>
        </w:rPr>
      </w:pPr>
      <w:r>
        <w:t xml:space="preserve">   - Откройте командную строку на вашей рабочей станции или воспользуйтесь программой для подключения к удаленному серверу (например, PuTTY)</w:t>
      </w:r>
      <w:r>
        <w:rPr>
          <w:lang w:val="tr-TR"/>
        </w:rPr>
        <w:t>.</w:t>
      </w:r>
    </w:p>
    <w:p w14:paraId="7999B119" w14:textId="77777777" w:rsidR="00C74DBC" w:rsidRDefault="00C74DBC" w:rsidP="00C74DBC">
      <w:pPr>
        <w:spacing w:line="25" w:lineRule="atLeast"/>
        <w:ind w:left="709"/>
      </w:pPr>
      <w:r>
        <w:t xml:space="preserve">   - Используйте команду SSH для подключения к основному серверу:</w:t>
      </w:r>
    </w:p>
    <w:p w14:paraId="182C08D7" w14:textId="6DA7AC84" w:rsidR="00C74DBC" w:rsidRPr="00C74DBC" w:rsidRDefault="00C74DBC" w:rsidP="00C74DBC">
      <w:pPr>
        <w:spacing w:before="240" w:after="240" w:line="25" w:lineRule="atLeast"/>
        <w:ind w:left="709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F23714">
        <w:t xml:space="preserve">     </w:t>
      </w:r>
      <w:r w:rsidR="00467D72" w:rsidRPr="00F23714">
        <w:t xml:space="preserve">  </w:t>
      </w:r>
      <w:proofErr w:type="spellStart"/>
      <w:proofErr w:type="gramStart"/>
      <w:r w:rsidRPr="005D68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ssh</w:t>
      </w:r>
      <w:proofErr w:type="spellEnd"/>
      <w:proofErr w:type="gramEnd"/>
      <w:r w:rsidRP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</w:t>
      </w:r>
      <w:proofErr w:type="spellStart"/>
      <w:r w:rsidRPr="005D68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username</w:t>
      </w:r>
      <w:r w:rsidRP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@</w:t>
      </w:r>
      <w:r w:rsidRPr="00F8189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ip</w:t>
      </w:r>
      <w:proofErr w:type="spellEnd"/>
      <w:r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Pr="00F81891">
        <w:rPr>
          <w:rFonts w:ascii="Courier New" w:hAnsi="Courier New" w:cs="Courier New"/>
          <w:b/>
          <w:color w:val="0070C0"/>
          <w:sz w:val="20"/>
          <w:szCs w:val="20"/>
        </w:rPr>
        <w:t>адрес</w:t>
      </w:r>
      <w:r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Pr="00F81891">
        <w:rPr>
          <w:rFonts w:ascii="Courier New" w:hAnsi="Courier New" w:cs="Courier New"/>
          <w:b/>
          <w:color w:val="0070C0"/>
          <w:sz w:val="20"/>
          <w:szCs w:val="20"/>
        </w:rPr>
        <w:t>сервера</w:t>
      </w:r>
    </w:p>
    <w:p w14:paraId="6C5BE437" w14:textId="77777777" w:rsidR="00C74DBC" w:rsidRPr="00C74DBC" w:rsidRDefault="00C74DBC" w:rsidP="00C74DBC">
      <w:pPr>
        <w:spacing w:line="25" w:lineRule="atLeast"/>
        <w:ind w:left="1418" w:firstLine="11"/>
        <w:rPr>
          <w:lang w:val="en-US"/>
        </w:rPr>
      </w:pPr>
      <w:r>
        <w:t>где</w:t>
      </w:r>
      <w:r w:rsidRPr="00C74DBC">
        <w:rPr>
          <w:lang w:val="en-US"/>
        </w:rPr>
        <w:t xml:space="preserve">, </w:t>
      </w:r>
    </w:p>
    <w:p w14:paraId="1C4EF018" w14:textId="77777777" w:rsidR="00C74DBC" w:rsidRDefault="00C74DBC" w:rsidP="00C74DBC">
      <w:pPr>
        <w:pStyle w:val="afff5"/>
        <w:numPr>
          <w:ilvl w:val="0"/>
          <w:numId w:val="27"/>
        </w:numPr>
        <w:spacing w:line="25" w:lineRule="atLeast"/>
        <w:ind w:left="1985"/>
      </w:pPr>
      <w:r>
        <w:rPr>
          <w:b/>
          <w:bCs/>
          <w:lang w:val="en-US"/>
        </w:rPr>
        <w:t>username</w:t>
      </w:r>
      <w:r w:rsidRPr="00133A84">
        <w:rPr>
          <w:b/>
          <w:bCs/>
        </w:rPr>
        <w:t xml:space="preserve"> </w:t>
      </w:r>
      <w:r w:rsidRPr="00C078F5">
        <w:t>-</w:t>
      </w:r>
      <w:r w:rsidRPr="00133A84">
        <w:t xml:space="preserve"> </w:t>
      </w:r>
      <w:r>
        <w:t>имя пользователя с правами администратора на основном сервере;</w:t>
      </w:r>
    </w:p>
    <w:p w14:paraId="1B5D8198" w14:textId="77777777" w:rsidR="00C74DBC" w:rsidRDefault="00C74DBC" w:rsidP="00C74DBC">
      <w:pPr>
        <w:pStyle w:val="afff5"/>
        <w:numPr>
          <w:ilvl w:val="0"/>
          <w:numId w:val="27"/>
        </w:numPr>
        <w:spacing w:line="25" w:lineRule="atLeast"/>
        <w:ind w:left="1985"/>
      </w:pPr>
      <w:r>
        <w:rPr>
          <w:b/>
          <w:bCs/>
          <w:lang w:val="en-US"/>
        </w:rPr>
        <w:t>ip</w:t>
      </w:r>
      <w:r w:rsidRPr="00304B7B">
        <w:rPr>
          <w:b/>
          <w:bCs/>
        </w:rPr>
        <w:t>_</w:t>
      </w:r>
      <w:r>
        <w:rPr>
          <w:b/>
          <w:bCs/>
        </w:rPr>
        <w:t xml:space="preserve">адрес_сервера </w:t>
      </w:r>
      <w:r w:rsidRPr="00C078F5">
        <w:t>-</w:t>
      </w:r>
      <w:r>
        <w:t xml:space="preserve"> </w:t>
      </w:r>
      <w:r>
        <w:rPr>
          <w:lang w:val="en-US"/>
        </w:rPr>
        <w:t>IP</w:t>
      </w:r>
      <w:r w:rsidRPr="00304B7B">
        <w:t>-</w:t>
      </w:r>
      <w:r>
        <w:t>адрес основного сервера, на котором развернуто приложение.</w:t>
      </w:r>
    </w:p>
    <w:p w14:paraId="6D415286" w14:textId="77777777" w:rsidR="00C74DBC" w:rsidRPr="009C0590" w:rsidRDefault="00C74DBC" w:rsidP="00C74DBC">
      <w:pPr>
        <w:pStyle w:val="afff5"/>
        <w:spacing w:line="25" w:lineRule="atLeast"/>
        <w:ind w:left="1429" w:firstLine="0"/>
      </w:pPr>
    </w:p>
    <w:p w14:paraId="7E07C242" w14:textId="77777777" w:rsidR="00C74DBC" w:rsidRDefault="00C74DBC" w:rsidP="00C74DBC">
      <w:pPr>
        <w:spacing w:line="25" w:lineRule="atLeast"/>
        <w:ind w:left="709"/>
      </w:pPr>
      <w:r w:rsidRPr="009C0590">
        <w:t xml:space="preserve">   </w:t>
      </w:r>
      <w:r>
        <w:t xml:space="preserve">- Введите пароль от учетной записи </w:t>
      </w:r>
      <w:r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username</w:t>
      </w:r>
      <w:r>
        <w:t xml:space="preserve"> для подключения к серверу.</w:t>
      </w:r>
    </w:p>
    <w:p w14:paraId="0AB44741" w14:textId="77777777" w:rsidR="00C74DBC" w:rsidRDefault="00C74DBC" w:rsidP="00C74DBC">
      <w:pPr>
        <w:spacing w:line="25" w:lineRule="atLeast"/>
        <w:ind w:left="709"/>
      </w:pPr>
    </w:p>
    <w:p w14:paraId="03742E62" w14:textId="05C760F4" w:rsidR="00C74DBC" w:rsidRDefault="0028233E" w:rsidP="00C74DBC">
      <w:pPr>
        <w:spacing w:line="25" w:lineRule="atLeast"/>
        <w:ind w:left="709"/>
      </w:pPr>
      <w:r>
        <w:t>2</w:t>
      </w:r>
      <w:r w:rsidR="00C74DBC">
        <w:t xml:space="preserve">. </w:t>
      </w:r>
      <w:r>
        <w:t>Переза</w:t>
      </w:r>
      <w:r w:rsidR="009134FF">
        <w:t>пуск</w:t>
      </w:r>
      <w:r w:rsidR="00C74DBC">
        <w:t xml:space="preserve"> контейнера:</w:t>
      </w:r>
    </w:p>
    <w:p w14:paraId="743C6425" w14:textId="73A94434" w:rsidR="00C74DBC" w:rsidRDefault="00C74DBC" w:rsidP="009134FF">
      <w:pPr>
        <w:spacing w:line="25" w:lineRule="atLeast"/>
        <w:ind w:left="709"/>
      </w:pPr>
      <w:r>
        <w:t xml:space="preserve">   - </w:t>
      </w:r>
      <w:r w:rsidR="0028233E">
        <w:t>Пе</w:t>
      </w:r>
      <w:r w:rsidR="009134FF">
        <w:t>резапустите</w:t>
      </w:r>
      <w:r>
        <w:t xml:space="preserve"> контейнер с помощью команды:</w:t>
      </w:r>
    </w:p>
    <w:p w14:paraId="4D125ACD" w14:textId="2DE2D79D" w:rsidR="00BF0BD0" w:rsidRDefault="00467D72" w:rsidP="00467D72">
      <w:pPr>
        <w:spacing w:before="240" w:after="240" w:line="25" w:lineRule="atLeast"/>
        <w:ind w:left="709" w:firstLine="709"/>
        <w:jc w:val="lef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>
        <w:rPr>
          <w:rFonts w:ascii="Courier New" w:hAnsi="Courier New" w:cs="Courier New"/>
          <w:b/>
          <w:color w:val="0070C0"/>
          <w:sz w:val="20"/>
          <w:szCs w:val="20"/>
        </w:rPr>
        <w:t xml:space="preserve">  </w:t>
      </w:r>
      <w:proofErr w:type="spellStart"/>
      <w:proofErr w:type="gramStart"/>
      <w:r w:rsidR="00BF0BD0" w:rsidRPr="00BF0BD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docker</w:t>
      </w:r>
      <w:proofErr w:type="spellEnd"/>
      <w:proofErr w:type="gramEnd"/>
      <w:r w:rsidR="00BF0BD0" w:rsidRPr="00F2371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</w:t>
      </w:r>
      <w:r w:rsidR="00BF0BD0" w:rsidRPr="00BF0BD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restart</w:t>
      </w:r>
      <w:r w:rsidR="00BF0BD0" w:rsidRPr="00F2371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</w:t>
      </w:r>
      <w:r w:rsidR="00BF0BD0" w:rsidRPr="00BF0BD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redis</w:t>
      </w:r>
      <w:r w:rsidR="00BF0BD0" w:rsidRPr="00F23714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_7_2_4_</w:t>
      </w:r>
      <w:r w:rsidR="00BF0BD0" w:rsidRPr="00BF0BD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cont</w:t>
      </w:r>
    </w:p>
    <w:p w14:paraId="4242974E" w14:textId="77777777" w:rsidR="00467D72" w:rsidRPr="00C74DBC" w:rsidRDefault="00467D72" w:rsidP="00467D72">
      <w:pPr>
        <w:spacing w:line="25" w:lineRule="atLeast"/>
        <w:ind w:left="1418" w:firstLine="11"/>
        <w:rPr>
          <w:lang w:val="en-US"/>
        </w:rPr>
      </w:pPr>
      <w:r>
        <w:t>где</w:t>
      </w:r>
      <w:r w:rsidRPr="00C74DBC">
        <w:rPr>
          <w:lang w:val="en-US"/>
        </w:rPr>
        <w:t xml:space="preserve">, </w:t>
      </w:r>
    </w:p>
    <w:p w14:paraId="495E57A1" w14:textId="7BC5EEEA" w:rsidR="00B75357" w:rsidRDefault="00467D72" w:rsidP="00B75357">
      <w:pPr>
        <w:pStyle w:val="afff5"/>
        <w:numPr>
          <w:ilvl w:val="0"/>
          <w:numId w:val="27"/>
        </w:numPr>
        <w:spacing w:line="25" w:lineRule="atLeast"/>
        <w:ind w:left="1985"/>
      </w:pPr>
      <w:r w:rsidRPr="00467D72">
        <w:rPr>
          <w:b/>
          <w:bCs/>
          <w:lang w:val="en-US"/>
        </w:rPr>
        <w:t>redis</w:t>
      </w:r>
      <w:r w:rsidRPr="00467D72">
        <w:rPr>
          <w:b/>
          <w:bCs/>
        </w:rPr>
        <w:t>_7_2_4_</w:t>
      </w:r>
      <w:r w:rsidRPr="00467D72">
        <w:rPr>
          <w:b/>
          <w:bCs/>
          <w:lang w:val="en-US"/>
        </w:rPr>
        <w:t>cont</w:t>
      </w:r>
      <w:r w:rsidRPr="00133A84">
        <w:rPr>
          <w:b/>
          <w:bCs/>
        </w:rPr>
        <w:t xml:space="preserve"> </w:t>
      </w:r>
      <w:r w:rsidRPr="00C078F5">
        <w:t>-</w:t>
      </w:r>
      <w:r w:rsidRPr="00133A84">
        <w:t xml:space="preserve"> </w:t>
      </w:r>
      <w:r>
        <w:t>имя контейнера, котор</w:t>
      </w:r>
      <w:r w:rsidR="00842CFA">
        <w:t>ому требуется перезапуск.</w:t>
      </w:r>
    </w:p>
    <w:p w14:paraId="0ED75D9B" w14:textId="56D2662F" w:rsidR="00B75357" w:rsidRDefault="00246EF7" w:rsidP="00B75357">
      <w:pPr>
        <w:spacing w:before="240" w:line="25" w:lineRule="atLeast"/>
        <w:ind w:left="709"/>
        <w:jc w:val="left"/>
      </w:pPr>
      <w:r>
        <w:t>3</w:t>
      </w:r>
      <w:r w:rsidR="00B75357">
        <w:t>. Мониторинг процесса:</w:t>
      </w:r>
    </w:p>
    <w:p w14:paraId="772EC1DF" w14:textId="470F3F83" w:rsidR="00B75357" w:rsidRDefault="00B75357" w:rsidP="00B75357">
      <w:pPr>
        <w:spacing w:after="240" w:line="25" w:lineRule="atLeast"/>
        <w:ind w:left="1480" w:firstLine="0"/>
        <w:jc w:val="left"/>
      </w:pPr>
      <w:r>
        <w:t>- После перезапуска контейнера следите за процессом его запуска как показано на рисунках 20 и 21.</w:t>
      </w:r>
    </w:p>
    <w:p w14:paraId="736B7320" w14:textId="60A6EBDE" w:rsidR="00B75357" w:rsidRDefault="00B75357" w:rsidP="00B75357">
      <w:pPr>
        <w:ind w:left="567" w:firstLine="0"/>
      </w:pPr>
    </w:p>
    <w:p w14:paraId="7EB398D5" w14:textId="4AFB26E1" w:rsidR="00246EF7" w:rsidRDefault="00246EF7" w:rsidP="00B75357">
      <w:pPr>
        <w:ind w:left="567" w:firstLine="0"/>
      </w:pPr>
    </w:p>
    <w:p w14:paraId="200F5730" w14:textId="77777777" w:rsidR="00246EF7" w:rsidRPr="00B75357" w:rsidRDefault="00246EF7" w:rsidP="00B75357">
      <w:pPr>
        <w:ind w:left="567" w:firstLine="0"/>
      </w:pPr>
    </w:p>
    <w:p w14:paraId="413D2DE4" w14:textId="264D50CF" w:rsidR="00BF0BD0" w:rsidRPr="00CE67D7" w:rsidRDefault="00162008" w:rsidP="00235A91">
      <w:pPr>
        <w:spacing w:before="100" w:beforeAutospacing="1" w:after="100" w:afterAutospacing="1" w:line="25" w:lineRule="atLeast"/>
        <w:ind w:left="567" w:firstLine="142"/>
        <w:outlineLvl w:val="2"/>
        <w:rPr>
          <w:b/>
          <w:bCs/>
          <w:sz w:val="27"/>
          <w:szCs w:val="27"/>
        </w:rPr>
      </w:pPr>
      <w:bookmarkStart w:id="39" w:name="_Toc167179606"/>
      <w:r>
        <w:rPr>
          <w:b/>
          <w:bCs/>
          <w:sz w:val="27"/>
          <w:szCs w:val="27"/>
        </w:rPr>
        <w:lastRenderedPageBreak/>
        <w:t>6</w:t>
      </w:r>
      <w:r w:rsidR="00486D54">
        <w:rPr>
          <w:b/>
          <w:bCs/>
          <w:sz w:val="27"/>
          <w:szCs w:val="27"/>
        </w:rPr>
        <w:t>.2</w:t>
      </w:r>
      <w:r w:rsidR="00F27B5F" w:rsidRPr="00F27B5F">
        <w:rPr>
          <w:b/>
          <w:bCs/>
          <w:sz w:val="27"/>
          <w:szCs w:val="27"/>
        </w:rPr>
        <w:t xml:space="preserve">. </w:t>
      </w:r>
      <w:r w:rsidR="004F3725">
        <w:rPr>
          <w:b/>
          <w:bCs/>
          <w:sz w:val="27"/>
          <w:szCs w:val="27"/>
        </w:rPr>
        <w:t>Запуск</w:t>
      </w:r>
      <w:r w:rsidR="00486D54">
        <w:rPr>
          <w:b/>
          <w:bCs/>
          <w:sz w:val="27"/>
          <w:szCs w:val="27"/>
        </w:rPr>
        <w:t xml:space="preserve"> новых контейнеров</w:t>
      </w:r>
      <w:r w:rsidR="00EB17BD">
        <w:rPr>
          <w:b/>
          <w:bCs/>
          <w:sz w:val="27"/>
          <w:szCs w:val="27"/>
        </w:rPr>
        <w:t xml:space="preserve"> через </w:t>
      </w:r>
      <w:r w:rsidR="00EB17BD">
        <w:rPr>
          <w:b/>
          <w:bCs/>
          <w:sz w:val="27"/>
          <w:szCs w:val="27"/>
          <w:lang w:val="en-US"/>
        </w:rPr>
        <w:t>CLI</w:t>
      </w:r>
      <w:r w:rsidR="0050024F">
        <w:rPr>
          <w:b/>
          <w:bCs/>
          <w:sz w:val="27"/>
          <w:szCs w:val="27"/>
        </w:rPr>
        <w:t xml:space="preserve"> в случае ошибок на текущих контейнерах </w:t>
      </w:r>
      <w:r w:rsidR="0050024F" w:rsidRPr="00F27B5F">
        <w:rPr>
          <w:b/>
          <w:bCs/>
          <w:sz w:val="27"/>
          <w:szCs w:val="27"/>
        </w:rPr>
        <w:t>в</w:t>
      </w:r>
      <w:r w:rsidR="00F27B5F" w:rsidRPr="00F27B5F">
        <w:rPr>
          <w:b/>
          <w:bCs/>
          <w:sz w:val="27"/>
          <w:szCs w:val="27"/>
        </w:rPr>
        <w:t xml:space="preserve"> ВР «ЭЖД»</w:t>
      </w:r>
      <w:bookmarkEnd w:id="39"/>
      <w:r w:rsidR="00CE67D7" w:rsidRPr="00CE67D7">
        <w:t xml:space="preserve"> </w:t>
      </w:r>
    </w:p>
    <w:p w14:paraId="0E2A3726" w14:textId="77777777" w:rsidR="00A209CB" w:rsidRDefault="004F3725" w:rsidP="00235A91">
      <w:pPr>
        <w:spacing w:line="25" w:lineRule="atLeast"/>
        <w:rPr>
          <w:lang w:val="tr-TR"/>
        </w:rPr>
      </w:pPr>
      <w:r>
        <w:t>В случае</w:t>
      </w:r>
      <w:r w:rsidR="00CE67D7" w:rsidRPr="00CE67D7">
        <w:t xml:space="preserve"> проблем с существующими контейнерами</w:t>
      </w:r>
      <w:r>
        <w:t xml:space="preserve"> </w:t>
      </w:r>
      <w:r w:rsidR="00CE67D7" w:rsidRPr="00CE67D7">
        <w:t xml:space="preserve">вместо них </w:t>
      </w:r>
      <w:r w:rsidR="00CE67D7">
        <w:t xml:space="preserve">можно </w:t>
      </w:r>
      <w:r w:rsidR="00CE67D7" w:rsidRPr="00CE67D7">
        <w:t>создать новые с теми же параметрами</w:t>
      </w:r>
      <w:r w:rsidR="00CE67D7">
        <w:t>. Проблемный контейнер</w:t>
      </w:r>
      <w:r>
        <w:t xml:space="preserve"> перед пересозданием</w:t>
      </w:r>
      <w:r w:rsidR="00CE67D7">
        <w:t xml:space="preserve"> необходимо удалить с помощью команды </w:t>
      </w:r>
      <w:r w:rsidR="00CE67D7" w:rsidRPr="00CE67D7">
        <w:rPr>
          <w:rFonts w:ascii="Courier New" w:hAnsi="Courier New" w:cs="Courier New"/>
          <w:color w:val="0070C0"/>
          <w:sz w:val="20"/>
          <w:szCs w:val="20"/>
        </w:rPr>
        <w:t>docker rm</w:t>
      </w:r>
      <w:r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Pr="004F3725">
        <w:rPr>
          <w:rFonts w:ascii="Courier New" w:hAnsi="Courier New" w:cs="Courier New"/>
          <w:color w:val="0070C0"/>
          <w:sz w:val="20"/>
          <w:szCs w:val="20"/>
        </w:rPr>
        <w:t>&lt;</w:t>
      </w:r>
      <w:r>
        <w:rPr>
          <w:rFonts w:ascii="Courier New" w:hAnsi="Courier New" w:cs="Courier New"/>
          <w:color w:val="0070C0"/>
          <w:sz w:val="20"/>
          <w:szCs w:val="20"/>
          <w:lang w:val="en-US"/>
        </w:rPr>
        <w:t>container</w:t>
      </w:r>
      <w:r w:rsidRPr="004F3725">
        <w:rPr>
          <w:rFonts w:ascii="Courier New" w:hAnsi="Courier New" w:cs="Courier New"/>
          <w:color w:val="0070C0"/>
          <w:sz w:val="20"/>
          <w:szCs w:val="20"/>
        </w:rPr>
        <w:t>_</w:t>
      </w:r>
      <w:r>
        <w:rPr>
          <w:rFonts w:ascii="Courier New" w:hAnsi="Courier New" w:cs="Courier New"/>
          <w:color w:val="0070C0"/>
          <w:sz w:val="20"/>
          <w:szCs w:val="20"/>
          <w:lang w:val="en-US"/>
        </w:rPr>
        <w:t>name</w:t>
      </w:r>
      <w:r w:rsidRPr="004F3725">
        <w:rPr>
          <w:rFonts w:ascii="Courier New" w:hAnsi="Courier New" w:cs="Courier New"/>
          <w:color w:val="0070C0"/>
          <w:sz w:val="20"/>
          <w:szCs w:val="20"/>
        </w:rPr>
        <w:t>&gt;</w:t>
      </w:r>
      <w:r w:rsidR="00CE67D7">
        <w:rPr>
          <w:lang w:val="tr-TR"/>
        </w:rPr>
        <w:t>.</w:t>
      </w:r>
      <w:r w:rsidR="00C76775">
        <w:rPr>
          <w:lang w:val="tr-TR"/>
        </w:rPr>
        <w:t xml:space="preserve"> </w:t>
      </w:r>
    </w:p>
    <w:p w14:paraId="2C162B27" w14:textId="73856C8B" w:rsidR="00971163" w:rsidRDefault="00A209CB" w:rsidP="00235A91">
      <w:pPr>
        <w:spacing w:line="25" w:lineRule="atLeast"/>
      </w:pPr>
      <w:r>
        <w:t>Приведенные</w:t>
      </w:r>
      <w:r w:rsidR="00E65922">
        <w:t xml:space="preserve"> </w:t>
      </w:r>
      <w:r>
        <w:t>в пунктах 6.2.1, 6.2.2, 6.2.3</w:t>
      </w:r>
      <w:r w:rsidR="009F6E60">
        <w:t>, 6.2.4 команды</w:t>
      </w:r>
      <w:r w:rsidR="00C76775">
        <w:t xml:space="preserve"> выполняются на основном сервере.</w:t>
      </w:r>
    </w:p>
    <w:p w14:paraId="4A73E446" w14:textId="77777777" w:rsidR="00E40364" w:rsidRDefault="00E40364" w:rsidP="00E40364">
      <w:pPr>
        <w:spacing w:line="25" w:lineRule="atLeast"/>
      </w:pPr>
      <w:bookmarkStart w:id="40" w:name="_Toc151563645"/>
      <w:r>
        <w:t>SS</w:t>
      </w:r>
      <w:r>
        <w:rPr>
          <w:lang w:val="en-US"/>
        </w:rPr>
        <w:t>H</w:t>
      </w:r>
      <w:r>
        <w:t>-подключение к серверу:</w:t>
      </w:r>
    </w:p>
    <w:p w14:paraId="5B09280C" w14:textId="77777777" w:rsidR="00E40364" w:rsidRPr="007A2BDD" w:rsidRDefault="00E40364" w:rsidP="00E40364">
      <w:pPr>
        <w:spacing w:line="25" w:lineRule="atLeast"/>
        <w:rPr>
          <w:lang w:val="tr-TR"/>
        </w:rPr>
      </w:pPr>
      <w:r>
        <w:t xml:space="preserve">   - Откройте командную строку на вашей рабочей станции или воспользуйтесь программой для подключения к удаленному серверу (например, PuTTY)</w:t>
      </w:r>
      <w:r>
        <w:rPr>
          <w:lang w:val="tr-TR"/>
        </w:rPr>
        <w:t>.</w:t>
      </w:r>
    </w:p>
    <w:p w14:paraId="09522D4E" w14:textId="77777777" w:rsidR="00E40364" w:rsidRDefault="00E40364" w:rsidP="00E40364">
      <w:pPr>
        <w:spacing w:line="25" w:lineRule="atLeast"/>
      </w:pPr>
      <w:r>
        <w:t xml:space="preserve">   - Используйте команду SSH для подключения к основному серверу:</w:t>
      </w:r>
    </w:p>
    <w:p w14:paraId="30A0ADC1" w14:textId="77777777" w:rsidR="00E40364" w:rsidRPr="00C74DBC" w:rsidRDefault="00E40364" w:rsidP="00E40364">
      <w:pPr>
        <w:spacing w:before="240" w:after="240" w:line="25" w:lineRule="atLeas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E40364">
        <w:t xml:space="preserve">       </w:t>
      </w:r>
      <w:r w:rsidRPr="005D68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ssh</w:t>
      </w:r>
      <w:r w:rsidRP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</w:t>
      </w:r>
      <w:r w:rsidRPr="005D68C8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username</w:t>
      </w:r>
      <w:r w:rsidRPr="00F75D7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@</w:t>
      </w:r>
      <w:r w:rsidRPr="00F81891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ip</w:t>
      </w:r>
      <w:r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Pr="00F81891">
        <w:rPr>
          <w:rFonts w:ascii="Courier New" w:hAnsi="Courier New" w:cs="Courier New"/>
          <w:b/>
          <w:color w:val="0070C0"/>
          <w:sz w:val="20"/>
          <w:szCs w:val="20"/>
        </w:rPr>
        <w:t>адрес</w:t>
      </w:r>
      <w:r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Pr="00F81891">
        <w:rPr>
          <w:rFonts w:ascii="Courier New" w:hAnsi="Courier New" w:cs="Courier New"/>
          <w:b/>
          <w:color w:val="0070C0"/>
          <w:sz w:val="20"/>
          <w:szCs w:val="20"/>
        </w:rPr>
        <w:t>сервера</w:t>
      </w:r>
    </w:p>
    <w:p w14:paraId="1F36833B" w14:textId="77777777" w:rsidR="00E40364" w:rsidRPr="00C74DBC" w:rsidRDefault="00E40364" w:rsidP="00E40364">
      <w:pPr>
        <w:spacing w:line="25" w:lineRule="atLeast"/>
        <w:ind w:left="709" w:firstLine="11"/>
        <w:rPr>
          <w:lang w:val="en-US"/>
        </w:rPr>
      </w:pPr>
      <w:r>
        <w:t>где</w:t>
      </w:r>
      <w:r w:rsidRPr="00C74DBC">
        <w:rPr>
          <w:lang w:val="en-US"/>
        </w:rPr>
        <w:t xml:space="preserve">, </w:t>
      </w:r>
    </w:p>
    <w:p w14:paraId="0955382B" w14:textId="77777777" w:rsidR="00E40364" w:rsidRDefault="00E40364" w:rsidP="00E40364">
      <w:pPr>
        <w:pStyle w:val="afff5"/>
        <w:numPr>
          <w:ilvl w:val="0"/>
          <w:numId w:val="27"/>
        </w:numPr>
        <w:spacing w:line="25" w:lineRule="atLeast"/>
        <w:ind w:left="1134"/>
      </w:pPr>
      <w:r>
        <w:rPr>
          <w:b/>
          <w:bCs/>
          <w:lang w:val="en-US"/>
        </w:rPr>
        <w:t>username</w:t>
      </w:r>
      <w:r w:rsidRPr="00133A84">
        <w:rPr>
          <w:b/>
          <w:bCs/>
        </w:rPr>
        <w:t xml:space="preserve"> </w:t>
      </w:r>
      <w:r w:rsidRPr="00C078F5">
        <w:t>-</w:t>
      </w:r>
      <w:r w:rsidRPr="00133A84">
        <w:t xml:space="preserve"> </w:t>
      </w:r>
      <w:r>
        <w:t>имя пользователя с правами администратора на основном сервере;</w:t>
      </w:r>
    </w:p>
    <w:p w14:paraId="255872E9" w14:textId="3AC62EE7" w:rsidR="00E40364" w:rsidRDefault="00E40364" w:rsidP="00E40364">
      <w:pPr>
        <w:pStyle w:val="afff5"/>
        <w:numPr>
          <w:ilvl w:val="0"/>
          <w:numId w:val="27"/>
        </w:numPr>
        <w:spacing w:line="25" w:lineRule="atLeast"/>
        <w:ind w:left="1134"/>
      </w:pPr>
      <w:r>
        <w:rPr>
          <w:b/>
          <w:bCs/>
          <w:lang w:val="en-US"/>
        </w:rPr>
        <w:t>ip</w:t>
      </w:r>
      <w:r w:rsidRPr="00304B7B">
        <w:rPr>
          <w:b/>
          <w:bCs/>
        </w:rPr>
        <w:t>_</w:t>
      </w:r>
      <w:r>
        <w:rPr>
          <w:b/>
          <w:bCs/>
        </w:rPr>
        <w:t xml:space="preserve">адрес_сервера </w:t>
      </w:r>
      <w:r w:rsidRPr="00C078F5">
        <w:t>-</w:t>
      </w:r>
      <w:r>
        <w:t xml:space="preserve"> </w:t>
      </w:r>
      <w:r>
        <w:rPr>
          <w:lang w:val="en-US"/>
        </w:rPr>
        <w:t>IP</w:t>
      </w:r>
      <w:r w:rsidRPr="00304B7B">
        <w:t>-</w:t>
      </w:r>
      <w:r>
        <w:t>адрес основного сервера, на котором развернут</w:t>
      </w:r>
      <w:r w:rsidR="00B324DA">
        <w:t>ы</w:t>
      </w:r>
      <w:r>
        <w:t xml:space="preserve"> </w:t>
      </w:r>
      <w:r w:rsidR="00B324DA">
        <w:t>контейнеры с компонентами приложения</w:t>
      </w:r>
      <w:r>
        <w:t>.</w:t>
      </w:r>
    </w:p>
    <w:p w14:paraId="4D3D0B57" w14:textId="77777777" w:rsidR="00E40364" w:rsidRPr="009C0590" w:rsidRDefault="00E40364" w:rsidP="00E40364">
      <w:pPr>
        <w:pStyle w:val="afff5"/>
        <w:spacing w:line="25" w:lineRule="atLeast"/>
        <w:ind w:left="0" w:firstLine="0"/>
      </w:pPr>
    </w:p>
    <w:p w14:paraId="39E8F960" w14:textId="77777777" w:rsidR="00E40364" w:rsidRDefault="00E40364" w:rsidP="00E40364">
      <w:pPr>
        <w:spacing w:line="25" w:lineRule="atLeast"/>
      </w:pPr>
      <w:r w:rsidRPr="009C0590">
        <w:t xml:space="preserve">   </w:t>
      </w:r>
      <w:r>
        <w:t xml:space="preserve">- Введите пароль от учетной записи </w:t>
      </w:r>
      <w:r w:rsidRPr="006C3251">
        <w:rPr>
          <w:rFonts w:ascii="Courier New" w:hAnsi="Courier New" w:cs="Courier New"/>
          <w:color w:val="0070C0"/>
          <w:sz w:val="20"/>
          <w:szCs w:val="20"/>
          <w:lang w:val="en-US"/>
        </w:rPr>
        <w:t>username</w:t>
      </w:r>
      <w:r>
        <w:t xml:space="preserve"> для подключения к серверу.</w:t>
      </w:r>
    </w:p>
    <w:p w14:paraId="7679F2BF" w14:textId="5E6100C1" w:rsidR="00EB17BD" w:rsidRPr="00F23714" w:rsidRDefault="00CE67D7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  <w:lang w:val="en-US"/>
        </w:rPr>
      </w:pPr>
      <w:bookmarkStart w:id="41" w:name="_Toc167179607"/>
      <w:r>
        <w:rPr>
          <w:b/>
          <w:bCs/>
          <w:sz w:val="27"/>
          <w:szCs w:val="27"/>
          <w:lang w:val="tr-TR"/>
        </w:rPr>
        <w:t>6</w:t>
      </w:r>
      <w:r w:rsidRPr="00F23714">
        <w:rPr>
          <w:b/>
          <w:bCs/>
          <w:sz w:val="27"/>
          <w:szCs w:val="27"/>
          <w:lang w:val="en-US"/>
        </w:rPr>
        <w:t xml:space="preserve">.2.1. </w:t>
      </w:r>
      <w:r w:rsidR="004F3725">
        <w:rPr>
          <w:b/>
          <w:bCs/>
          <w:sz w:val="27"/>
          <w:szCs w:val="27"/>
        </w:rPr>
        <w:t>Создание</w:t>
      </w:r>
      <w:r w:rsidR="004F3725" w:rsidRPr="00F23714">
        <w:rPr>
          <w:b/>
          <w:bCs/>
          <w:sz w:val="27"/>
          <w:szCs w:val="27"/>
          <w:lang w:val="en-US"/>
        </w:rPr>
        <w:t xml:space="preserve"> </w:t>
      </w:r>
      <w:r w:rsidR="004F3725">
        <w:rPr>
          <w:b/>
          <w:bCs/>
          <w:sz w:val="27"/>
          <w:szCs w:val="27"/>
        </w:rPr>
        <w:t>нового</w:t>
      </w:r>
      <w:r w:rsidR="004F3725" w:rsidRPr="00F23714">
        <w:rPr>
          <w:b/>
          <w:bCs/>
          <w:sz w:val="27"/>
          <w:szCs w:val="27"/>
          <w:lang w:val="en-US"/>
        </w:rPr>
        <w:t xml:space="preserve"> </w:t>
      </w:r>
      <w:r w:rsidR="004F3725">
        <w:rPr>
          <w:b/>
          <w:bCs/>
          <w:sz w:val="27"/>
          <w:szCs w:val="27"/>
        </w:rPr>
        <w:t>контейнера</w:t>
      </w:r>
      <w:r w:rsidR="004F3725" w:rsidRPr="00F23714">
        <w:rPr>
          <w:b/>
          <w:bCs/>
          <w:sz w:val="27"/>
          <w:szCs w:val="27"/>
          <w:lang w:val="en-US"/>
        </w:rPr>
        <w:t xml:space="preserve"> </w:t>
      </w:r>
      <w:proofErr w:type="spellStart"/>
      <w:r w:rsidR="00EB17BD">
        <w:rPr>
          <w:b/>
          <w:bCs/>
          <w:sz w:val="27"/>
          <w:szCs w:val="27"/>
          <w:lang w:val="en-US"/>
        </w:rPr>
        <w:t>defect</w:t>
      </w:r>
      <w:r w:rsidR="00EB17BD" w:rsidRPr="00F23714">
        <w:rPr>
          <w:b/>
          <w:bCs/>
          <w:sz w:val="27"/>
          <w:szCs w:val="27"/>
          <w:lang w:val="en-US"/>
        </w:rPr>
        <w:t>_</w:t>
      </w:r>
      <w:r w:rsidR="00EB17BD">
        <w:rPr>
          <w:b/>
          <w:bCs/>
          <w:sz w:val="27"/>
          <w:szCs w:val="27"/>
          <w:lang w:val="en-US"/>
        </w:rPr>
        <w:t>app</w:t>
      </w:r>
      <w:bookmarkEnd w:id="41"/>
      <w:proofErr w:type="spellEnd"/>
    </w:p>
    <w:p w14:paraId="4AEBF90D" w14:textId="48D9ACE9" w:rsidR="00D13620" w:rsidRDefault="00D13620" w:rsidP="00E62B79">
      <w:pPr>
        <w:spacing w:before="240" w:after="240" w:line="25" w:lineRule="atLeast"/>
        <w:ind w:left="567" w:firstLine="0"/>
        <w:jc w:val="lef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proofErr w:type="gramStart"/>
      <w:r w:rsidRPr="009930C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docker</w:t>
      </w:r>
      <w:proofErr w:type="gramEnd"/>
      <w:r w:rsidRPr="009930C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run –d --name defect_app –-network dj_network -–ip </w:t>
      </w:r>
      <w:r w:rsidR="00690C2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&lt;static_container</w:t>
      </w:r>
      <w:r w:rsidR="00690C29" w:rsidRPr="0089722F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="00690C2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ip&gt;</w:t>
      </w:r>
      <w:r w:rsidRPr="009930C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–p 443:443 –-restart always &lt;image_name&gt;</w:t>
      </w:r>
    </w:p>
    <w:p w14:paraId="4C2275FB" w14:textId="77777777" w:rsidR="00E62B79" w:rsidRDefault="00E62B79" w:rsidP="00E62B79">
      <w:pPr>
        <w:spacing w:line="25" w:lineRule="atLeast"/>
      </w:pPr>
      <w:r>
        <w:t xml:space="preserve">где, </w:t>
      </w:r>
    </w:p>
    <w:p w14:paraId="6114EB22" w14:textId="77777777" w:rsidR="00E62B79" w:rsidRDefault="00E62B79" w:rsidP="00E62B79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</w:rPr>
        <w:t>-</w:t>
      </w:r>
      <w:r>
        <w:rPr>
          <w:b/>
          <w:bCs/>
          <w:lang w:val="en-US"/>
        </w:rPr>
        <w:t>d</w:t>
      </w:r>
      <w:r>
        <w:rPr>
          <w:b/>
          <w:bCs/>
        </w:rPr>
        <w:t xml:space="preserve"> </w:t>
      </w:r>
      <w:r w:rsidRPr="001B4703">
        <w:rPr>
          <w:b/>
          <w:bCs/>
        </w:rPr>
        <w:t>-</w:t>
      </w:r>
      <w:r>
        <w:t xml:space="preserve"> </w:t>
      </w:r>
      <w:r w:rsidRPr="007B51D4">
        <w:t>флаг</w:t>
      </w:r>
      <w:r w:rsidRPr="004205BA">
        <w:t>,</w:t>
      </w:r>
      <w:r w:rsidRPr="007B51D4">
        <w:t xml:space="preserve"> </w:t>
      </w:r>
      <w:r w:rsidRPr="004205BA">
        <w:t>который указывает Docker на запуск контейнера в фоновом режиме</w:t>
      </w:r>
      <w:r>
        <w:t>;</w:t>
      </w:r>
    </w:p>
    <w:p w14:paraId="7A8D6618" w14:textId="77777777" w:rsidR="00E62B79" w:rsidRDefault="00E62B79" w:rsidP="00E62B79">
      <w:pPr>
        <w:pStyle w:val="afff5"/>
        <w:numPr>
          <w:ilvl w:val="0"/>
          <w:numId w:val="27"/>
        </w:numPr>
        <w:spacing w:line="25" w:lineRule="atLeast"/>
        <w:ind w:left="1276"/>
      </w:pPr>
      <w:r w:rsidRPr="004205BA">
        <w:rPr>
          <w:b/>
          <w:bCs/>
        </w:rPr>
        <w:t xml:space="preserve">--name </w:t>
      </w:r>
      <w:r>
        <w:rPr>
          <w:b/>
          <w:bCs/>
        </w:rPr>
        <w:t>-</w:t>
      </w:r>
      <w:r w:rsidRPr="007B51D4">
        <w:t xml:space="preserve"> </w:t>
      </w:r>
      <w:r>
        <w:t xml:space="preserve">опция для назначения контейнеру имени 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defect</w:t>
      </w:r>
      <w:r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app</w:t>
      </w:r>
      <w:r>
        <w:t>;</w:t>
      </w:r>
    </w:p>
    <w:p w14:paraId="1D929265" w14:textId="77777777" w:rsidR="00E62B79" w:rsidRDefault="00E62B79" w:rsidP="00E62B79">
      <w:pPr>
        <w:pStyle w:val="afff5"/>
        <w:numPr>
          <w:ilvl w:val="0"/>
          <w:numId w:val="27"/>
        </w:numPr>
        <w:spacing w:line="25" w:lineRule="atLeast"/>
        <w:ind w:left="1276"/>
      </w:pPr>
      <w:r w:rsidRPr="00035D00">
        <w:rPr>
          <w:b/>
          <w:bCs/>
        </w:rPr>
        <w:t>--network</w:t>
      </w:r>
      <w:r>
        <w:t xml:space="preserve"> - опция для присоединения контейнера к сети 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dj</w:t>
      </w:r>
      <w:r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network</w:t>
      </w:r>
      <w:r>
        <w:t>;</w:t>
      </w:r>
    </w:p>
    <w:p w14:paraId="1B06E0EB" w14:textId="77777777" w:rsidR="00E62B79" w:rsidRPr="00AC1081" w:rsidRDefault="00E62B79" w:rsidP="00E62B79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227C17">
        <w:rPr>
          <w:b/>
          <w:bCs/>
        </w:rPr>
        <w:t>--</w:t>
      </w:r>
      <w:r w:rsidRPr="00934B9F">
        <w:rPr>
          <w:b/>
          <w:bCs/>
          <w:lang w:val="en-US"/>
        </w:rPr>
        <w:t>ip</w:t>
      </w:r>
      <w:r w:rsidRPr="00227C17">
        <w:rPr>
          <w:b/>
          <w:bCs/>
        </w:rPr>
        <w:t xml:space="preserve"> &lt;</w:t>
      </w:r>
      <w:r w:rsidRPr="00934B9F">
        <w:rPr>
          <w:b/>
          <w:bCs/>
          <w:lang w:val="en-US"/>
        </w:rPr>
        <w:t>static</w:t>
      </w:r>
      <w:r w:rsidRPr="00227C17">
        <w:rPr>
          <w:b/>
          <w:bCs/>
        </w:rPr>
        <w:t>_</w:t>
      </w:r>
      <w:r w:rsidRPr="00934B9F">
        <w:rPr>
          <w:b/>
          <w:bCs/>
          <w:lang w:val="en-US"/>
        </w:rPr>
        <w:t>container</w:t>
      </w:r>
      <w:r w:rsidRPr="0089722F">
        <w:rPr>
          <w:b/>
          <w:bCs/>
        </w:rPr>
        <w:t>_</w:t>
      </w:r>
      <w:r>
        <w:rPr>
          <w:b/>
          <w:bCs/>
          <w:lang w:val="en-US"/>
        </w:rPr>
        <w:t>ip</w:t>
      </w:r>
      <w:r w:rsidRPr="00227C17">
        <w:rPr>
          <w:b/>
          <w:bCs/>
        </w:rPr>
        <w:t xml:space="preserve">&gt; - </w:t>
      </w:r>
      <w:r>
        <w:t>опция</w:t>
      </w:r>
      <w:r w:rsidRPr="00227C17">
        <w:t xml:space="preserve"> </w:t>
      </w:r>
      <w:r>
        <w:t>для</w:t>
      </w:r>
      <w:r w:rsidRPr="00227C17">
        <w:t xml:space="preserve"> </w:t>
      </w:r>
      <w:r>
        <w:t xml:space="preserve">назначения контейнеру статического </w:t>
      </w:r>
      <w:r>
        <w:rPr>
          <w:lang w:val="en-US"/>
        </w:rPr>
        <w:t>IP</w:t>
      </w:r>
      <w:r>
        <w:t xml:space="preserve">-адреса (см. рисунок 3) в сети 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dj</w:t>
      </w:r>
      <w:r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network</w:t>
      </w:r>
      <w:r>
        <w:t>;</w:t>
      </w:r>
    </w:p>
    <w:p w14:paraId="71EF61FF" w14:textId="77777777" w:rsidR="00E62B79" w:rsidRPr="00D44573" w:rsidRDefault="00E62B79" w:rsidP="00E62B79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>
        <w:rPr>
          <w:b/>
          <w:bCs/>
        </w:rPr>
        <w:t>-</w:t>
      </w:r>
      <w:r>
        <w:rPr>
          <w:b/>
          <w:bCs/>
          <w:lang w:val="en-US"/>
        </w:rPr>
        <w:t>p</w:t>
      </w:r>
      <w:r w:rsidRPr="00AC1081">
        <w:rPr>
          <w:b/>
          <w:bCs/>
        </w:rPr>
        <w:t xml:space="preserve"> 443:443 - </w:t>
      </w:r>
      <w:r>
        <w:t>опция для проброса портов. Пробрасывает порт 443 хоста на порт 443 контейнера, обеспечивая доступ к сервису через этот порт;</w:t>
      </w:r>
    </w:p>
    <w:p w14:paraId="078F708C" w14:textId="77777777" w:rsidR="00E62B79" w:rsidRPr="000F69D6" w:rsidRDefault="00E62B79" w:rsidP="00E62B79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0F69D6">
        <w:rPr>
          <w:b/>
          <w:bCs/>
        </w:rPr>
        <w:t>--</w:t>
      </w:r>
      <w:r>
        <w:rPr>
          <w:b/>
          <w:bCs/>
          <w:lang w:val="en-US"/>
        </w:rPr>
        <w:t>restart</w:t>
      </w:r>
      <w:r w:rsidRPr="000F69D6">
        <w:rPr>
          <w:b/>
          <w:bCs/>
        </w:rPr>
        <w:t xml:space="preserve"> </w:t>
      </w:r>
      <w:r>
        <w:rPr>
          <w:b/>
          <w:bCs/>
          <w:lang w:val="en-US"/>
        </w:rPr>
        <w:t>always</w:t>
      </w:r>
      <w:r w:rsidRPr="000F69D6">
        <w:rPr>
          <w:b/>
          <w:bCs/>
        </w:rPr>
        <w:t xml:space="preserve"> - </w:t>
      </w:r>
      <w:r>
        <w:t>опция</w:t>
      </w:r>
      <w:r w:rsidRPr="000F69D6">
        <w:t xml:space="preserve"> </w:t>
      </w:r>
      <w:r>
        <w:t>для</w:t>
      </w:r>
      <w:r w:rsidRPr="000F69D6">
        <w:t xml:space="preserve"> </w:t>
      </w:r>
      <w:r>
        <w:t>автоматического перезапуска контейнера в случае его остановки;</w:t>
      </w:r>
    </w:p>
    <w:p w14:paraId="24DD568B" w14:textId="77777777" w:rsidR="00E62B79" w:rsidRPr="000F69D6" w:rsidRDefault="00E62B79" w:rsidP="00E62B79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0F69D6">
        <w:rPr>
          <w:b/>
          <w:bCs/>
        </w:rPr>
        <w:t>&lt;</w:t>
      </w:r>
      <w:r>
        <w:rPr>
          <w:b/>
          <w:bCs/>
          <w:lang w:val="en-US"/>
        </w:rPr>
        <w:t>image</w:t>
      </w:r>
      <w:r w:rsidRPr="000F69D6">
        <w:rPr>
          <w:b/>
          <w:bCs/>
        </w:rPr>
        <w:t>_</w:t>
      </w:r>
      <w:r>
        <w:rPr>
          <w:b/>
          <w:bCs/>
          <w:lang w:val="en-US"/>
        </w:rPr>
        <w:t>name</w:t>
      </w:r>
      <w:r w:rsidRPr="000F69D6">
        <w:rPr>
          <w:b/>
          <w:bCs/>
        </w:rPr>
        <w:t xml:space="preserve">&gt; - </w:t>
      </w:r>
      <w:r>
        <w:t>имя</w:t>
      </w:r>
      <w:r w:rsidRPr="000F69D6">
        <w:t xml:space="preserve"> </w:t>
      </w:r>
      <w:r>
        <w:t>образа</w:t>
      </w:r>
      <w:r w:rsidRPr="000F69D6">
        <w:t xml:space="preserve"> </w:t>
      </w:r>
      <w:r>
        <w:rPr>
          <w:lang w:val="en-US"/>
        </w:rPr>
        <w:t>Docker</w:t>
      </w:r>
      <w:r w:rsidRPr="000F69D6">
        <w:t xml:space="preserve">, </w:t>
      </w:r>
      <w:r>
        <w:t>на</w:t>
      </w:r>
      <w:r w:rsidRPr="000F69D6">
        <w:t xml:space="preserve"> </w:t>
      </w:r>
      <w:r>
        <w:t>основе которого будет создан и запущен контейнер.</w:t>
      </w:r>
    </w:p>
    <w:p w14:paraId="67085009" w14:textId="08AF0F28" w:rsidR="00EB17BD" w:rsidRDefault="00EB17BD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  <w:lang w:val="en-US"/>
        </w:rPr>
      </w:pPr>
      <w:bookmarkStart w:id="42" w:name="_Toc167179608"/>
      <w:r>
        <w:rPr>
          <w:b/>
          <w:bCs/>
          <w:sz w:val="27"/>
          <w:szCs w:val="27"/>
          <w:lang w:val="tr-TR"/>
        </w:rPr>
        <w:t>6</w:t>
      </w:r>
      <w:r w:rsidRPr="00AC16DA">
        <w:rPr>
          <w:b/>
          <w:bCs/>
          <w:sz w:val="27"/>
          <w:szCs w:val="27"/>
          <w:lang w:val="en-US"/>
        </w:rPr>
        <w:t xml:space="preserve">.2.2. </w:t>
      </w:r>
      <w:r>
        <w:rPr>
          <w:b/>
          <w:bCs/>
          <w:sz w:val="27"/>
          <w:szCs w:val="27"/>
        </w:rPr>
        <w:t>Создание</w:t>
      </w:r>
      <w:r w:rsidRPr="00AC16DA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</w:rPr>
        <w:t>нового</w:t>
      </w:r>
      <w:r w:rsidRPr="00AC16DA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</w:rPr>
        <w:t>контейнера</w:t>
      </w:r>
      <w:r w:rsidRPr="00AC16DA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  <w:lang w:val="en-US"/>
        </w:rPr>
        <w:t>postgres</w:t>
      </w:r>
      <w:r w:rsidR="001348B8" w:rsidRPr="00AC16DA">
        <w:rPr>
          <w:b/>
          <w:bCs/>
          <w:sz w:val="27"/>
          <w:szCs w:val="27"/>
          <w:lang w:val="en-US"/>
        </w:rPr>
        <w:t>-</w:t>
      </w:r>
      <w:r>
        <w:rPr>
          <w:b/>
          <w:bCs/>
          <w:sz w:val="27"/>
          <w:szCs w:val="27"/>
          <w:lang w:val="en-US"/>
        </w:rPr>
        <w:t>conteiner</w:t>
      </w:r>
      <w:bookmarkEnd w:id="42"/>
    </w:p>
    <w:p w14:paraId="3EE51C77" w14:textId="7F985483" w:rsidR="00D13620" w:rsidRDefault="00D13620" w:rsidP="007804F6">
      <w:pPr>
        <w:spacing w:after="240" w:line="25" w:lineRule="atLeast"/>
        <w:ind w:left="567" w:firstLine="0"/>
        <w:jc w:val="lef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D1362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docker run -d --name postgres-conteiner --network dj_network --ip </w:t>
      </w:r>
      <w:r w:rsidR="00690C2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&lt;static_container</w:t>
      </w:r>
      <w:r w:rsidR="00690C29" w:rsidRPr="0089722F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="00690C2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ip&gt;</w:t>
      </w:r>
      <w:r w:rsidRPr="00D1362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-p 5432:5432 -e POSTGRES_PASSWORD=&lt;userpassword&gt; --restart always &lt;image_name&gt;</w:t>
      </w:r>
    </w:p>
    <w:p w14:paraId="2C984E78" w14:textId="77777777" w:rsidR="007804F6" w:rsidRDefault="007804F6" w:rsidP="007804F6">
      <w:pPr>
        <w:spacing w:line="25" w:lineRule="atLeast"/>
      </w:pPr>
      <w:r>
        <w:t xml:space="preserve">где, </w:t>
      </w:r>
    </w:p>
    <w:p w14:paraId="6A071121" w14:textId="77777777" w:rsidR="007804F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</w:rPr>
        <w:t>-</w:t>
      </w:r>
      <w:r>
        <w:rPr>
          <w:b/>
          <w:bCs/>
          <w:lang w:val="en-US"/>
        </w:rPr>
        <w:t>d</w:t>
      </w:r>
      <w:r>
        <w:rPr>
          <w:b/>
          <w:bCs/>
        </w:rPr>
        <w:t xml:space="preserve"> </w:t>
      </w:r>
      <w:r w:rsidRPr="001B4703">
        <w:rPr>
          <w:b/>
          <w:bCs/>
        </w:rPr>
        <w:t>-</w:t>
      </w:r>
      <w:r>
        <w:t xml:space="preserve"> </w:t>
      </w:r>
      <w:r w:rsidRPr="007B51D4">
        <w:t>флаг</w:t>
      </w:r>
      <w:r w:rsidRPr="004205BA">
        <w:t>,</w:t>
      </w:r>
      <w:r w:rsidRPr="007B51D4">
        <w:t xml:space="preserve"> </w:t>
      </w:r>
      <w:r w:rsidRPr="004205BA">
        <w:t>который указывает Docker на запуск контейнера в фоновом режиме</w:t>
      </w:r>
      <w:r>
        <w:t>;</w:t>
      </w:r>
    </w:p>
    <w:p w14:paraId="2C292064" w14:textId="53D84622" w:rsidR="007804F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</w:pPr>
      <w:r w:rsidRPr="004205BA">
        <w:rPr>
          <w:b/>
          <w:bCs/>
        </w:rPr>
        <w:t xml:space="preserve">--name </w:t>
      </w:r>
      <w:r>
        <w:rPr>
          <w:b/>
          <w:bCs/>
        </w:rPr>
        <w:t>-</w:t>
      </w:r>
      <w:r w:rsidRPr="007B51D4">
        <w:t xml:space="preserve"> </w:t>
      </w:r>
      <w:r>
        <w:t xml:space="preserve">опция для назначения контейнеру имени </w:t>
      </w:r>
      <w:r w:rsidR="004878C7" w:rsidRPr="004878C7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postgres</w:t>
      </w:r>
      <w:r w:rsidR="004878C7" w:rsidRPr="004878C7">
        <w:rPr>
          <w:rFonts w:ascii="Courier New" w:hAnsi="Courier New" w:cs="Courier New"/>
          <w:bCs/>
          <w:color w:val="0070C0"/>
          <w:sz w:val="20"/>
          <w:szCs w:val="20"/>
        </w:rPr>
        <w:t>-</w:t>
      </w:r>
      <w:r w:rsidR="004878C7" w:rsidRPr="004878C7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conteiner</w:t>
      </w:r>
      <w:r>
        <w:t>;</w:t>
      </w:r>
    </w:p>
    <w:p w14:paraId="40CC6A67" w14:textId="77777777" w:rsidR="007804F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</w:pPr>
      <w:r w:rsidRPr="00035D00">
        <w:rPr>
          <w:b/>
          <w:bCs/>
        </w:rPr>
        <w:lastRenderedPageBreak/>
        <w:t>--network</w:t>
      </w:r>
      <w:r>
        <w:t xml:space="preserve"> - опция для присоединения контейнера к сети 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dj</w:t>
      </w:r>
      <w:r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network</w:t>
      </w:r>
      <w:r>
        <w:t>;</w:t>
      </w:r>
    </w:p>
    <w:p w14:paraId="7D1AD598" w14:textId="77777777" w:rsidR="007804F6" w:rsidRPr="00AC1081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227C17">
        <w:rPr>
          <w:b/>
          <w:bCs/>
        </w:rPr>
        <w:t>--</w:t>
      </w:r>
      <w:r w:rsidRPr="00934B9F">
        <w:rPr>
          <w:b/>
          <w:bCs/>
          <w:lang w:val="en-US"/>
        </w:rPr>
        <w:t>ip</w:t>
      </w:r>
      <w:r w:rsidRPr="00227C17">
        <w:rPr>
          <w:b/>
          <w:bCs/>
        </w:rPr>
        <w:t xml:space="preserve"> &lt;</w:t>
      </w:r>
      <w:r w:rsidRPr="00934B9F">
        <w:rPr>
          <w:b/>
          <w:bCs/>
          <w:lang w:val="en-US"/>
        </w:rPr>
        <w:t>static</w:t>
      </w:r>
      <w:r w:rsidRPr="00227C17">
        <w:rPr>
          <w:b/>
          <w:bCs/>
        </w:rPr>
        <w:t>_</w:t>
      </w:r>
      <w:r w:rsidRPr="00934B9F">
        <w:rPr>
          <w:b/>
          <w:bCs/>
          <w:lang w:val="en-US"/>
        </w:rPr>
        <w:t>container</w:t>
      </w:r>
      <w:r w:rsidRPr="0089722F">
        <w:rPr>
          <w:b/>
          <w:bCs/>
        </w:rPr>
        <w:t>_</w:t>
      </w:r>
      <w:r>
        <w:rPr>
          <w:b/>
          <w:bCs/>
          <w:lang w:val="en-US"/>
        </w:rPr>
        <w:t>ip</w:t>
      </w:r>
      <w:r w:rsidRPr="00227C17">
        <w:rPr>
          <w:b/>
          <w:bCs/>
        </w:rPr>
        <w:t xml:space="preserve">&gt; - </w:t>
      </w:r>
      <w:r>
        <w:t>опция</w:t>
      </w:r>
      <w:r w:rsidRPr="00227C17">
        <w:t xml:space="preserve"> </w:t>
      </w:r>
      <w:r>
        <w:t>для</w:t>
      </w:r>
      <w:r w:rsidRPr="00227C17">
        <w:t xml:space="preserve"> </w:t>
      </w:r>
      <w:r>
        <w:t xml:space="preserve">назначения контейнеру статического </w:t>
      </w:r>
      <w:r>
        <w:rPr>
          <w:lang w:val="en-US"/>
        </w:rPr>
        <w:t>IP</w:t>
      </w:r>
      <w:r>
        <w:t xml:space="preserve">-адреса (см. рисунок 3) в сети 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dj</w:t>
      </w:r>
      <w:r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network</w:t>
      </w:r>
      <w:r>
        <w:t>;</w:t>
      </w:r>
    </w:p>
    <w:p w14:paraId="098122CE" w14:textId="23EBEF91" w:rsidR="007804F6" w:rsidRPr="0083557B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>
        <w:rPr>
          <w:b/>
          <w:bCs/>
        </w:rPr>
        <w:t>-</w:t>
      </w:r>
      <w:r>
        <w:rPr>
          <w:b/>
          <w:bCs/>
          <w:lang w:val="en-US"/>
        </w:rPr>
        <w:t>p</w:t>
      </w:r>
      <w:r w:rsidRPr="00AC1081">
        <w:rPr>
          <w:b/>
          <w:bCs/>
        </w:rPr>
        <w:t xml:space="preserve"> </w:t>
      </w:r>
      <w:r w:rsidR="004878C7">
        <w:rPr>
          <w:b/>
          <w:bCs/>
        </w:rPr>
        <w:t>5432</w:t>
      </w:r>
      <w:r w:rsidRPr="00AC1081">
        <w:rPr>
          <w:b/>
          <w:bCs/>
        </w:rPr>
        <w:t>:</w:t>
      </w:r>
      <w:r w:rsidR="004878C7">
        <w:rPr>
          <w:b/>
          <w:bCs/>
        </w:rPr>
        <w:t>5432</w:t>
      </w:r>
      <w:r w:rsidRPr="00AC1081">
        <w:rPr>
          <w:b/>
          <w:bCs/>
        </w:rPr>
        <w:t xml:space="preserve"> - </w:t>
      </w:r>
      <w:r>
        <w:t xml:space="preserve">опция для проброса портов. Пробрасывает порт </w:t>
      </w:r>
      <w:r w:rsidR="004878C7">
        <w:t>5432</w:t>
      </w:r>
      <w:r>
        <w:t xml:space="preserve"> хоста на порт </w:t>
      </w:r>
      <w:r w:rsidR="004878C7">
        <w:t>5432</w:t>
      </w:r>
      <w:r>
        <w:t xml:space="preserve"> контейнера, обеспечивая доступ к сервису через этот порт;</w:t>
      </w:r>
    </w:p>
    <w:p w14:paraId="2D525276" w14:textId="2FC81C24" w:rsidR="0083557B" w:rsidRPr="00B00301" w:rsidRDefault="0083557B" w:rsidP="007804F6">
      <w:pPr>
        <w:pStyle w:val="afff5"/>
        <w:numPr>
          <w:ilvl w:val="0"/>
          <w:numId w:val="27"/>
        </w:numPr>
        <w:spacing w:line="25" w:lineRule="atLeast"/>
        <w:ind w:left="1276"/>
      </w:pPr>
      <w:r w:rsidRPr="0083557B">
        <w:rPr>
          <w:b/>
          <w:bCs/>
        </w:rPr>
        <w:t>-</w:t>
      </w:r>
      <w:r w:rsidRPr="0083557B">
        <w:rPr>
          <w:b/>
          <w:bCs/>
          <w:lang w:val="en-US"/>
        </w:rPr>
        <w:t>e</w:t>
      </w:r>
      <w:r w:rsidRPr="0083557B">
        <w:rPr>
          <w:b/>
          <w:bCs/>
        </w:rPr>
        <w:t xml:space="preserve"> </w:t>
      </w:r>
      <w:r w:rsidRPr="0083557B">
        <w:rPr>
          <w:b/>
          <w:bCs/>
          <w:lang w:val="en-US"/>
        </w:rPr>
        <w:t>POSTGRES</w:t>
      </w:r>
      <w:r w:rsidRPr="0083557B">
        <w:rPr>
          <w:b/>
          <w:bCs/>
        </w:rPr>
        <w:t>_</w:t>
      </w:r>
      <w:r w:rsidRPr="0083557B">
        <w:rPr>
          <w:b/>
          <w:bCs/>
          <w:lang w:val="en-US"/>
        </w:rPr>
        <w:t>PASSWORD</w:t>
      </w:r>
      <w:r w:rsidRPr="0083557B">
        <w:rPr>
          <w:b/>
          <w:bCs/>
        </w:rPr>
        <w:t>=&lt;</w:t>
      </w:r>
      <w:r w:rsidRPr="0083557B">
        <w:rPr>
          <w:b/>
          <w:bCs/>
          <w:lang w:val="en-US"/>
        </w:rPr>
        <w:t>userpassword</w:t>
      </w:r>
      <w:r w:rsidRPr="0083557B">
        <w:rPr>
          <w:b/>
          <w:bCs/>
        </w:rPr>
        <w:t xml:space="preserve">&gt; - </w:t>
      </w:r>
      <w:r>
        <w:t>опция</w:t>
      </w:r>
      <w:r w:rsidRPr="0083557B">
        <w:t xml:space="preserve"> </w:t>
      </w:r>
      <w:r>
        <w:t>для</w:t>
      </w:r>
      <w:r w:rsidRPr="0083557B">
        <w:t xml:space="preserve"> </w:t>
      </w:r>
      <w:r>
        <w:t>задания</w:t>
      </w:r>
      <w:r w:rsidRPr="0083557B">
        <w:t xml:space="preserve"> </w:t>
      </w:r>
      <w:r>
        <w:t xml:space="preserve">переменной окружения </w:t>
      </w:r>
      <w:r w:rsidR="00191CC2" w:rsidRPr="00191CC2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POSTGRES</w:t>
      </w:r>
      <w:r w:rsidR="00191CC2" w:rsidRPr="00191CC2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="00191CC2" w:rsidRPr="00191CC2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PASSWORD</w:t>
      </w:r>
      <w:r w:rsidR="00191CC2" w:rsidRPr="00B00033">
        <w:t>.</w:t>
      </w:r>
      <w:r w:rsidR="00191CC2">
        <w:rPr>
          <w:rFonts w:ascii="Courier New" w:hAnsi="Courier New" w:cs="Courier New"/>
          <w:bCs/>
          <w:color w:val="0070C0"/>
          <w:sz w:val="20"/>
          <w:szCs w:val="20"/>
        </w:rPr>
        <w:t xml:space="preserve"> </w:t>
      </w:r>
      <w:r w:rsidR="00191CC2" w:rsidRPr="00B00301">
        <w:t>Эта переменная устанавливает пароль для пользователя</w:t>
      </w:r>
      <w:r w:rsidR="00191CC2">
        <w:rPr>
          <w:rFonts w:ascii="Courier New" w:hAnsi="Courier New" w:cs="Courier New"/>
          <w:bCs/>
          <w:color w:val="0070C0"/>
          <w:sz w:val="20"/>
          <w:szCs w:val="20"/>
        </w:rPr>
        <w:t xml:space="preserve"> </w:t>
      </w:r>
      <w:r w:rsidR="00191CC2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postgres</w:t>
      </w:r>
      <w:r w:rsidR="00191CC2" w:rsidRPr="00191CC2">
        <w:rPr>
          <w:rFonts w:ascii="Courier New" w:hAnsi="Courier New" w:cs="Courier New"/>
          <w:bCs/>
          <w:color w:val="0070C0"/>
          <w:sz w:val="20"/>
          <w:szCs w:val="20"/>
        </w:rPr>
        <w:t xml:space="preserve"> </w:t>
      </w:r>
      <w:r w:rsidR="00191CC2" w:rsidRPr="00B00301">
        <w:t>в БД PostgreSQL, запущенной в контейнере</w:t>
      </w:r>
      <w:r w:rsidR="00B00301" w:rsidRPr="00B00301">
        <w:t>. Значение</w:t>
      </w:r>
      <w:r w:rsidR="00B00301">
        <w:rPr>
          <w:rFonts w:ascii="Courier New" w:hAnsi="Courier New" w:cs="Courier New"/>
          <w:bCs/>
          <w:color w:val="0070C0"/>
          <w:sz w:val="20"/>
          <w:szCs w:val="20"/>
        </w:rPr>
        <w:t xml:space="preserve"> </w:t>
      </w:r>
      <w:r w:rsidR="00B00301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 xml:space="preserve">userpassword </w:t>
      </w:r>
      <w:r w:rsidR="00B00301" w:rsidRPr="00B00301">
        <w:t>следует заменить фактическим паролем;</w:t>
      </w:r>
    </w:p>
    <w:p w14:paraId="3A20F29B" w14:textId="77777777" w:rsidR="007804F6" w:rsidRPr="000F69D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0F69D6">
        <w:rPr>
          <w:b/>
          <w:bCs/>
        </w:rPr>
        <w:t>--</w:t>
      </w:r>
      <w:r>
        <w:rPr>
          <w:b/>
          <w:bCs/>
          <w:lang w:val="en-US"/>
        </w:rPr>
        <w:t>restart</w:t>
      </w:r>
      <w:r w:rsidRPr="000F69D6">
        <w:rPr>
          <w:b/>
          <w:bCs/>
        </w:rPr>
        <w:t xml:space="preserve"> </w:t>
      </w:r>
      <w:r>
        <w:rPr>
          <w:b/>
          <w:bCs/>
          <w:lang w:val="en-US"/>
        </w:rPr>
        <w:t>always</w:t>
      </w:r>
      <w:r w:rsidRPr="000F69D6">
        <w:rPr>
          <w:b/>
          <w:bCs/>
        </w:rPr>
        <w:t xml:space="preserve"> - </w:t>
      </w:r>
      <w:r>
        <w:t>опция</w:t>
      </w:r>
      <w:r w:rsidRPr="000F69D6">
        <w:t xml:space="preserve"> </w:t>
      </w:r>
      <w:r>
        <w:t>для</w:t>
      </w:r>
      <w:r w:rsidRPr="000F69D6">
        <w:t xml:space="preserve"> </w:t>
      </w:r>
      <w:r>
        <w:t>автоматического перезапуска контейнера в случае его остановки;</w:t>
      </w:r>
    </w:p>
    <w:p w14:paraId="1D07FFE0" w14:textId="77777777" w:rsidR="007804F6" w:rsidRPr="000F69D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0F69D6">
        <w:rPr>
          <w:b/>
          <w:bCs/>
        </w:rPr>
        <w:t>&lt;</w:t>
      </w:r>
      <w:r>
        <w:rPr>
          <w:b/>
          <w:bCs/>
          <w:lang w:val="en-US"/>
        </w:rPr>
        <w:t>image</w:t>
      </w:r>
      <w:r w:rsidRPr="000F69D6">
        <w:rPr>
          <w:b/>
          <w:bCs/>
        </w:rPr>
        <w:t>_</w:t>
      </w:r>
      <w:r>
        <w:rPr>
          <w:b/>
          <w:bCs/>
          <w:lang w:val="en-US"/>
        </w:rPr>
        <w:t>name</w:t>
      </w:r>
      <w:r w:rsidRPr="000F69D6">
        <w:rPr>
          <w:b/>
          <w:bCs/>
        </w:rPr>
        <w:t xml:space="preserve">&gt; - </w:t>
      </w:r>
      <w:r>
        <w:t>имя</w:t>
      </w:r>
      <w:r w:rsidRPr="000F69D6">
        <w:t xml:space="preserve"> </w:t>
      </w:r>
      <w:r>
        <w:t>образа</w:t>
      </w:r>
      <w:r w:rsidRPr="000F69D6">
        <w:t xml:space="preserve"> </w:t>
      </w:r>
      <w:r>
        <w:rPr>
          <w:lang w:val="en-US"/>
        </w:rPr>
        <w:t>Docker</w:t>
      </w:r>
      <w:r w:rsidRPr="000F69D6">
        <w:t xml:space="preserve">, </w:t>
      </w:r>
      <w:r>
        <w:t>на</w:t>
      </w:r>
      <w:r w:rsidRPr="000F69D6">
        <w:t xml:space="preserve"> </w:t>
      </w:r>
      <w:r>
        <w:t>основе которого будет создан и запущен контейнер.</w:t>
      </w:r>
    </w:p>
    <w:p w14:paraId="2401669E" w14:textId="40CC7243" w:rsidR="00EB17BD" w:rsidRPr="00690C29" w:rsidRDefault="00EB17BD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  <w:lang w:val="en-US"/>
        </w:rPr>
      </w:pPr>
      <w:bookmarkStart w:id="43" w:name="_Toc167179609"/>
      <w:r>
        <w:rPr>
          <w:b/>
          <w:bCs/>
          <w:sz w:val="27"/>
          <w:szCs w:val="27"/>
          <w:lang w:val="tr-TR"/>
        </w:rPr>
        <w:t>6</w:t>
      </w:r>
      <w:r w:rsidRPr="00690C29">
        <w:rPr>
          <w:b/>
          <w:bCs/>
          <w:sz w:val="27"/>
          <w:szCs w:val="27"/>
          <w:lang w:val="en-US"/>
        </w:rPr>
        <w:t xml:space="preserve">.2.3. </w:t>
      </w:r>
      <w:r>
        <w:rPr>
          <w:b/>
          <w:bCs/>
          <w:sz w:val="27"/>
          <w:szCs w:val="27"/>
        </w:rPr>
        <w:t>Создание</w:t>
      </w:r>
      <w:r w:rsidRPr="00690C29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</w:rPr>
        <w:t>нового</w:t>
      </w:r>
      <w:r w:rsidRPr="00690C29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</w:rPr>
        <w:t>контейнера</w:t>
      </w:r>
      <w:r w:rsidRPr="00690C29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  <w:lang w:val="en-US"/>
        </w:rPr>
        <w:t>pgadmin</w:t>
      </w:r>
      <w:r w:rsidRPr="00690C29">
        <w:rPr>
          <w:b/>
          <w:bCs/>
          <w:sz w:val="27"/>
          <w:szCs w:val="27"/>
          <w:lang w:val="en-US"/>
        </w:rPr>
        <w:t>4</w:t>
      </w:r>
      <w:bookmarkEnd w:id="43"/>
    </w:p>
    <w:p w14:paraId="149CB36E" w14:textId="5E16B92C" w:rsidR="00A63163" w:rsidRDefault="00285BB2" w:rsidP="007804F6">
      <w:pPr>
        <w:spacing w:after="240" w:line="25" w:lineRule="atLeast"/>
        <w:ind w:left="567" w:firstLine="0"/>
        <w:jc w:val="lef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285BB2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docker run --name pgadmin4 –-network dj_network -–ip </w:t>
      </w:r>
      <w:r w:rsidR="00690C2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&lt;static_container</w:t>
      </w:r>
      <w:r w:rsidR="00690C29" w:rsidRPr="0089722F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="00690C2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ip&gt;</w:t>
      </w:r>
      <w:r w:rsidRPr="00285BB2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-p 9000:5050 -e "PGADMIN_DEFAULT_EMAIL=&lt;useremail&gt;" -e "PGADMIN_DEFAULT_PASSWORD=&lt;userpassword&gt;" -e "PGADMIN_LISTEN_ADDRESS=0.0.0.0" -e "PGADMIN_LISTEN_PORT=5050" –-restart always -d </w:t>
      </w:r>
      <w:bookmarkEnd w:id="40"/>
      <w:r w:rsidR="00E62B79" w:rsidRPr="00D13620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&lt;image_name&gt;</w:t>
      </w:r>
    </w:p>
    <w:p w14:paraId="55B43D6D" w14:textId="77777777" w:rsidR="007804F6" w:rsidRDefault="007804F6" w:rsidP="007804F6">
      <w:pPr>
        <w:spacing w:line="25" w:lineRule="atLeast"/>
      </w:pPr>
      <w:r>
        <w:t xml:space="preserve">где, </w:t>
      </w:r>
    </w:p>
    <w:p w14:paraId="2C88A0F5" w14:textId="4D6F103C" w:rsidR="007804F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</w:pPr>
      <w:r w:rsidRPr="004205BA">
        <w:rPr>
          <w:b/>
          <w:bCs/>
        </w:rPr>
        <w:t xml:space="preserve">--name </w:t>
      </w:r>
      <w:r>
        <w:rPr>
          <w:b/>
          <w:bCs/>
        </w:rPr>
        <w:t>-</w:t>
      </w:r>
      <w:r w:rsidRPr="007B51D4">
        <w:t xml:space="preserve"> </w:t>
      </w:r>
      <w:r>
        <w:t xml:space="preserve">опция для назначения контейнеру имени </w:t>
      </w:r>
      <w:r w:rsidR="00406413" w:rsidRPr="00406413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pgadmin</w:t>
      </w:r>
      <w:r w:rsidR="00406413" w:rsidRPr="00406413">
        <w:rPr>
          <w:rFonts w:ascii="Courier New" w:hAnsi="Courier New" w:cs="Courier New"/>
          <w:bCs/>
          <w:color w:val="0070C0"/>
          <w:sz w:val="20"/>
          <w:szCs w:val="20"/>
        </w:rPr>
        <w:t>4</w:t>
      </w:r>
      <w:r>
        <w:t>;</w:t>
      </w:r>
    </w:p>
    <w:p w14:paraId="1093AF0C" w14:textId="77777777" w:rsidR="007804F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</w:pPr>
      <w:r w:rsidRPr="00035D00">
        <w:rPr>
          <w:b/>
          <w:bCs/>
        </w:rPr>
        <w:t>--network</w:t>
      </w:r>
      <w:r>
        <w:t xml:space="preserve"> - опция для присоединения контейнера к сети 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dj</w:t>
      </w:r>
      <w:r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network</w:t>
      </w:r>
      <w:r>
        <w:t>;</w:t>
      </w:r>
    </w:p>
    <w:p w14:paraId="0CAF233F" w14:textId="77777777" w:rsidR="007804F6" w:rsidRPr="00AC1081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227C17">
        <w:rPr>
          <w:b/>
          <w:bCs/>
        </w:rPr>
        <w:t>--</w:t>
      </w:r>
      <w:r w:rsidRPr="00934B9F">
        <w:rPr>
          <w:b/>
          <w:bCs/>
          <w:lang w:val="en-US"/>
        </w:rPr>
        <w:t>ip</w:t>
      </w:r>
      <w:r w:rsidRPr="00227C17">
        <w:rPr>
          <w:b/>
          <w:bCs/>
        </w:rPr>
        <w:t xml:space="preserve"> &lt;</w:t>
      </w:r>
      <w:r w:rsidRPr="00934B9F">
        <w:rPr>
          <w:b/>
          <w:bCs/>
          <w:lang w:val="en-US"/>
        </w:rPr>
        <w:t>static</w:t>
      </w:r>
      <w:r w:rsidRPr="00227C17">
        <w:rPr>
          <w:b/>
          <w:bCs/>
        </w:rPr>
        <w:t>_</w:t>
      </w:r>
      <w:r w:rsidRPr="00934B9F">
        <w:rPr>
          <w:b/>
          <w:bCs/>
          <w:lang w:val="en-US"/>
        </w:rPr>
        <w:t>container</w:t>
      </w:r>
      <w:r w:rsidRPr="0089722F">
        <w:rPr>
          <w:b/>
          <w:bCs/>
        </w:rPr>
        <w:t>_</w:t>
      </w:r>
      <w:r>
        <w:rPr>
          <w:b/>
          <w:bCs/>
          <w:lang w:val="en-US"/>
        </w:rPr>
        <w:t>ip</w:t>
      </w:r>
      <w:r w:rsidRPr="00227C17">
        <w:rPr>
          <w:b/>
          <w:bCs/>
        </w:rPr>
        <w:t xml:space="preserve">&gt; - </w:t>
      </w:r>
      <w:r>
        <w:t>опция</w:t>
      </w:r>
      <w:r w:rsidRPr="00227C17">
        <w:t xml:space="preserve"> </w:t>
      </w:r>
      <w:r>
        <w:t>для</w:t>
      </w:r>
      <w:r w:rsidRPr="00227C17">
        <w:t xml:space="preserve"> </w:t>
      </w:r>
      <w:r>
        <w:t xml:space="preserve">назначения контейнеру статического </w:t>
      </w:r>
      <w:r>
        <w:rPr>
          <w:lang w:val="en-US"/>
        </w:rPr>
        <w:t>IP</w:t>
      </w:r>
      <w:r>
        <w:t xml:space="preserve">-адреса (см. рисунок 3) в сети 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dj</w:t>
      </w:r>
      <w:r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network</w:t>
      </w:r>
      <w:r>
        <w:t>;</w:t>
      </w:r>
    </w:p>
    <w:p w14:paraId="35E7F118" w14:textId="0EA3E22F" w:rsidR="007804F6" w:rsidRPr="00010550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>
        <w:rPr>
          <w:b/>
          <w:bCs/>
        </w:rPr>
        <w:t>-</w:t>
      </w:r>
      <w:r>
        <w:rPr>
          <w:b/>
          <w:bCs/>
          <w:lang w:val="en-US"/>
        </w:rPr>
        <w:t>p</w:t>
      </w:r>
      <w:r w:rsidRPr="00AC1081">
        <w:rPr>
          <w:b/>
          <w:bCs/>
        </w:rPr>
        <w:t xml:space="preserve"> </w:t>
      </w:r>
      <w:r w:rsidR="00406413">
        <w:rPr>
          <w:b/>
          <w:bCs/>
        </w:rPr>
        <w:t>9000</w:t>
      </w:r>
      <w:r w:rsidRPr="00AC1081">
        <w:rPr>
          <w:b/>
          <w:bCs/>
        </w:rPr>
        <w:t>:</w:t>
      </w:r>
      <w:r w:rsidR="00406413">
        <w:rPr>
          <w:b/>
          <w:bCs/>
        </w:rPr>
        <w:t>5050</w:t>
      </w:r>
      <w:r w:rsidRPr="00AC1081">
        <w:rPr>
          <w:b/>
          <w:bCs/>
        </w:rPr>
        <w:t xml:space="preserve"> - </w:t>
      </w:r>
      <w:r>
        <w:t xml:space="preserve">опция для проброса портов. Пробрасывает порт </w:t>
      </w:r>
      <w:r w:rsidR="00406413">
        <w:t>9000</w:t>
      </w:r>
      <w:r>
        <w:t xml:space="preserve"> хоста на порт </w:t>
      </w:r>
      <w:r w:rsidR="00406413">
        <w:t>5050</w:t>
      </w:r>
      <w:r>
        <w:t xml:space="preserve"> контейнера, обеспечивая доступ к сервису через этот порт;</w:t>
      </w:r>
    </w:p>
    <w:p w14:paraId="041EAF57" w14:textId="1A137DEB" w:rsidR="00010550" w:rsidRPr="00B00301" w:rsidRDefault="00010550" w:rsidP="00010550">
      <w:pPr>
        <w:pStyle w:val="afff5"/>
        <w:numPr>
          <w:ilvl w:val="0"/>
          <w:numId w:val="27"/>
        </w:numPr>
        <w:spacing w:line="25" w:lineRule="atLeast"/>
        <w:ind w:left="1276"/>
      </w:pPr>
      <w:r w:rsidRPr="0083557B">
        <w:rPr>
          <w:b/>
          <w:bCs/>
        </w:rPr>
        <w:t>-</w:t>
      </w:r>
      <w:r w:rsidRPr="0083557B">
        <w:rPr>
          <w:b/>
          <w:bCs/>
          <w:lang w:val="en-US"/>
        </w:rPr>
        <w:t>e</w:t>
      </w:r>
      <w:r w:rsidR="00406413">
        <w:rPr>
          <w:b/>
          <w:bCs/>
        </w:rPr>
        <w:t xml:space="preserve"> </w:t>
      </w:r>
      <w:r w:rsidR="00406413" w:rsidRPr="00406413">
        <w:rPr>
          <w:b/>
          <w:bCs/>
        </w:rPr>
        <w:t>"</w:t>
      </w:r>
      <w:r w:rsidR="00406413" w:rsidRPr="00406413">
        <w:rPr>
          <w:b/>
          <w:bCs/>
          <w:lang w:val="en-US"/>
        </w:rPr>
        <w:t>PGADMIN</w:t>
      </w:r>
      <w:r w:rsidR="00406413" w:rsidRPr="00406413">
        <w:rPr>
          <w:b/>
          <w:bCs/>
        </w:rPr>
        <w:t>_</w:t>
      </w:r>
      <w:r w:rsidR="00406413" w:rsidRPr="00406413">
        <w:rPr>
          <w:b/>
          <w:bCs/>
          <w:lang w:val="en-US"/>
        </w:rPr>
        <w:t>DEFAULT</w:t>
      </w:r>
      <w:r w:rsidR="00406413" w:rsidRPr="00406413">
        <w:rPr>
          <w:b/>
          <w:bCs/>
        </w:rPr>
        <w:t>_</w:t>
      </w:r>
      <w:r w:rsidR="00406413" w:rsidRPr="00406413">
        <w:rPr>
          <w:b/>
          <w:bCs/>
          <w:lang w:val="en-US"/>
        </w:rPr>
        <w:t>EMAIL</w:t>
      </w:r>
      <w:r w:rsidR="00406413" w:rsidRPr="00406413">
        <w:rPr>
          <w:b/>
          <w:bCs/>
        </w:rPr>
        <w:t>=&lt;</w:t>
      </w:r>
      <w:r w:rsidR="00406413" w:rsidRPr="00406413">
        <w:rPr>
          <w:b/>
          <w:bCs/>
          <w:lang w:val="en-US"/>
        </w:rPr>
        <w:t>useremail</w:t>
      </w:r>
      <w:r w:rsidR="00406413" w:rsidRPr="00406413">
        <w:rPr>
          <w:b/>
          <w:bCs/>
        </w:rPr>
        <w:t>&gt;"</w:t>
      </w:r>
      <w:r w:rsidRPr="0083557B">
        <w:rPr>
          <w:b/>
          <w:bCs/>
        </w:rPr>
        <w:t xml:space="preserve"> - </w:t>
      </w:r>
      <w:r>
        <w:t>опция</w:t>
      </w:r>
      <w:r w:rsidRPr="0083557B">
        <w:t xml:space="preserve"> </w:t>
      </w:r>
      <w:r>
        <w:t>для</w:t>
      </w:r>
      <w:r w:rsidRPr="0083557B">
        <w:t xml:space="preserve"> </w:t>
      </w:r>
      <w:r>
        <w:t>задания</w:t>
      </w:r>
      <w:r w:rsidRPr="0083557B">
        <w:t xml:space="preserve"> </w:t>
      </w:r>
      <w:r>
        <w:t xml:space="preserve">переменной окружения </w:t>
      </w:r>
      <w:r w:rsidR="00B00033" w:rsidRPr="00B00033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PGADMIN</w:t>
      </w:r>
      <w:r w:rsidR="00B00033" w:rsidRPr="00B00033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="00B00033" w:rsidRPr="00B00033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DEFAULT</w:t>
      </w:r>
      <w:r w:rsidR="00B00033" w:rsidRPr="00B00033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="00B00033" w:rsidRPr="00B00033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EMAIL</w:t>
      </w:r>
      <w:r w:rsidRPr="00B00033">
        <w:t>.</w:t>
      </w:r>
      <w:r>
        <w:rPr>
          <w:rFonts w:ascii="Courier New" w:hAnsi="Courier New" w:cs="Courier New"/>
          <w:bCs/>
          <w:color w:val="0070C0"/>
          <w:sz w:val="20"/>
          <w:szCs w:val="20"/>
        </w:rPr>
        <w:t xml:space="preserve"> </w:t>
      </w:r>
      <w:r w:rsidRPr="00B00301">
        <w:t xml:space="preserve">Эта переменная устанавливает </w:t>
      </w:r>
      <w:proofErr w:type="spellStart"/>
      <w:r w:rsidR="005501F6" w:rsidRPr="005501F6">
        <w:t>email</w:t>
      </w:r>
      <w:proofErr w:type="spellEnd"/>
      <w:r w:rsidR="005501F6" w:rsidRPr="005501F6">
        <w:t xml:space="preserve"> по умолчанию для аутентификации в pgAdmin. Значение </w:t>
      </w:r>
      <w:r w:rsidR="005501F6" w:rsidRPr="005501F6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&lt;useremail&gt;</w:t>
      </w:r>
      <w:r w:rsidR="005501F6" w:rsidRPr="00285BB2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</w:t>
      </w:r>
      <w:r w:rsidR="005501F6" w:rsidRPr="005501F6">
        <w:t xml:space="preserve">следует заменить фактическим </w:t>
      </w:r>
      <w:proofErr w:type="spellStart"/>
      <w:r w:rsidR="005501F6" w:rsidRPr="005501F6">
        <w:t>email</w:t>
      </w:r>
      <w:proofErr w:type="spellEnd"/>
      <w:r w:rsidRPr="00B00301">
        <w:t>;</w:t>
      </w:r>
    </w:p>
    <w:p w14:paraId="75107AF8" w14:textId="7C4BAF0F" w:rsidR="005501F6" w:rsidRPr="00B00301" w:rsidRDefault="005501F6" w:rsidP="005501F6">
      <w:pPr>
        <w:pStyle w:val="afff5"/>
        <w:numPr>
          <w:ilvl w:val="0"/>
          <w:numId w:val="27"/>
        </w:numPr>
        <w:spacing w:line="25" w:lineRule="atLeast"/>
        <w:ind w:left="1276"/>
      </w:pPr>
      <w:r w:rsidRPr="0083557B">
        <w:rPr>
          <w:b/>
          <w:bCs/>
        </w:rPr>
        <w:t>-</w:t>
      </w:r>
      <w:r w:rsidRPr="0083557B">
        <w:rPr>
          <w:b/>
          <w:bCs/>
          <w:lang w:val="en-US"/>
        </w:rPr>
        <w:t>e</w:t>
      </w:r>
      <w:r>
        <w:rPr>
          <w:b/>
          <w:bCs/>
        </w:rPr>
        <w:t xml:space="preserve"> </w:t>
      </w:r>
      <w:r w:rsidRPr="00406413">
        <w:rPr>
          <w:b/>
          <w:bCs/>
        </w:rPr>
        <w:t>"</w:t>
      </w:r>
      <w:r w:rsidR="00A773BB" w:rsidRPr="00A773BB">
        <w:rPr>
          <w:b/>
          <w:bCs/>
          <w:lang w:val="en-US"/>
        </w:rPr>
        <w:t>PGADMIN</w:t>
      </w:r>
      <w:r w:rsidR="00A773BB" w:rsidRPr="00A773BB">
        <w:rPr>
          <w:b/>
          <w:bCs/>
        </w:rPr>
        <w:t>_</w:t>
      </w:r>
      <w:r w:rsidR="00A773BB" w:rsidRPr="00A773BB">
        <w:rPr>
          <w:b/>
          <w:bCs/>
          <w:lang w:val="en-US"/>
        </w:rPr>
        <w:t>DEFAULT</w:t>
      </w:r>
      <w:r w:rsidR="00A773BB" w:rsidRPr="00A773BB">
        <w:rPr>
          <w:b/>
          <w:bCs/>
        </w:rPr>
        <w:t>_</w:t>
      </w:r>
      <w:r w:rsidR="00A773BB" w:rsidRPr="00A773BB">
        <w:rPr>
          <w:b/>
          <w:bCs/>
          <w:lang w:val="en-US"/>
        </w:rPr>
        <w:t>PASSWORD</w:t>
      </w:r>
      <w:r w:rsidR="00A773BB" w:rsidRPr="00A773BB">
        <w:rPr>
          <w:b/>
          <w:bCs/>
        </w:rPr>
        <w:t>=&lt;</w:t>
      </w:r>
      <w:r w:rsidR="00A773BB" w:rsidRPr="00A773BB">
        <w:rPr>
          <w:b/>
          <w:bCs/>
          <w:lang w:val="en-US"/>
        </w:rPr>
        <w:t>userpassword</w:t>
      </w:r>
      <w:r w:rsidR="00A773BB" w:rsidRPr="00A773BB">
        <w:rPr>
          <w:b/>
          <w:bCs/>
        </w:rPr>
        <w:t>&gt;</w:t>
      </w:r>
      <w:r w:rsidRPr="00406413">
        <w:rPr>
          <w:b/>
          <w:bCs/>
        </w:rPr>
        <w:t>"</w:t>
      </w:r>
      <w:r w:rsidRPr="0083557B">
        <w:rPr>
          <w:b/>
          <w:bCs/>
        </w:rPr>
        <w:t xml:space="preserve"> - </w:t>
      </w:r>
      <w:r>
        <w:t>опция</w:t>
      </w:r>
      <w:r w:rsidRPr="0083557B">
        <w:t xml:space="preserve"> </w:t>
      </w:r>
      <w:r>
        <w:t>для</w:t>
      </w:r>
      <w:r w:rsidRPr="0083557B">
        <w:t xml:space="preserve"> </w:t>
      </w:r>
      <w:r>
        <w:t>задания</w:t>
      </w:r>
      <w:r w:rsidRPr="0083557B">
        <w:t xml:space="preserve"> </w:t>
      </w:r>
      <w:r>
        <w:t xml:space="preserve">переменной окружения </w:t>
      </w:r>
      <w:r w:rsidR="00A773BB" w:rsidRPr="00A773BB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PGADMIN</w:t>
      </w:r>
      <w:r w:rsidR="00A773BB" w:rsidRPr="00A773BB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="00A773BB" w:rsidRPr="00A773BB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DEFAULT</w:t>
      </w:r>
      <w:r w:rsidR="00A773BB" w:rsidRPr="00A773BB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="00A773BB" w:rsidRPr="00A773BB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PASSWORD</w:t>
      </w:r>
      <w:r w:rsidRPr="00B00033">
        <w:t>.</w:t>
      </w:r>
      <w:r>
        <w:rPr>
          <w:rFonts w:ascii="Courier New" w:hAnsi="Courier New" w:cs="Courier New"/>
          <w:bCs/>
          <w:color w:val="0070C0"/>
          <w:sz w:val="20"/>
          <w:szCs w:val="20"/>
        </w:rPr>
        <w:t xml:space="preserve"> </w:t>
      </w:r>
      <w:r w:rsidRPr="00B00301">
        <w:t xml:space="preserve">Эта переменная устанавливает </w:t>
      </w:r>
      <w:r w:rsidR="00A773BB" w:rsidRPr="00A773BB">
        <w:t>пароль по умолчанию для аутентификации</w:t>
      </w:r>
      <w:r w:rsidRPr="005501F6">
        <w:t xml:space="preserve"> в pgAdmin. Значение</w:t>
      </w:r>
      <w:r w:rsidR="008C5936">
        <w:t xml:space="preserve"> </w:t>
      </w:r>
      <w:r w:rsidR="008C5936" w:rsidRPr="008C5936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&lt;userpassword&gt;</w:t>
      </w:r>
      <w:r w:rsidR="008C5936">
        <w:rPr>
          <w:rFonts w:ascii="Courier New" w:hAnsi="Courier New" w:cs="Courier New"/>
          <w:bCs/>
          <w:color w:val="0070C0"/>
          <w:sz w:val="20"/>
          <w:szCs w:val="20"/>
        </w:rPr>
        <w:t xml:space="preserve"> </w:t>
      </w:r>
      <w:r w:rsidRPr="005501F6">
        <w:t xml:space="preserve">следует заменить фактическим </w:t>
      </w:r>
      <w:r w:rsidR="008C5936">
        <w:t>паролем</w:t>
      </w:r>
      <w:r w:rsidRPr="00B00301">
        <w:t>;</w:t>
      </w:r>
    </w:p>
    <w:p w14:paraId="0EE56E1A" w14:textId="5A112DC1" w:rsidR="008C5936" w:rsidRPr="00B00301" w:rsidRDefault="008C5936" w:rsidP="008C5936">
      <w:pPr>
        <w:pStyle w:val="afff5"/>
        <w:numPr>
          <w:ilvl w:val="0"/>
          <w:numId w:val="27"/>
        </w:numPr>
        <w:spacing w:line="25" w:lineRule="atLeast"/>
        <w:ind w:left="1276"/>
      </w:pPr>
      <w:r w:rsidRPr="0083557B">
        <w:rPr>
          <w:b/>
          <w:bCs/>
        </w:rPr>
        <w:t>-</w:t>
      </w:r>
      <w:r w:rsidRPr="0083557B">
        <w:rPr>
          <w:b/>
          <w:bCs/>
          <w:lang w:val="en-US"/>
        </w:rPr>
        <w:t>e</w:t>
      </w:r>
      <w:r>
        <w:rPr>
          <w:b/>
          <w:bCs/>
        </w:rPr>
        <w:t xml:space="preserve"> </w:t>
      </w:r>
      <w:r w:rsidRPr="00406413">
        <w:rPr>
          <w:b/>
          <w:bCs/>
        </w:rPr>
        <w:t>"</w:t>
      </w:r>
      <w:r w:rsidRPr="008C5936">
        <w:rPr>
          <w:b/>
          <w:bCs/>
          <w:lang w:val="en-US"/>
        </w:rPr>
        <w:t>PGADMIN</w:t>
      </w:r>
      <w:r w:rsidRPr="00A15408">
        <w:rPr>
          <w:b/>
          <w:bCs/>
        </w:rPr>
        <w:t>_</w:t>
      </w:r>
      <w:r w:rsidRPr="008C5936">
        <w:rPr>
          <w:b/>
          <w:bCs/>
          <w:lang w:val="en-US"/>
        </w:rPr>
        <w:t>LISTEN</w:t>
      </w:r>
      <w:r w:rsidRPr="00A15408">
        <w:rPr>
          <w:b/>
          <w:bCs/>
        </w:rPr>
        <w:t>_</w:t>
      </w:r>
      <w:r w:rsidRPr="008C5936">
        <w:rPr>
          <w:b/>
          <w:bCs/>
          <w:lang w:val="en-US"/>
        </w:rPr>
        <w:t>ADDRESS</w:t>
      </w:r>
      <w:r w:rsidRPr="00A15408">
        <w:rPr>
          <w:b/>
          <w:bCs/>
        </w:rPr>
        <w:t>=0.0.0.0</w:t>
      </w:r>
      <w:r w:rsidRPr="00406413">
        <w:rPr>
          <w:b/>
          <w:bCs/>
        </w:rPr>
        <w:t>"</w:t>
      </w:r>
      <w:r w:rsidRPr="0083557B">
        <w:rPr>
          <w:b/>
          <w:bCs/>
        </w:rPr>
        <w:t xml:space="preserve"> - </w:t>
      </w:r>
      <w:r>
        <w:t>опция</w:t>
      </w:r>
      <w:r w:rsidRPr="0083557B">
        <w:t xml:space="preserve"> </w:t>
      </w:r>
      <w:r>
        <w:t>для</w:t>
      </w:r>
      <w:r w:rsidRPr="0083557B">
        <w:t xml:space="preserve"> </w:t>
      </w:r>
      <w:r>
        <w:t>задания</w:t>
      </w:r>
      <w:r w:rsidRPr="0083557B">
        <w:t xml:space="preserve"> </w:t>
      </w:r>
      <w:r>
        <w:t xml:space="preserve">переменной окружения </w:t>
      </w:r>
      <w:r w:rsidR="00A15408" w:rsidRPr="00A15408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PGADMIN</w:t>
      </w:r>
      <w:r w:rsidR="00A15408" w:rsidRPr="00A15408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="00A15408" w:rsidRPr="00A15408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LISTEN</w:t>
      </w:r>
      <w:r w:rsidR="00A15408" w:rsidRPr="00A15408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="00A15408" w:rsidRPr="00A15408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ADDRESS</w:t>
      </w:r>
      <w:r w:rsidRPr="00B00033">
        <w:t>.</w:t>
      </w:r>
      <w:r>
        <w:rPr>
          <w:rFonts w:ascii="Courier New" w:hAnsi="Courier New" w:cs="Courier New"/>
          <w:bCs/>
          <w:color w:val="0070C0"/>
          <w:sz w:val="20"/>
          <w:szCs w:val="20"/>
        </w:rPr>
        <w:t xml:space="preserve"> </w:t>
      </w:r>
      <w:r w:rsidRPr="00B00301">
        <w:t xml:space="preserve">Эта переменная устанавливает </w:t>
      </w:r>
      <w:r w:rsidR="00A15408" w:rsidRPr="00A15408">
        <w:t>адрес прослушивания pgAdmin</w:t>
      </w:r>
      <w:r w:rsidRPr="005501F6">
        <w:t>. Значение</w:t>
      </w:r>
      <w:r>
        <w:t xml:space="preserve"> </w:t>
      </w:r>
      <w:r w:rsidR="00A15408" w:rsidRPr="00A15408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0.0.0.0</w:t>
      </w:r>
      <w:r>
        <w:rPr>
          <w:rFonts w:ascii="Courier New" w:hAnsi="Courier New" w:cs="Courier New"/>
          <w:bCs/>
          <w:color w:val="0070C0"/>
          <w:sz w:val="20"/>
          <w:szCs w:val="20"/>
        </w:rPr>
        <w:t xml:space="preserve"> </w:t>
      </w:r>
      <w:r w:rsidR="00A15408" w:rsidRPr="00A15408">
        <w:t>означает прослушивание на всех доступных сетевых интерфейсах</w:t>
      </w:r>
      <w:r w:rsidRPr="00B00301">
        <w:t>;</w:t>
      </w:r>
    </w:p>
    <w:p w14:paraId="35727C7E" w14:textId="0AE6C963" w:rsidR="00010550" w:rsidRPr="00A06CEC" w:rsidRDefault="00A06CEC" w:rsidP="00A06CEC">
      <w:pPr>
        <w:pStyle w:val="afff5"/>
        <w:numPr>
          <w:ilvl w:val="0"/>
          <w:numId w:val="27"/>
        </w:numPr>
        <w:spacing w:line="25" w:lineRule="atLeast"/>
        <w:ind w:left="1276"/>
      </w:pPr>
      <w:r w:rsidRPr="0083557B">
        <w:rPr>
          <w:b/>
          <w:bCs/>
        </w:rPr>
        <w:t>-</w:t>
      </w:r>
      <w:r w:rsidRPr="0083557B">
        <w:rPr>
          <w:b/>
          <w:bCs/>
          <w:lang w:val="en-US"/>
        </w:rPr>
        <w:t>e</w:t>
      </w:r>
      <w:r>
        <w:rPr>
          <w:b/>
          <w:bCs/>
        </w:rPr>
        <w:t xml:space="preserve"> </w:t>
      </w:r>
      <w:r w:rsidRPr="00406413">
        <w:rPr>
          <w:b/>
          <w:bCs/>
        </w:rPr>
        <w:t>"</w:t>
      </w:r>
      <w:r w:rsidRPr="00A06CEC">
        <w:rPr>
          <w:b/>
          <w:bCs/>
          <w:lang w:val="en-US"/>
        </w:rPr>
        <w:t>PGADMIN</w:t>
      </w:r>
      <w:r w:rsidRPr="00A06CEC">
        <w:rPr>
          <w:b/>
          <w:bCs/>
        </w:rPr>
        <w:t>_</w:t>
      </w:r>
      <w:r w:rsidRPr="00A06CEC">
        <w:rPr>
          <w:b/>
          <w:bCs/>
          <w:lang w:val="en-US"/>
        </w:rPr>
        <w:t>LISTEN</w:t>
      </w:r>
      <w:r w:rsidRPr="00A06CEC">
        <w:rPr>
          <w:b/>
          <w:bCs/>
        </w:rPr>
        <w:t>_</w:t>
      </w:r>
      <w:r w:rsidRPr="00A06CEC">
        <w:rPr>
          <w:b/>
          <w:bCs/>
          <w:lang w:val="en-US"/>
        </w:rPr>
        <w:t>PORT</w:t>
      </w:r>
      <w:r w:rsidRPr="00A06CEC">
        <w:rPr>
          <w:b/>
          <w:bCs/>
        </w:rPr>
        <w:t>=5050</w:t>
      </w:r>
      <w:r w:rsidRPr="00406413">
        <w:rPr>
          <w:b/>
          <w:bCs/>
        </w:rPr>
        <w:t>"</w:t>
      </w:r>
      <w:r w:rsidRPr="0083557B">
        <w:rPr>
          <w:b/>
          <w:bCs/>
        </w:rPr>
        <w:t xml:space="preserve"> - </w:t>
      </w:r>
      <w:r>
        <w:t>опция</w:t>
      </w:r>
      <w:r w:rsidRPr="0083557B">
        <w:t xml:space="preserve"> </w:t>
      </w:r>
      <w:r>
        <w:t>для</w:t>
      </w:r>
      <w:r w:rsidRPr="0083557B">
        <w:t xml:space="preserve"> </w:t>
      </w:r>
      <w:r>
        <w:t>задания</w:t>
      </w:r>
      <w:r w:rsidRPr="0083557B">
        <w:t xml:space="preserve"> </w:t>
      </w:r>
      <w:r>
        <w:t xml:space="preserve">переменной окружения </w:t>
      </w:r>
      <w:r w:rsidRPr="00A06CEC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PGADMIN</w:t>
      </w:r>
      <w:r w:rsidRPr="00A06CEC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Pr="00A06CEC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LISTEN</w:t>
      </w:r>
      <w:r w:rsidRPr="00A06CEC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Pr="00A06CEC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PORT</w:t>
      </w:r>
      <w:r w:rsidRPr="00B00033">
        <w:t>.</w:t>
      </w:r>
      <w:r>
        <w:rPr>
          <w:rFonts w:ascii="Courier New" w:hAnsi="Courier New" w:cs="Courier New"/>
          <w:bCs/>
          <w:color w:val="0070C0"/>
          <w:sz w:val="20"/>
          <w:szCs w:val="20"/>
        </w:rPr>
        <w:t xml:space="preserve"> </w:t>
      </w:r>
      <w:r w:rsidRPr="00B00301">
        <w:t xml:space="preserve">Эта переменная устанавливает </w:t>
      </w:r>
      <w:r w:rsidR="0095560D">
        <w:t>порт</w:t>
      </w:r>
      <w:r w:rsidRPr="00A15408">
        <w:t xml:space="preserve"> прослушивания pgAdmin</w:t>
      </w:r>
      <w:r w:rsidRPr="005501F6">
        <w:t xml:space="preserve">. </w:t>
      </w:r>
      <w:r w:rsidR="0095560D" w:rsidRPr="0095560D">
        <w:t xml:space="preserve">В данном случае, устанавливается порт </w:t>
      </w:r>
      <w:r w:rsidR="0095560D" w:rsidRPr="00F23714">
        <w:rPr>
          <w:rFonts w:ascii="Courier New" w:hAnsi="Courier New" w:cs="Courier New"/>
          <w:bCs/>
          <w:color w:val="0070C0"/>
          <w:sz w:val="20"/>
          <w:szCs w:val="20"/>
        </w:rPr>
        <w:t>5050</w:t>
      </w:r>
      <w:r w:rsidRPr="00B00301">
        <w:t>;</w:t>
      </w:r>
    </w:p>
    <w:p w14:paraId="1E18EAF4" w14:textId="0B50F60C" w:rsidR="007804F6" w:rsidRPr="000F0FE2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0F69D6">
        <w:rPr>
          <w:b/>
          <w:bCs/>
        </w:rPr>
        <w:t>--</w:t>
      </w:r>
      <w:r>
        <w:rPr>
          <w:b/>
          <w:bCs/>
          <w:lang w:val="en-US"/>
        </w:rPr>
        <w:t>restart</w:t>
      </w:r>
      <w:r w:rsidRPr="000F69D6">
        <w:rPr>
          <w:b/>
          <w:bCs/>
        </w:rPr>
        <w:t xml:space="preserve"> </w:t>
      </w:r>
      <w:r>
        <w:rPr>
          <w:b/>
          <w:bCs/>
          <w:lang w:val="en-US"/>
        </w:rPr>
        <w:t>always</w:t>
      </w:r>
      <w:r w:rsidRPr="000F69D6">
        <w:rPr>
          <w:b/>
          <w:bCs/>
        </w:rPr>
        <w:t xml:space="preserve"> - </w:t>
      </w:r>
      <w:r>
        <w:t>опция</w:t>
      </w:r>
      <w:r w:rsidRPr="000F69D6">
        <w:t xml:space="preserve"> </w:t>
      </w:r>
      <w:r>
        <w:t>для</w:t>
      </w:r>
      <w:r w:rsidRPr="000F69D6">
        <w:t xml:space="preserve"> </w:t>
      </w:r>
      <w:r>
        <w:t>автоматического перезапуска контейнера в случае его остановки;</w:t>
      </w:r>
    </w:p>
    <w:p w14:paraId="4B45EC36" w14:textId="77777777" w:rsidR="000F0FE2" w:rsidRDefault="000F0FE2" w:rsidP="000F0FE2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</w:rPr>
        <w:t>-</w:t>
      </w:r>
      <w:r>
        <w:rPr>
          <w:b/>
          <w:bCs/>
          <w:lang w:val="en-US"/>
        </w:rPr>
        <w:t>d</w:t>
      </w:r>
      <w:r>
        <w:rPr>
          <w:b/>
          <w:bCs/>
        </w:rPr>
        <w:t xml:space="preserve"> </w:t>
      </w:r>
      <w:r w:rsidRPr="001B4703">
        <w:rPr>
          <w:b/>
          <w:bCs/>
        </w:rPr>
        <w:t>-</w:t>
      </w:r>
      <w:r>
        <w:t xml:space="preserve"> </w:t>
      </w:r>
      <w:r w:rsidRPr="007B51D4">
        <w:t>флаг</w:t>
      </w:r>
      <w:r w:rsidRPr="004205BA">
        <w:t>,</w:t>
      </w:r>
      <w:r w:rsidRPr="007B51D4">
        <w:t xml:space="preserve"> </w:t>
      </w:r>
      <w:r w:rsidRPr="004205BA">
        <w:t>который указывает Docker на запуск контейнера в фоновом режиме</w:t>
      </w:r>
      <w:r>
        <w:t>;</w:t>
      </w:r>
    </w:p>
    <w:p w14:paraId="3CFA6630" w14:textId="77777777" w:rsidR="007804F6" w:rsidRPr="000F69D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0F69D6">
        <w:rPr>
          <w:b/>
          <w:bCs/>
        </w:rPr>
        <w:t>&lt;</w:t>
      </w:r>
      <w:r>
        <w:rPr>
          <w:b/>
          <w:bCs/>
          <w:lang w:val="en-US"/>
        </w:rPr>
        <w:t>image</w:t>
      </w:r>
      <w:r w:rsidRPr="000F69D6">
        <w:rPr>
          <w:b/>
          <w:bCs/>
        </w:rPr>
        <w:t>_</w:t>
      </w:r>
      <w:r>
        <w:rPr>
          <w:b/>
          <w:bCs/>
          <w:lang w:val="en-US"/>
        </w:rPr>
        <w:t>name</w:t>
      </w:r>
      <w:r w:rsidRPr="000F69D6">
        <w:rPr>
          <w:b/>
          <w:bCs/>
        </w:rPr>
        <w:t xml:space="preserve">&gt; - </w:t>
      </w:r>
      <w:r>
        <w:t>имя</w:t>
      </w:r>
      <w:r w:rsidRPr="000F69D6">
        <w:t xml:space="preserve"> </w:t>
      </w:r>
      <w:r>
        <w:t>образа</w:t>
      </w:r>
      <w:r w:rsidRPr="000F69D6">
        <w:t xml:space="preserve"> </w:t>
      </w:r>
      <w:r>
        <w:rPr>
          <w:lang w:val="en-US"/>
        </w:rPr>
        <w:t>Docker</w:t>
      </w:r>
      <w:r w:rsidRPr="000F69D6">
        <w:t xml:space="preserve">, </w:t>
      </w:r>
      <w:r>
        <w:t>на</w:t>
      </w:r>
      <w:r w:rsidRPr="000F69D6">
        <w:t xml:space="preserve"> </w:t>
      </w:r>
      <w:r>
        <w:t>основе которого будет создан и запущен контейнер.</w:t>
      </w:r>
    </w:p>
    <w:p w14:paraId="61FEF1BC" w14:textId="1A8E55EA" w:rsidR="0094475C" w:rsidRPr="00F23714" w:rsidRDefault="0094475C" w:rsidP="00235A91">
      <w:pPr>
        <w:spacing w:before="100" w:beforeAutospacing="1" w:after="100" w:afterAutospacing="1" w:line="25" w:lineRule="atLeast"/>
        <w:outlineLvl w:val="2"/>
        <w:rPr>
          <w:b/>
          <w:bCs/>
          <w:sz w:val="27"/>
          <w:szCs w:val="27"/>
          <w:lang w:val="en-US"/>
        </w:rPr>
      </w:pPr>
      <w:bookmarkStart w:id="44" w:name="_Toc167179610"/>
      <w:r>
        <w:rPr>
          <w:b/>
          <w:bCs/>
          <w:sz w:val="27"/>
          <w:szCs w:val="27"/>
          <w:lang w:val="tr-TR"/>
        </w:rPr>
        <w:lastRenderedPageBreak/>
        <w:t>6</w:t>
      </w:r>
      <w:r w:rsidRPr="00F23714">
        <w:rPr>
          <w:b/>
          <w:bCs/>
          <w:sz w:val="27"/>
          <w:szCs w:val="27"/>
          <w:lang w:val="en-US"/>
        </w:rPr>
        <w:t>.2.</w:t>
      </w:r>
      <w:r w:rsidR="00A209CB" w:rsidRPr="00F23714">
        <w:rPr>
          <w:b/>
          <w:bCs/>
          <w:sz w:val="27"/>
          <w:szCs w:val="27"/>
          <w:lang w:val="en-US"/>
        </w:rPr>
        <w:t>4</w:t>
      </w:r>
      <w:r w:rsidRPr="00F23714">
        <w:rPr>
          <w:b/>
          <w:bCs/>
          <w:sz w:val="27"/>
          <w:szCs w:val="27"/>
          <w:lang w:val="en-US"/>
        </w:rPr>
        <w:t xml:space="preserve">. </w:t>
      </w:r>
      <w:r>
        <w:rPr>
          <w:b/>
          <w:bCs/>
          <w:sz w:val="27"/>
          <w:szCs w:val="27"/>
        </w:rPr>
        <w:t>Создание</w:t>
      </w:r>
      <w:r w:rsidRPr="00F23714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</w:rPr>
        <w:t>нового</w:t>
      </w:r>
      <w:r w:rsidRPr="00F23714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</w:rPr>
        <w:t>контейнера</w:t>
      </w:r>
      <w:r w:rsidRPr="00F23714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  <w:lang w:val="en-US"/>
        </w:rPr>
        <w:t>redis</w:t>
      </w:r>
      <w:r w:rsidRPr="00F23714">
        <w:rPr>
          <w:b/>
          <w:bCs/>
          <w:sz w:val="27"/>
          <w:szCs w:val="27"/>
          <w:lang w:val="en-US"/>
        </w:rPr>
        <w:t>_7_2_4_</w:t>
      </w:r>
      <w:r>
        <w:rPr>
          <w:b/>
          <w:bCs/>
          <w:sz w:val="27"/>
          <w:szCs w:val="27"/>
          <w:lang w:val="en-US"/>
        </w:rPr>
        <w:t>cont</w:t>
      </w:r>
      <w:bookmarkEnd w:id="44"/>
    </w:p>
    <w:p w14:paraId="3D2D7B5E" w14:textId="5828C559" w:rsidR="0094475C" w:rsidRDefault="0094475C" w:rsidP="007804F6">
      <w:pPr>
        <w:spacing w:after="240" w:line="25" w:lineRule="atLeast"/>
        <w:ind w:left="567" w:firstLine="0"/>
        <w:jc w:val="left"/>
        <w:rPr>
          <w:rFonts w:ascii="Courier New" w:hAnsi="Courier New" w:cs="Courier New"/>
          <w:b/>
          <w:color w:val="0070C0"/>
          <w:sz w:val="20"/>
          <w:szCs w:val="20"/>
          <w:lang w:val="en-US"/>
        </w:rPr>
      </w:pPr>
      <w:r w:rsidRPr="0094475C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docker run -d --name redis_7_2_4_cont –-network dj_network -–ip </w:t>
      </w:r>
      <w:r w:rsidR="00690C2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&lt;static_container</w:t>
      </w:r>
      <w:r w:rsidR="00690C29" w:rsidRPr="0089722F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_</w:t>
      </w:r>
      <w:r w:rsidR="00690C29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>ip&gt;</w:t>
      </w:r>
      <w:r w:rsidRPr="0094475C">
        <w:rPr>
          <w:rFonts w:ascii="Courier New" w:hAnsi="Courier New" w:cs="Courier New"/>
          <w:b/>
          <w:color w:val="0070C0"/>
          <w:sz w:val="20"/>
          <w:szCs w:val="20"/>
          <w:lang w:val="en-US"/>
        </w:rPr>
        <w:t xml:space="preserve"> -p 6379:6379 –-restart always &lt;image_name&gt;</w:t>
      </w:r>
    </w:p>
    <w:p w14:paraId="220833B8" w14:textId="77777777" w:rsidR="007804F6" w:rsidRDefault="007804F6" w:rsidP="007804F6">
      <w:pPr>
        <w:spacing w:line="25" w:lineRule="atLeast"/>
      </w:pPr>
      <w:r>
        <w:t xml:space="preserve">где, </w:t>
      </w:r>
    </w:p>
    <w:p w14:paraId="2FB4ED77" w14:textId="77777777" w:rsidR="007804F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</w:pPr>
      <w:r>
        <w:rPr>
          <w:b/>
          <w:bCs/>
        </w:rPr>
        <w:t>-</w:t>
      </w:r>
      <w:r>
        <w:rPr>
          <w:b/>
          <w:bCs/>
          <w:lang w:val="en-US"/>
        </w:rPr>
        <w:t>d</w:t>
      </w:r>
      <w:r>
        <w:rPr>
          <w:b/>
          <w:bCs/>
        </w:rPr>
        <w:t xml:space="preserve"> </w:t>
      </w:r>
      <w:r w:rsidRPr="001B4703">
        <w:rPr>
          <w:b/>
          <w:bCs/>
        </w:rPr>
        <w:t>-</w:t>
      </w:r>
      <w:r>
        <w:t xml:space="preserve"> </w:t>
      </w:r>
      <w:r w:rsidRPr="007B51D4">
        <w:t>флаг</w:t>
      </w:r>
      <w:r w:rsidRPr="004205BA">
        <w:t>,</w:t>
      </w:r>
      <w:r w:rsidRPr="007B51D4">
        <w:t xml:space="preserve"> </w:t>
      </w:r>
      <w:r w:rsidRPr="004205BA">
        <w:t>который указывает Docker на запуск контейнера в фоновом режиме</w:t>
      </w:r>
      <w:r>
        <w:t>;</w:t>
      </w:r>
    </w:p>
    <w:p w14:paraId="4B06BCFB" w14:textId="50E64392" w:rsidR="007804F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</w:pPr>
      <w:r w:rsidRPr="004205BA">
        <w:rPr>
          <w:b/>
          <w:bCs/>
        </w:rPr>
        <w:t xml:space="preserve">--name </w:t>
      </w:r>
      <w:r>
        <w:rPr>
          <w:b/>
          <w:bCs/>
        </w:rPr>
        <w:t>-</w:t>
      </w:r>
      <w:r w:rsidRPr="007B51D4">
        <w:t xml:space="preserve"> </w:t>
      </w:r>
      <w:r>
        <w:t xml:space="preserve">опция для назначения контейнеру имени </w:t>
      </w:r>
      <w:r w:rsidR="000F0FE2" w:rsidRPr="000F0FE2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redis</w:t>
      </w:r>
      <w:r w:rsidR="000F0FE2" w:rsidRPr="000F0FE2">
        <w:rPr>
          <w:rFonts w:ascii="Courier New" w:hAnsi="Courier New" w:cs="Courier New"/>
          <w:bCs/>
          <w:color w:val="0070C0"/>
          <w:sz w:val="20"/>
          <w:szCs w:val="20"/>
        </w:rPr>
        <w:t>_7_2_4_</w:t>
      </w:r>
      <w:r w:rsidR="000F0FE2" w:rsidRPr="000F0FE2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cont</w:t>
      </w:r>
      <w:r>
        <w:t>;</w:t>
      </w:r>
    </w:p>
    <w:p w14:paraId="5C8CBF5A" w14:textId="77777777" w:rsidR="007804F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</w:pPr>
      <w:r w:rsidRPr="00035D00">
        <w:rPr>
          <w:b/>
          <w:bCs/>
        </w:rPr>
        <w:t>--network</w:t>
      </w:r>
      <w:r>
        <w:t xml:space="preserve"> - опция для присоединения контейнера к сети 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dj</w:t>
      </w:r>
      <w:r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network</w:t>
      </w:r>
      <w:r>
        <w:t>;</w:t>
      </w:r>
    </w:p>
    <w:p w14:paraId="1E95B531" w14:textId="77777777" w:rsidR="007804F6" w:rsidRPr="00AC1081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227C17">
        <w:rPr>
          <w:b/>
          <w:bCs/>
        </w:rPr>
        <w:t>--</w:t>
      </w:r>
      <w:r w:rsidRPr="00934B9F">
        <w:rPr>
          <w:b/>
          <w:bCs/>
          <w:lang w:val="en-US"/>
        </w:rPr>
        <w:t>ip</w:t>
      </w:r>
      <w:r w:rsidRPr="00227C17">
        <w:rPr>
          <w:b/>
          <w:bCs/>
        </w:rPr>
        <w:t xml:space="preserve"> &lt;</w:t>
      </w:r>
      <w:r w:rsidRPr="00934B9F">
        <w:rPr>
          <w:b/>
          <w:bCs/>
          <w:lang w:val="en-US"/>
        </w:rPr>
        <w:t>static</w:t>
      </w:r>
      <w:r w:rsidRPr="00227C17">
        <w:rPr>
          <w:b/>
          <w:bCs/>
        </w:rPr>
        <w:t>_</w:t>
      </w:r>
      <w:r w:rsidRPr="00934B9F">
        <w:rPr>
          <w:b/>
          <w:bCs/>
          <w:lang w:val="en-US"/>
        </w:rPr>
        <w:t>container</w:t>
      </w:r>
      <w:r w:rsidRPr="0089722F">
        <w:rPr>
          <w:b/>
          <w:bCs/>
        </w:rPr>
        <w:t>_</w:t>
      </w:r>
      <w:r>
        <w:rPr>
          <w:b/>
          <w:bCs/>
          <w:lang w:val="en-US"/>
        </w:rPr>
        <w:t>ip</w:t>
      </w:r>
      <w:r w:rsidRPr="00227C17">
        <w:rPr>
          <w:b/>
          <w:bCs/>
        </w:rPr>
        <w:t xml:space="preserve">&gt; - </w:t>
      </w:r>
      <w:r>
        <w:t>опция</w:t>
      </w:r>
      <w:r w:rsidRPr="00227C17">
        <w:t xml:space="preserve"> </w:t>
      </w:r>
      <w:r>
        <w:t>для</w:t>
      </w:r>
      <w:r w:rsidRPr="00227C17">
        <w:t xml:space="preserve"> </w:t>
      </w:r>
      <w:r>
        <w:t xml:space="preserve">назначения контейнеру статического </w:t>
      </w:r>
      <w:r>
        <w:rPr>
          <w:lang w:val="en-US"/>
        </w:rPr>
        <w:t>IP</w:t>
      </w:r>
      <w:r>
        <w:t xml:space="preserve">-адреса (см. рисунок 3) в сети 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dj</w:t>
      </w:r>
      <w:r w:rsidRPr="00035D00">
        <w:rPr>
          <w:rFonts w:ascii="Courier New" w:hAnsi="Courier New" w:cs="Courier New"/>
          <w:bCs/>
          <w:color w:val="0070C0"/>
          <w:sz w:val="20"/>
          <w:szCs w:val="20"/>
        </w:rPr>
        <w:t>_</w:t>
      </w:r>
      <w:r w:rsidRPr="00035D00">
        <w:rPr>
          <w:rFonts w:ascii="Courier New" w:hAnsi="Courier New" w:cs="Courier New"/>
          <w:bCs/>
          <w:color w:val="0070C0"/>
          <w:sz w:val="20"/>
          <w:szCs w:val="20"/>
          <w:lang w:val="en-US"/>
        </w:rPr>
        <w:t>network</w:t>
      </w:r>
      <w:r>
        <w:t>;</w:t>
      </w:r>
    </w:p>
    <w:p w14:paraId="7054D5F1" w14:textId="1C6F866A" w:rsidR="007804F6" w:rsidRPr="00D44573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>
        <w:rPr>
          <w:b/>
          <w:bCs/>
        </w:rPr>
        <w:t>-</w:t>
      </w:r>
      <w:r>
        <w:rPr>
          <w:b/>
          <w:bCs/>
          <w:lang w:val="en-US"/>
        </w:rPr>
        <w:t>p</w:t>
      </w:r>
      <w:r w:rsidRPr="00AC1081">
        <w:rPr>
          <w:b/>
          <w:bCs/>
        </w:rPr>
        <w:t xml:space="preserve"> </w:t>
      </w:r>
      <w:r w:rsidR="000B7E4A">
        <w:rPr>
          <w:b/>
          <w:bCs/>
        </w:rPr>
        <w:t>6379</w:t>
      </w:r>
      <w:r w:rsidRPr="00AC1081">
        <w:rPr>
          <w:b/>
          <w:bCs/>
        </w:rPr>
        <w:t>:</w:t>
      </w:r>
      <w:r w:rsidR="000B7E4A">
        <w:rPr>
          <w:b/>
          <w:bCs/>
        </w:rPr>
        <w:t>6379</w:t>
      </w:r>
      <w:r w:rsidRPr="00AC1081">
        <w:rPr>
          <w:b/>
          <w:bCs/>
        </w:rPr>
        <w:t xml:space="preserve"> - </w:t>
      </w:r>
      <w:r>
        <w:t xml:space="preserve">опция для проброса портов. Пробрасывает порт </w:t>
      </w:r>
      <w:r w:rsidR="000B7E4A">
        <w:t>6379</w:t>
      </w:r>
      <w:r>
        <w:t xml:space="preserve"> хоста на порт </w:t>
      </w:r>
      <w:r w:rsidR="000B7E4A">
        <w:t>6379</w:t>
      </w:r>
      <w:r>
        <w:t xml:space="preserve"> контейнера, обеспечивая доступ к сервису через этот порт;</w:t>
      </w:r>
    </w:p>
    <w:p w14:paraId="01A060C9" w14:textId="77777777" w:rsidR="007804F6" w:rsidRPr="000F69D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0F69D6">
        <w:rPr>
          <w:b/>
          <w:bCs/>
        </w:rPr>
        <w:t>--</w:t>
      </w:r>
      <w:r>
        <w:rPr>
          <w:b/>
          <w:bCs/>
          <w:lang w:val="en-US"/>
        </w:rPr>
        <w:t>restart</w:t>
      </w:r>
      <w:r w:rsidRPr="000F69D6">
        <w:rPr>
          <w:b/>
          <w:bCs/>
        </w:rPr>
        <w:t xml:space="preserve"> </w:t>
      </w:r>
      <w:r>
        <w:rPr>
          <w:b/>
          <w:bCs/>
          <w:lang w:val="en-US"/>
        </w:rPr>
        <w:t>always</w:t>
      </w:r>
      <w:r w:rsidRPr="000F69D6">
        <w:rPr>
          <w:b/>
          <w:bCs/>
        </w:rPr>
        <w:t xml:space="preserve"> - </w:t>
      </w:r>
      <w:r>
        <w:t>опция</w:t>
      </w:r>
      <w:r w:rsidRPr="000F69D6">
        <w:t xml:space="preserve"> </w:t>
      </w:r>
      <w:r>
        <w:t>для</w:t>
      </w:r>
      <w:r w:rsidRPr="000F69D6">
        <w:t xml:space="preserve"> </w:t>
      </w:r>
      <w:r>
        <w:t>автоматического перезапуска контейнера в случае его остановки;</w:t>
      </w:r>
    </w:p>
    <w:p w14:paraId="00ADB798" w14:textId="77777777" w:rsidR="007804F6" w:rsidRPr="000F69D6" w:rsidRDefault="007804F6" w:rsidP="007804F6">
      <w:pPr>
        <w:pStyle w:val="afff5"/>
        <w:numPr>
          <w:ilvl w:val="0"/>
          <w:numId w:val="27"/>
        </w:numPr>
        <w:spacing w:line="25" w:lineRule="atLeast"/>
        <w:ind w:left="1276"/>
        <w:rPr>
          <w:b/>
          <w:bCs/>
        </w:rPr>
      </w:pPr>
      <w:r w:rsidRPr="000F69D6">
        <w:rPr>
          <w:b/>
          <w:bCs/>
        </w:rPr>
        <w:t>&lt;</w:t>
      </w:r>
      <w:r>
        <w:rPr>
          <w:b/>
          <w:bCs/>
          <w:lang w:val="en-US"/>
        </w:rPr>
        <w:t>image</w:t>
      </w:r>
      <w:r w:rsidRPr="000F69D6">
        <w:rPr>
          <w:b/>
          <w:bCs/>
        </w:rPr>
        <w:t>_</w:t>
      </w:r>
      <w:r>
        <w:rPr>
          <w:b/>
          <w:bCs/>
          <w:lang w:val="en-US"/>
        </w:rPr>
        <w:t>name</w:t>
      </w:r>
      <w:r w:rsidRPr="000F69D6">
        <w:rPr>
          <w:b/>
          <w:bCs/>
        </w:rPr>
        <w:t xml:space="preserve">&gt; - </w:t>
      </w:r>
      <w:r>
        <w:t>имя</w:t>
      </w:r>
      <w:r w:rsidRPr="000F69D6">
        <w:t xml:space="preserve"> </w:t>
      </w:r>
      <w:r>
        <w:t>образа</w:t>
      </w:r>
      <w:r w:rsidRPr="000F69D6">
        <w:t xml:space="preserve"> </w:t>
      </w:r>
      <w:r>
        <w:rPr>
          <w:lang w:val="en-US"/>
        </w:rPr>
        <w:t>Docker</w:t>
      </w:r>
      <w:r w:rsidRPr="000F69D6">
        <w:t xml:space="preserve">, </w:t>
      </w:r>
      <w:r>
        <w:t>на</w:t>
      </w:r>
      <w:r w:rsidRPr="000F69D6">
        <w:t xml:space="preserve"> </w:t>
      </w:r>
      <w:r>
        <w:t>основе которого будет создан и запущен контейнер.</w:t>
      </w:r>
    </w:p>
    <w:p w14:paraId="2F27B99B" w14:textId="77777777" w:rsidR="007804F6" w:rsidRPr="007804F6" w:rsidRDefault="007804F6" w:rsidP="007804F6">
      <w:pPr>
        <w:spacing w:after="240" w:line="25" w:lineRule="atLeast"/>
        <w:ind w:left="567" w:firstLine="0"/>
        <w:jc w:val="left"/>
        <w:rPr>
          <w:rFonts w:ascii="Courier New" w:hAnsi="Courier New" w:cs="Courier New"/>
          <w:b/>
          <w:color w:val="0070C0"/>
          <w:sz w:val="20"/>
          <w:szCs w:val="20"/>
        </w:rPr>
      </w:pPr>
    </w:p>
    <w:p w14:paraId="7C5117ED" w14:textId="77777777" w:rsidR="0094475C" w:rsidRPr="007804F6" w:rsidRDefault="0094475C" w:rsidP="00235A91">
      <w:pPr>
        <w:spacing w:line="25" w:lineRule="atLeast"/>
        <w:ind w:left="567" w:firstLine="0"/>
        <w:rPr>
          <w:rFonts w:ascii="Courier New" w:hAnsi="Courier New" w:cs="Courier New"/>
          <w:b/>
          <w:color w:val="0070C0"/>
          <w:sz w:val="20"/>
          <w:szCs w:val="20"/>
        </w:rPr>
      </w:pPr>
    </w:p>
    <w:sectPr w:rsidR="0094475C" w:rsidRPr="007804F6" w:rsidSect="00C04553">
      <w:headerReference w:type="even" r:id="rId45"/>
      <w:headerReference w:type="default" r:id="rId46"/>
      <w:footerReference w:type="default" r:id="rId47"/>
      <w:headerReference w:type="first" r:id="rId48"/>
      <w:footnotePr>
        <w:numFmt w:val="chicago"/>
      </w:footnotePr>
      <w:pgSz w:w="11906" w:h="16838" w:code="9"/>
      <w:pgMar w:top="1134" w:right="851" w:bottom="1418" w:left="1418" w:header="425" w:footer="47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72403A" w14:textId="77777777" w:rsidR="00C35F9F" w:rsidRDefault="00C35F9F" w:rsidP="00135384">
      <w:r>
        <w:separator/>
      </w:r>
    </w:p>
    <w:p w14:paraId="5C169688" w14:textId="77777777" w:rsidR="00C35F9F" w:rsidRDefault="00C35F9F" w:rsidP="00135384"/>
    <w:p w14:paraId="6999D8B7" w14:textId="77777777" w:rsidR="00C35F9F" w:rsidRDefault="00C35F9F" w:rsidP="00135384"/>
  </w:endnote>
  <w:endnote w:type="continuationSeparator" w:id="0">
    <w:p w14:paraId="19D13C6B" w14:textId="77777777" w:rsidR="00C35F9F" w:rsidRDefault="00C35F9F" w:rsidP="00135384">
      <w:r>
        <w:continuationSeparator/>
      </w:r>
    </w:p>
    <w:p w14:paraId="0B07A6FF" w14:textId="77777777" w:rsidR="00C35F9F" w:rsidRDefault="00C35F9F" w:rsidP="00135384"/>
    <w:p w14:paraId="3F9E3B1C" w14:textId="77777777" w:rsidR="00C35F9F" w:rsidRDefault="00C35F9F" w:rsidP="001353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iddenHorzOCl">
    <w:altName w:val="Times New Roman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5247333"/>
      <w:docPartObj>
        <w:docPartGallery w:val="Page Numbers (Bottom of Page)"/>
        <w:docPartUnique/>
      </w:docPartObj>
    </w:sdtPr>
    <w:sdtEndPr/>
    <w:sdtContent>
      <w:p w14:paraId="1E973204" w14:textId="10147C14" w:rsidR="00C35F9F" w:rsidRDefault="00C35F9F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69D7">
          <w:rPr>
            <w:noProof/>
          </w:rPr>
          <w:t>21</w:t>
        </w:r>
        <w:r>
          <w:fldChar w:fldCharType="end"/>
        </w:r>
      </w:p>
    </w:sdtContent>
  </w:sdt>
  <w:p w14:paraId="606697BD" w14:textId="77777777" w:rsidR="00C35F9F" w:rsidRDefault="00C35F9F">
    <w:pPr>
      <w:pStyle w:val="aa"/>
    </w:pPr>
  </w:p>
  <w:p w14:paraId="48E48A4E" w14:textId="77777777" w:rsidR="00C35F9F" w:rsidRDefault="00C35F9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9DBCC9" w14:textId="77777777" w:rsidR="00C35F9F" w:rsidRDefault="00C35F9F" w:rsidP="00135384">
      <w:r>
        <w:separator/>
      </w:r>
    </w:p>
  </w:footnote>
  <w:footnote w:type="continuationSeparator" w:id="0">
    <w:p w14:paraId="4CC97C72" w14:textId="77777777" w:rsidR="00C35F9F" w:rsidRDefault="00C35F9F" w:rsidP="00135384">
      <w:r>
        <w:continuationSeparator/>
      </w:r>
    </w:p>
    <w:p w14:paraId="68B802BE" w14:textId="77777777" w:rsidR="00C35F9F" w:rsidRDefault="00C35F9F" w:rsidP="00135384"/>
    <w:p w14:paraId="764E3159" w14:textId="77777777" w:rsidR="00C35F9F" w:rsidRDefault="00C35F9F" w:rsidP="001353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BEA5ED" w14:textId="77777777" w:rsidR="00C35F9F" w:rsidRDefault="00C35F9F" w:rsidP="00135384">
    <w:pPr>
      <w:pStyle w:val="a8"/>
    </w:pPr>
    <w:r>
      <w:fldChar w:fldCharType="begin"/>
    </w:r>
    <w:r>
      <w:instrText xml:space="preserve">PAGE  </w:instrText>
    </w:r>
    <w:r>
      <w:fldChar w:fldCharType="separate"/>
    </w:r>
    <w:r w:rsidRPr="008438D5">
      <w:t>9</w:t>
    </w:r>
    <w:r>
      <w:fldChar w:fldCharType="end"/>
    </w:r>
  </w:p>
  <w:p w14:paraId="2EF057B4" w14:textId="77777777" w:rsidR="00C35F9F" w:rsidRDefault="00C35F9F" w:rsidP="00135384">
    <w:pPr>
      <w:pStyle w:val="a8"/>
    </w:pPr>
  </w:p>
  <w:p w14:paraId="0AC173BA" w14:textId="77777777" w:rsidR="00C35F9F" w:rsidRDefault="00C35F9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d"/>
      <w:tblW w:w="1010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52"/>
      <w:gridCol w:w="7555"/>
    </w:tblGrid>
    <w:tr w:rsidR="00C35F9F" w:rsidRPr="009E7F47" w14:paraId="5135C666" w14:textId="77777777" w:rsidTr="00A42A1E">
      <w:trPr>
        <w:trHeight w:val="851"/>
      </w:trPr>
      <w:tc>
        <w:tcPr>
          <w:tcW w:w="2552" w:type="dxa"/>
        </w:tcPr>
        <w:p w14:paraId="06ECA94E" w14:textId="758C8014" w:rsidR="00C35F9F" w:rsidRPr="009E7F47" w:rsidRDefault="00C35F9F" w:rsidP="00415A77">
          <w:pPr>
            <w:pStyle w:val="a8"/>
            <w:ind w:firstLine="0"/>
          </w:pPr>
          <w:r w:rsidRPr="009E7F47">
            <w:rPr>
              <w:noProof/>
            </w:rPr>
            <w:drawing>
              <wp:anchor distT="0" distB="0" distL="114300" distR="114300" simplePos="0" relativeHeight="251668480" behindDoc="1" locked="0" layoutInCell="1" allowOverlap="1" wp14:anchorId="2A1A6D1D" wp14:editId="52D8B019">
                <wp:simplePos x="0" y="0"/>
                <wp:positionH relativeFrom="margin">
                  <wp:posOffset>-591894</wp:posOffset>
                </wp:positionH>
                <wp:positionV relativeFrom="paragraph">
                  <wp:posOffset>-98558</wp:posOffset>
                </wp:positionV>
                <wp:extent cx="1538403" cy="485272"/>
                <wp:effectExtent l="0" t="0" r="5080" b="0"/>
                <wp:wrapNone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3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8403" cy="4852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555" w:type="dxa"/>
        </w:tcPr>
        <w:p w14:paraId="7C02D746" w14:textId="51A08165" w:rsidR="00C35F9F" w:rsidRPr="00971163" w:rsidRDefault="00C35F9F" w:rsidP="00971163">
          <w:pPr>
            <w:pStyle w:val="affffa"/>
            <w:jc w:val="both"/>
            <w:rPr>
              <w:b w:val="0"/>
              <w:sz w:val="20"/>
              <w:szCs w:val="20"/>
            </w:rPr>
          </w:pPr>
          <w:r w:rsidRPr="00971163">
            <w:rPr>
              <w:b w:val="0"/>
              <w:sz w:val="20"/>
              <w:szCs w:val="20"/>
            </w:rPr>
            <w:t xml:space="preserve">Руководство </w:t>
          </w:r>
          <w:r>
            <w:rPr>
              <w:b w:val="0"/>
              <w:sz w:val="20"/>
              <w:szCs w:val="20"/>
            </w:rPr>
            <w:t>системного администратора</w:t>
          </w:r>
          <w:r w:rsidRPr="00971163">
            <w:rPr>
              <w:b w:val="0"/>
              <w:sz w:val="20"/>
              <w:szCs w:val="20"/>
            </w:rPr>
            <w:t xml:space="preserve"> информационной системы «Временное решение электронный журнал дефектов»</w:t>
          </w:r>
        </w:p>
        <w:p w14:paraId="4027C823" w14:textId="0EA43A6F" w:rsidR="00C35F9F" w:rsidRPr="009E7F47" w:rsidRDefault="00C35F9F" w:rsidP="00415A77">
          <w:pPr>
            <w:pStyle w:val="a8"/>
            <w:ind w:firstLine="0"/>
          </w:pPr>
        </w:p>
      </w:tc>
    </w:tr>
  </w:tbl>
  <w:p w14:paraId="16081C86" w14:textId="48628748" w:rsidR="00C35F9F" w:rsidRPr="00B6768E" w:rsidRDefault="00C35F9F" w:rsidP="00415A77">
    <w:pPr>
      <w:pStyle w:val="a8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d"/>
      <w:tblW w:w="983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10"/>
      <w:gridCol w:w="7423"/>
    </w:tblGrid>
    <w:tr w:rsidR="00C35F9F" w:rsidRPr="00876812" w14:paraId="564D3B2B" w14:textId="77777777" w:rsidTr="00A42A1E">
      <w:trPr>
        <w:trHeight w:val="707"/>
      </w:trPr>
      <w:tc>
        <w:tcPr>
          <w:tcW w:w="2410" w:type="dxa"/>
        </w:tcPr>
        <w:p w14:paraId="37E3848D" w14:textId="1AC79223" w:rsidR="00C35F9F" w:rsidRPr="009E7F47" w:rsidRDefault="00C35F9F" w:rsidP="00A42A1E">
          <w:pPr>
            <w:pStyle w:val="a8"/>
          </w:pPr>
        </w:p>
      </w:tc>
      <w:tc>
        <w:tcPr>
          <w:tcW w:w="7423" w:type="dxa"/>
        </w:tcPr>
        <w:p w14:paraId="2E60E566" w14:textId="6E37AC1F" w:rsidR="00C35F9F" w:rsidRPr="009E7F47" w:rsidRDefault="00C35F9F" w:rsidP="005A551C">
          <w:pPr>
            <w:pStyle w:val="a8"/>
            <w:ind w:firstLine="0"/>
          </w:pPr>
        </w:p>
      </w:tc>
    </w:tr>
  </w:tbl>
  <w:p w14:paraId="6BE3B48A" w14:textId="77777777" w:rsidR="00C35F9F" w:rsidRPr="000A4551" w:rsidRDefault="00C35F9F">
    <w:pPr>
      <w:pStyle w:val="a8"/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F6ACE"/>
    <w:multiLevelType w:val="hybridMultilevel"/>
    <w:tmpl w:val="7FC88FE8"/>
    <w:lvl w:ilvl="0" w:tplc="369678A8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5D5B60"/>
    <w:multiLevelType w:val="multilevel"/>
    <w:tmpl w:val="74B60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5E7A4C"/>
    <w:multiLevelType w:val="multilevel"/>
    <w:tmpl w:val="0E589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1B5C36"/>
    <w:multiLevelType w:val="hybridMultilevel"/>
    <w:tmpl w:val="92AEC6F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03273"/>
    <w:multiLevelType w:val="hybridMultilevel"/>
    <w:tmpl w:val="4B4AEC3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F1D6110"/>
    <w:multiLevelType w:val="hybridMultilevel"/>
    <w:tmpl w:val="F41217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64CA8"/>
    <w:multiLevelType w:val="hybridMultilevel"/>
    <w:tmpl w:val="9062970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51C4AAC"/>
    <w:multiLevelType w:val="multilevel"/>
    <w:tmpl w:val="DBDE5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2A4426"/>
    <w:multiLevelType w:val="hybridMultilevel"/>
    <w:tmpl w:val="100ABE90"/>
    <w:lvl w:ilvl="0" w:tplc="369678A8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312172"/>
    <w:multiLevelType w:val="multilevel"/>
    <w:tmpl w:val="AFF27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A8493A"/>
    <w:multiLevelType w:val="hybridMultilevel"/>
    <w:tmpl w:val="8CC27D00"/>
    <w:lvl w:ilvl="0" w:tplc="D8249650">
      <w:start w:val="1"/>
      <w:numFmt w:val="bulle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84683D6">
      <w:start w:val="1"/>
      <w:numFmt w:val="bullet"/>
      <w:pStyle w:val="2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B6073E6"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eastAsia="Times New Roman" w:hAnsi="Wingdings" w:cs="Times New Roman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2B62AC"/>
    <w:multiLevelType w:val="multilevel"/>
    <w:tmpl w:val="4EC0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136DAE"/>
    <w:multiLevelType w:val="multilevel"/>
    <w:tmpl w:val="D9F880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183365"/>
    <w:multiLevelType w:val="hybridMultilevel"/>
    <w:tmpl w:val="605293E2"/>
    <w:lvl w:ilvl="0" w:tplc="BC2682C4">
      <w:start w:val="1"/>
      <w:numFmt w:val="bullet"/>
      <w:pStyle w:val="a"/>
      <w:lvlText w:val=""/>
      <w:lvlJc w:val="left"/>
      <w:pPr>
        <w:ind w:left="1494" w:hanging="360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89A1F8E"/>
    <w:multiLevelType w:val="hybridMultilevel"/>
    <w:tmpl w:val="1556D35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B18387C"/>
    <w:multiLevelType w:val="hybridMultilevel"/>
    <w:tmpl w:val="1CA2F2F6"/>
    <w:lvl w:ilvl="0" w:tplc="647C6766">
      <w:start w:val="1"/>
      <w:numFmt w:val="decimal"/>
      <w:pStyle w:val="1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C850CEC"/>
    <w:multiLevelType w:val="multilevel"/>
    <w:tmpl w:val="13921588"/>
    <w:lvl w:ilvl="0">
      <w:start w:val="1"/>
      <w:numFmt w:val="decimal"/>
      <w:pStyle w:val="10"/>
      <w:suff w:val="space"/>
      <w:lvlText w:val="%1.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."/>
      <w:lvlJc w:val="left"/>
      <w:pPr>
        <w:ind w:left="1994" w:hanging="576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4"/>
        <w:szCs w:val="28"/>
        <w:vertAlign w:val="baseline"/>
      </w:rPr>
    </w:lvl>
    <w:lvl w:ilvl="2">
      <w:start w:val="1"/>
      <w:numFmt w:val="decimal"/>
      <w:pStyle w:val="3"/>
      <w:suff w:val="space"/>
      <w:lvlText w:val="%1.%2.%3."/>
      <w:lvlJc w:val="left"/>
      <w:pPr>
        <w:ind w:left="1428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4"/>
        <w:vertAlign w:val="baseline"/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42A453F"/>
    <w:multiLevelType w:val="hybridMultilevel"/>
    <w:tmpl w:val="2294FA7C"/>
    <w:lvl w:ilvl="0" w:tplc="3222C636">
      <w:start w:val="1"/>
      <w:numFmt w:val="decimal"/>
      <w:pStyle w:val="a0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AD1EA6"/>
    <w:multiLevelType w:val="hybridMultilevel"/>
    <w:tmpl w:val="210ADB0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ABA1491"/>
    <w:multiLevelType w:val="multilevel"/>
    <w:tmpl w:val="457E5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6002E7"/>
    <w:multiLevelType w:val="hybridMultilevel"/>
    <w:tmpl w:val="2558FC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2F30285"/>
    <w:multiLevelType w:val="multilevel"/>
    <w:tmpl w:val="B87ABD62"/>
    <w:lvl w:ilvl="0">
      <w:start w:val="1"/>
      <w:numFmt w:val="decimal"/>
      <w:pStyle w:val="a1"/>
      <w:suff w:val="space"/>
      <w:lvlText w:val="%1."/>
      <w:lvlJc w:val="left"/>
      <w:pPr>
        <w:ind w:left="4534" w:hanging="1134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4962" w:hanging="1134"/>
      </w:pPr>
      <w:rPr>
        <w:rFonts w:cs="Times New Roman" w:hint="default"/>
        <w:b/>
        <w:color w:val="auto"/>
        <w:sz w:val="24"/>
        <w:lang w:val="ru-RU"/>
      </w:rPr>
    </w:lvl>
    <w:lvl w:ilvl="2">
      <w:start w:val="1"/>
      <w:numFmt w:val="decimal"/>
      <w:suff w:val="space"/>
      <w:lvlText w:val="%1.%2.%3."/>
      <w:lvlJc w:val="left"/>
      <w:pPr>
        <w:ind w:left="6663" w:hanging="1134"/>
      </w:pPr>
      <w:rPr>
        <w:rFonts w:cs="Times New Roman" w:hint="default"/>
        <w:b/>
        <w:sz w:val="24"/>
        <w:szCs w:val="24"/>
      </w:rPr>
    </w:lvl>
    <w:lvl w:ilvl="3">
      <w:start w:val="1"/>
      <w:numFmt w:val="decimal"/>
      <w:pStyle w:val="1111"/>
      <w:suff w:val="space"/>
      <w:lvlText w:val="%1.%2.%3.%4."/>
      <w:lvlJc w:val="left"/>
      <w:pPr>
        <w:ind w:left="3828" w:hanging="1134"/>
      </w:pPr>
      <w:rPr>
        <w:rFonts w:cs="Times New Roman" w:hint="default"/>
        <w:b w:val="0"/>
        <w:color w:val="auto"/>
        <w:lang w:val="x-none"/>
      </w:rPr>
    </w:lvl>
    <w:lvl w:ilvl="4">
      <w:start w:val="1"/>
      <w:numFmt w:val="decimal"/>
      <w:pStyle w:val="11111"/>
      <w:lvlText w:val="%1.%2.%3.%4.%5."/>
      <w:lvlJc w:val="left"/>
      <w:pPr>
        <w:tabs>
          <w:tab w:val="num" w:pos="5192"/>
        </w:tabs>
        <w:ind w:left="4904" w:hanging="792"/>
      </w:pPr>
      <w:rPr>
        <w:rFonts w:cs="Times New Roman" w:hint="default"/>
        <w:b w:val="0"/>
      </w:rPr>
    </w:lvl>
    <w:lvl w:ilvl="5">
      <w:start w:val="1"/>
      <w:numFmt w:val="decimal"/>
      <w:lvlText w:val="%1.%2.%3.%4.%5.%6."/>
      <w:lvlJc w:val="left"/>
      <w:pPr>
        <w:tabs>
          <w:tab w:val="num" w:pos="6138"/>
        </w:tabs>
        <w:ind w:left="5634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98"/>
        </w:tabs>
        <w:ind w:left="6138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18"/>
        </w:tabs>
        <w:ind w:left="6642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78"/>
        </w:tabs>
        <w:ind w:left="7218" w:hanging="1440"/>
      </w:pPr>
      <w:rPr>
        <w:rFonts w:cs="Times New Roman" w:hint="default"/>
      </w:rPr>
    </w:lvl>
  </w:abstractNum>
  <w:abstractNum w:abstractNumId="22" w15:restartNumberingAfterBreak="0">
    <w:nsid w:val="54883871"/>
    <w:multiLevelType w:val="multilevel"/>
    <w:tmpl w:val="9A9A7E2C"/>
    <w:lvl w:ilvl="0">
      <w:start w:val="1"/>
      <w:numFmt w:val="bullet"/>
      <w:pStyle w:val="11"/>
      <w:lvlText w:val=""/>
      <w:lvlJc w:val="left"/>
      <w:pPr>
        <w:ind w:left="0" w:firstLine="709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5706C0"/>
    <w:multiLevelType w:val="multilevel"/>
    <w:tmpl w:val="326CA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A22781"/>
    <w:multiLevelType w:val="multilevel"/>
    <w:tmpl w:val="9376A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726259"/>
    <w:multiLevelType w:val="hybridMultilevel"/>
    <w:tmpl w:val="63C2A07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C57612"/>
    <w:multiLevelType w:val="hybridMultilevel"/>
    <w:tmpl w:val="D8502BB0"/>
    <w:lvl w:ilvl="0" w:tplc="4A2CF634">
      <w:start w:val="1"/>
      <w:numFmt w:val="bullet"/>
      <w:pStyle w:val="a2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B4D0B71"/>
    <w:multiLevelType w:val="hybridMultilevel"/>
    <w:tmpl w:val="BEA2CE94"/>
    <w:lvl w:ilvl="0" w:tplc="BFB61FD6">
      <w:start w:val="1"/>
      <w:numFmt w:val="bullet"/>
      <w:pStyle w:val="a3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2"/>
  </w:num>
  <w:num w:numId="3">
    <w:abstractNumId w:val="27"/>
  </w:num>
  <w:num w:numId="4">
    <w:abstractNumId w:val="15"/>
  </w:num>
  <w:num w:numId="5">
    <w:abstractNumId w:val="16"/>
  </w:num>
  <w:num w:numId="6">
    <w:abstractNumId w:val="26"/>
  </w:num>
  <w:num w:numId="7">
    <w:abstractNumId w:val="13"/>
  </w:num>
  <w:num w:numId="8">
    <w:abstractNumId w:val="21"/>
  </w:num>
  <w:num w:numId="9">
    <w:abstractNumId w:val="17"/>
  </w:num>
  <w:num w:numId="10">
    <w:abstractNumId w:val="12"/>
  </w:num>
  <w:num w:numId="11">
    <w:abstractNumId w:val="24"/>
  </w:num>
  <w:num w:numId="12">
    <w:abstractNumId w:val="11"/>
  </w:num>
  <w:num w:numId="13">
    <w:abstractNumId w:val="1"/>
  </w:num>
  <w:num w:numId="14">
    <w:abstractNumId w:val="23"/>
  </w:num>
  <w:num w:numId="15">
    <w:abstractNumId w:val="7"/>
  </w:num>
  <w:num w:numId="16">
    <w:abstractNumId w:val="9"/>
  </w:num>
  <w:num w:numId="17">
    <w:abstractNumId w:val="19"/>
  </w:num>
  <w:num w:numId="18">
    <w:abstractNumId w:val="2"/>
  </w:num>
  <w:num w:numId="19">
    <w:abstractNumId w:val="0"/>
  </w:num>
  <w:num w:numId="20">
    <w:abstractNumId w:val="25"/>
  </w:num>
  <w:num w:numId="21">
    <w:abstractNumId w:val="8"/>
  </w:num>
  <w:num w:numId="22">
    <w:abstractNumId w:val="5"/>
  </w:num>
  <w:num w:numId="23">
    <w:abstractNumId w:val="20"/>
  </w:num>
  <w:num w:numId="24">
    <w:abstractNumId w:val="4"/>
  </w:num>
  <w:num w:numId="25">
    <w:abstractNumId w:val="14"/>
  </w:num>
  <w:num w:numId="26">
    <w:abstractNumId w:val="18"/>
  </w:num>
  <w:num w:numId="27">
    <w:abstractNumId w:val="3"/>
  </w:num>
  <w:num w:numId="28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lignBordersAndEdges/>
  <w:bordersDoNotSurroundHeader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1" w:dllVersion="512" w:checkStyle="1"/>
  <w:activeWritingStyle w:appName="MSWord" w:lang="tr-TR" w:vendorID="1" w:dllVersion="512" w:checkStyle="1"/>
  <w:proofState w:spelling="clean" w:grammar="clean"/>
  <w:attachedTemplate r:id="rId1"/>
  <w:documentProtection w:formatting="1" w:enforcement="0"/>
  <w:defaultTabStop w:val="709"/>
  <w:drawingGridHorizontalSpacing w:val="57"/>
  <w:drawingGridVerticalSpacing w:val="57"/>
  <w:noPunctuationKerning/>
  <w:characterSpacingControl w:val="doNotCompress"/>
  <w:hdrShapeDefaults>
    <o:shapedefaults v:ext="edit" spidmax="8193"/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D7F"/>
    <w:rsid w:val="000011D4"/>
    <w:rsid w:val="00001255"/>
    <w:rsid w:val="00001559"/>
    <w:rsid w:val="00003D7F"/>
    <w:rsid w:val="000042FC"/>
    <w:rsid w:val="00004410"/>
    <w:rsid w:val="000048A7"/>
    <w:rsid w:val="00004C9A"/>
    <w:rsid w:val="000050ED"/>
    <w:rsid w:val="00005D0B"/>
    <w:rsid w:val="00006201"/>
    <w:rsid w:val="0000654E"/>
    <w:rsid w:val="00006B94"/>
    <w:rsid w:val="000079B7"/>
    <w:rsid w:val="00010550"/>
    <w:rsid w:val="00012FF4"/>
    <w:rsid w:val="000130C5"/>
    <w:rsid w:val="00013159"/>
    <w:rsid w:val="00014BB6"/>
    <w:rsid w:val="0001576C"/>
    <w:rsid w:val="00015D89"/>
    <w:rsid w:val="00016AF8"/>
    <w:rsid w:val="00016E97"/>
    <w:rsid w:val="000178C7"/>
    <w:rsid w:val="0001790B"/>
    <w:rsid w:val="00021889"/>
    <w:rsid w:val="00022A48"/>
    <w:rsid w:val="00024AB2"/>
    <w:rsid w:val="00024B02"/>
    <w:rsid w:val="00024E21"/>
    <w:rsid w:val="00024F08"/>
    <w:rsid w:val="00026C07"/>
    <w:rsid w:val="00027A86"/>
    <w:rsid w:val="00030630"/>
    <w:rsid w:val="00030BFD"/>
    <w:rsid w:val="000310AB"/>
    <w:rsid w:val="000316E5"/>
    <w:rsid w:val="00032D53"/>
    <w:rsid w:val="000331C2"/>
    <w:rsid w:val="0003582D"/>
    <w:rsid w:val="00035D00"/>
    <w:rsid w:val="00035E3E"/>
    <w:rsid w:val="00036292"/>
    <w:rsid w:val="00036827"/>
    <w:rsid w:val="000404E9"/>
    <w:rsid w:val="00040594"/>
    <w:rsid w:val="000441F1"/>
    <w:rsid w:val="000460BD"/>
    <w:rsid w:val="00046311"/>
    <w:rsid w:val="0004726C"/>
    <w:rsid w:val="000503A1"/>
    <w:rsid w:val="0005076B"/>
    <w:rsid w:val="000516E2"/>
    <w:rsid w:val="0005196A"/>
    <w:rsid w:val="00051C7B"/>
    <w:rsid w:val="000526E6"/>
    <w:rsid w:val="00053D80"/>
    <w:rsid w:val="00055613"/>
    <w:rsid w:val="00055891"/>
    <w:rsid w:val="00055CF9"/>
    <w:rsid w:val="0005671F"/>
    <w:rsid w:val="00057E03"/>
    <w:rsid w:val="00057E91"/>
    <w:rsid w:val="000600BB"/>
    <w:rsid w:val="000606C2"/>
    <w:rsid w:val="00061912"/>
    <w:rsid w:val="00062026"/>
    <w:rsid w:val="000626D8"/>
    <w:rsid w:val="00062DB3"/>
    <w:rsid w:val="00063EDC"/>
    <w:rsid w:val="00064197"/>
    <w:rsid w:val="000650F2"/>
    <w:rsid w:val="000676AD"/>
    <w:rsid w:val="000703B0"/>
    <w:rsid w:val="00070899"/>
    <w:rsid w:val="00071721"/>
    <w:rsid w:val="0007234A"/>
    <w:rsid w:val="000723C2"/>
    <w:rsid w:val="000728DF"/>
    <w:rsid w:val="00074192"/>
    <w:rsid w:val="00074AD3"/>
    <w:rsid w:val="00075B72"/>
    <w:rsid w:val="0008043C"/>
    <w:rsid w:val="000813EF"/>
    <w:rsid w:val="00081546"/>
    <w:rsid w:val="00081D52"/>
    <w:rsid w:val="00082832"/>
    <w:rsid w:val="00083338"/>
    <w:rsid w:val="000841A1"/>
    <w:rsid w:val="00085F38"/>
    <w:rsid w:val="00086F8B"/>
    <w:rsid w:val="000904B8"/>
    <w:rsid w:val="0009085E"/>
    <w:rsid w:val="0009257D"/>
    <w:rsid w:val="000925E6"/>
    <w:rsid w:val="00092A5E"/>
    <w:rsid w:val="00094A3F"/>
    <w:rsid w:val="00095D6F"/>
    <w:rsid w:val="00096F8C"/>
    <w:rsid w:val="00097940"/>
    <w:rsid w:val="00097B78"/>
    <w:rsid w:val="00097E32"/>
    <w:rsid w:val="000A1435"/>
    <w:rsid w:val="000A1FD9"/>
    <w:rsid w:val="000A2A1F"/>
    <w:rsid w:val="000A3D18"/>
    <w:rsid w:val="000A48A2"/>
    <w:rsid w:val="000A5342"/>
    <w:rsid w:val="000A625A"/>
    <w:rsid w:val="000A77D3"/>
    <w:rsid w:val="000A79FC"/>
    <w:rsid w:val="000A7AD7"/>
    <w:rsid w:val="000B24DB"/>
    <w:rsid w:val="000B27AE"/>
    <w:rsid w:val="000B31F0"/>
    <w:rsid w:val="000B3422"/>
    <w:rsid w:val="000B3708"/>
    <w:rsid w:val="000B3F17"/>
    <w:rsid w:val="000B4A65"/>
    <w:rsid w:val="000B5464"/>
    <w:rsid w:val="000B5E42"/>
    <w:rsid w:val="000B6F9F"/>
    <w:rsid w:val="000B754C"/>
    <w:rsid w:val="000B7E4A"/>
    <w:rsid w:val="000C05CF"/>
    <w:rsid w:val="000C0979"/>
    <w:rsid w:val="000C266A"/>
    <w:rsid w:val="000C2A64"/>
    <w:rsid w:val="000C3642"/>
    <w:rsid w:val="000C5A9C"/>
    <w:rsid w:val="000C5E19"/>
    <w:rsid w:val="000C64B1"/>
    <w:rsid w:val="000C6A7A"/>
    <w:rsid w:val="000C6BC1"/>
    <w:rsid w:val="000C7098"/>
    <w:rsid w:val="000C7960"/>
    <w:rsid w:val="000D1960"/>
    <w:rsid w:val="000D29E0"/>
    <w:rsid w:val="000D2A3F"/>
    <w:rsid w:val="000D40FB"/>
    <w:rsid w:val="000D42A6"/>
    <w:rsid w:val="000D4957"/>
    <w:rsid w:val="000D5F5F"/>
    <w:rsid w:val="000D7548"/>
    <w:rsid w:val="000D773A"/>
    <w:rsid w:val="000E0955"/>
    <w:rsid w:val="000E0E8E"/>
    <w:rsid w:val="000E0F18"/>
    <w:rsid w:val="000E1B5C"/>
    <w:rsid w:val="000E4F98"/>
    <w:rsid w:val="000E5106"/>
    <w:rsid w:val="000E5F82"/>
    <w:rsid w:val="000E62E1"/>
    <w:rsid w:val="000E65FB"/>
    <w:rsid w:val="000E6D46"/>
    <w:rsid w:val="000E7258"/>
    <w:rsid w:val="000F028A"/>
    <w:rsid w:val="000F060B"/>
    <w:rsid w:val="000F0FE2"/>
    <w:rsid w:val="000F113C"/>
    <w:rsid w:val="000F4030"/>
    <w:rsid w:val="000F4569"/>
    <w:rsid w:val="000F592A"/>
    <w:rsid w:val="000F59C3"/>
    <w:rsid w:val="000F64BD"/>
    <w:rsid w:val="000F69D6"/>
    <w:rsid w:val="000F6A3C"/>
    <w:rsid w:val="000F6A65"/>
    <w:rsid w:val="000F7564"/>
    <w:rsid w:val="000F778E"/>
    <w:rsid w:val="000F7D87"/>
    <w:rsid w:val="00100207"/>
    <w:rsid w:val="00101477"/>
    <w:rsid w:val="001016DA"/>
    <w:rsid w:val="00101D1D"/>
    <w:rsid w:val="00102860"/>
    <w:rsid w:val="00102A78"/>
    <w:rsid w:val="00103A84"/>
    <w:rsid w:val="00103DA3"/>
    <w:rsid w:val="001056B2"/>
    <w:rsid w:val="0010655F"/>
    <w:rsid w:val="00106BD2"/>
    <w:rsid w:val="0010706E"/>
    <w:rsid w:val="001111EC"/>
    <w:rsid w:val="0011197C"/>
    <w:rsid w:val="00112830"/>
    <w:rsid w:val="00112C79"/>
    <w:rsid w:val="001132D5"/>
    <w:rsid w:val="00113CBD"/>
    <w:rsid w:val="00113FAC"/>
    <w:rsid w:val="00114A34"/>
    <w:rsid w:val="00114CA0"/>
    <w:rsid w:val="00115CC7"/>
    <w:rsid w:val="00115F7D"/>
    <w:rsid w:val="00115FEA"/>
    <w:rsid w:val="00116E97"/>
    <w:rsid w:val="001201A1"/>
    <w:rsid w:val="00122F67"/>
    <w:rsid w:val="00123A33"/>
    <w:rsid w:val="00124BFB"/>
    <w:rsid w:val="001258C2"/>
    <w:rsid w:val="001264AF"/>
    <w:rsid w:val="0013040B"/>
    <w:rsid w:val="00130D6C"/>
    <w:rsid w:val="00130F1A"/>
    <w:rsid w:val="001321B3"/>
    <w:rsid w:val="00132668"/>
    <w:rsid w:val="00132767"/>
    <w:rsid w:val="00133A84"/>
    <w:rsid w:val="001348B8"/>
    <w:rsid w:val="00135384"/>
    <w:rsid w:val="00135871"/>
    <w:rsid w:val="001368F5"/>
    <w:rsid w:val="00137A7E"/>
    <w:rsid w:val="001416A2"/>
    <w:rsid w:val="00142749"/>
    <w:rsid w:val="00143A99"/>
    <w:rsid w:val="00143EB6"/>
    <w:rsid w:val="00143FC5"/>
    <w:rsid w:val="00144369"/>
    <w:rsid w:val="00144ABC"/>
    <w:rsid w:val="00146964"/>
    <w:rsid w:val="00146995"/>
    <w:rsid w:val="00146AF5"/>
    <w:rsid w:val="00146C22"/>
    <w:rsid w:val="00146D66"/>
    <w:rsid w:val="001472EC"/>
    <w:rsid w:val="00147B33"/>
    <w:rsid w:val="0015067F"/>
    <w:rsid w:val="001516E7"/>
    <w:rsid w:val="00152448"/>
    <w:rsid w:val="001526DA"/>
    <w:rsid w:val="001556CC"/>
    <w:rsid w:val="00155FFD"/>
    <w:rsid w:val="0015635D"/>
    <w:rsid w:val="00156DFB"/>
    <w:rsid w:val="00157FD7"/>
    <w:rsid w:val="001616B9"/>
    <w:rsid w:val="00162008"/>
    <w:rsid w:val="00162B67"/>
    <w:rsid w:val="00163091"/>
    <w:rsid w:val="00167363"/>
    <w:rsid w:val="00167684"/>
    <w:rsid w:val="001700CC"/>
    <w:rsid w:val="001706BF"/>
    <w:rsid w:val="00171EC7"/>
    <w:rsid w:val="00172D1F"/>
    <w:rsid w:val="00173899"/>
    <w:rsid w:val="001769EC"/>
    <w:rsid w:val="00176A10"/>
    <w:rsid w:val="00176B69"/>
    <w:rsid w:val="00177965"/>
    <w:rsid w:val="00180C14"/>
    <w:rsid w:val="00182E34"/>
    <w:rsid w:val="00183673"/>
    <w:rsid w:val="0018492E"/>
    <w:rsid w:val="0018674B"/>
    <w:rsid w:val="00186910"/>
    <w:rsid w:val="00186A39"/>
    <w:rsid w:val="00186D98"/>
    <w:rsid w:val="001874B5"/>
    <w:rsid w:val="001919B0"/>
    <w:rsid w:val="00191CC2"/>
    <w:rsid w:val="00192CF1"/>
    <w:rsid w:val="00194204"/>
    <w:rsid w:val="0019675F"/>
    <w:rsid w:val="00196AEA"/>
    <w:rsid w:val="0019775D"/>
    <w:rsid w:val="001A04C2"/>
    <w:rsid w:val="001A0CF1"/>
    <w:rsid w:val="001A137E"/>
    <w:rsid w:val="001A1690"/>
    <w:rsid w:val="001A2AE5"/>
    <w:rsid w:val="001A2C27"/>
    <w:rsid w:val="001A3402"/>
    <w:rsid w:val="001A3686"/>
    <w:rsid w:val="001A3AAF"/>
    <w:rsid w:val="001A503A"/>
    <w:rsid w:val="001A59BB"/>
    <w:rsid w:val="001A5F7B"/>
    <w:rsid w:val="001A6689"/>
    <w:rsid w:val="001A6F16"/>
    <w:rsid w:val="001B0BB3"/>
    <w:rsid w:val="001B0CA4"/>
    <w:rsid w:val="001B2A75"/>
    <w:rsid w:val="001B4703"/>
    <w:rsid w:val="001B6374"/>
    <w:rsid w:val="001B6E2B"/>
    <w:rsid w:val="001C09B3"/>
    <w:rsid w:val="001C0BC2"/>
    <w:rsid w:val="001C1110"/>
    <w:rsid w:val="001C1CF0"/>
    <w:rsid w:val="001C1E76"/>
    <w:rsid w:val="001C20C2"/>
    <w:rsid w:val="001C247F"/>
    <w:rsid w:val="001C2EA5"/>
    <w:rsid w:val="001C3FED"/>
    <w:rsid w:val="001C49C4"/>
    <w:rsid w:val="001C4B54"/>
    <w:rsid w:val="001C5F8E"/>
    <w:rsid w:val="001C6CB2"/>
    <w:rsid w:val="001C75BA"/>
    <w:rsid w:val="001C7F15"/>
    <w:rsid w:val="001D01CE"/>
    <w:rsid w:val="001D0435"/>
    <w:rsid w:val="001D04EF"/>
    <w:rsid w:val="001D0B82"/>
    <w:rsid w:val="001D0CD6"/>
    <w:rsid w:val="001D20D8"/>
    <w:rsid w:val="001D2884"/>
    <w:rsid w:val="001D2B04"/>
    <w:rsid w:val="001D3471"/>
    <w:rsid w:val="001D3614"/>
    <w:rsid w:val="001D3BC4"/>
    <w:rsid w:val="001D48D7"/>
    <w:rsid w:val="001D530F"/>
    <w:rsid w:val="001D5481"/>
    <w:rsid w:val="001D5946"/>
    <w:rsid w:val="001D64C0"/>
    <w:rsid w:val="001E0570"/>
    <w:rsid w:val="001E083A"/>
    <w:rsid w:val="001E11F3"/>
    <w:rsid w:val="001E4F41"/>
    <w:rsid w:val="001E6180"/>
    <w:rsid w:val="001E642B"/>
    <w:rsid w:val="001F0448"/>
    <w:rsid w:val="001F0B46"/>
    <w:rsid w:val="001F10EB"/>
    <w:rsid w:val="001F171F"/>
    <w:rsid w:val="001F18B9"/>
    <w:rsid w:val="001F27F3"/>
    <w:rsid w:val="001F3169"/>
    <w:rsid w:val="001F3688"/>
    <w:rsid w:val="001F664D"/>
    <w:rsid w:val="001F66C4"/>
    <w:rsid w:val="001F713F"/>
    <w:rsid w:val="00201168"/>
    <w:rsid w:val="002022A8"/>
    <w:rsid w:val="00202BE3"/>
    <w:rsid w:val="00204E52"/>
    <w:rsid w:val="00205A12"/>
    <w:rsid w:val="002060FF"/>
    <w:rsid w:val="00207F83"/>
    <w:rsid w:val="0021076C"/>
    <w:rsid w:val="00211107"/>
    <w:rsid w:val="00211FEE"/>
    <w:rsid w:val="00213068"/>
    <w:rsid w:val="00213A40"/>
    <w:rsid w:val="00214021"/>
    <w:rsid w:val="00214387"/>
    <w:rsid w:val="00214541"/>
    <w:rsid w:val="002150DB"/>
    <w:rsid w:val="002151DC"/>
    <w:rsid w:val="00215ECE"/>
    <w:rsid w:val="002168F0"/>
    <w:rsid w:val="00216DCA"/>
    <w:rsid w:val="00217A07"/>
    <w:rsid w:val="00217B7C"/>
    <w:rsid w:val="002204A8"/>
    <w:rsid w:val="00220856"/>
    <w:rsid w:val="002211E2"/>
    <w:rsid w:val="00221CF2"/>
    <w:rsid w:val="00222331"/>
    <w:rsid w:val="002225E6"/>
    <w:rsid w:val="00222BD7"/>
    <w:rsid w:val="00223A50"/>
    <w:rsid w:val="00223B96"/>
    <w:rsid w:val="002240E2"/>
    <w:rsid w:val="00224CE1"/>
    <w:rsid w:val="002267A3"/>
    <w:rsid w:val="00227C17"/>
    <w:rsid w:val="002305A4"/>
    <w:rsid w:val="0023071D"/>
    <w:rsid w:val="00230F85"/>
    <w:rsid w:val="00232233"/>
    <w:rsid w:val="00232264"/>
    <w:rsid w:val="00233FA9"/>
    <w:rsid w:val="00234059"/>
    <w:rsid w:val="0023461E"/>
    <w:rsid w:val="002347CF"/>
    <w:rsid w:val="00235A91"/>
    <w:rsid w:val="00236946"/>
    <w:rsid w:val="00237635"/>
    <w:rsid w:val="00240D80"/>
    <w:rsid w:val="00241618"/>
    <w:rsid w:val="00241D1D"/>
    <w:rsid w:val="0024264E"/>
    <w:rsid w:val="00242BCD"/>
    <w:rsid w:val="00242CED"/>
    <w:rsid w:val="00242D40"/>
    <w:rsid w:val="00243485"/>
    <w:rsid w:val="002439BC"/>
    <w:rsid w:val="00244C05"/>
    <w:rsid w:val="00245756"/>
    <w:rsid w:val="0024610E"/>
    <w:rsid w:val="002462FA"/>
    <w:rsid w:val="00246374"/>
    <w:rsid w:val="00246EF7"/>
    <w:rsid w:val="002471BB"/>
    <w:rsid w:val="00247407"/>
    <w:rsid w:val="002474AF"/>
    <w:rsid w:val="0024754E"/>
    <w:rsid w:val="00251CF9"/>
    <w:rsid w:val="00253415"/>
    <w:rsid w:val="00254156"/>
    <w:rsid w:val="00254D63"/>
    <w:rsid w:val="00254DDD"/>
    <w:rsid w:val="00255246"/>
    <w:rsid w:val="00257C87"/>
    <w:rsid w:val="00261066"/>
    <w:rsid w:val="00261602"/>
    <w:rsid w:val="002634EC"/>
    <w:rsid w:val="00265184"/>
    <w:rsid w:val="00265E30"/>
    <w:rsid w:val="00266191"/>
    <w:rsid w:val="00266B4C"/>
    <w:rsid w:val="00267693"/>
    <w:rsid w:val="0027041B"/>
    <w:rsid w:val="00272025"/>
    <w:rsid w:val="00272761"/>
    <w:rsid w:val="00272D24"/>
    <w:rsid w:val="00273299"/>
    <w:rsid w:val="00273D89"/>
    <w:rsid w:val="00275016"/>
    <w:rsid w:val="00275D8E"/>
    <w:rsid w:val="00275F3C"/>
    <w:rsid w:val="00276EDA"/>
    <w:rsid w:val="0027743A"/>
    <w:rsid w:val="002775E2"/>
    <w:rsid w:val="00277DD3"/>
    <w:rsid w:val="002805E3"/>
    <w:rsid w:val="00282028"/>
    <w:rsid w:val="0028233E"/>
    <w:rsid w:val="00284249"/>
    <w:rsid w:val="00284716"/>
    <w:rsid w:val="00284A5D"/>
    <w:rsid w:val="00284FBD"/>
    <w:rsid w:val="00285BB2"/>
    <w:rsid w:val="002862CF"/>
    <w:rsid w:val="0028641C"/>
    <w:rsid w:val="00286B06"/>
    <w:rsid w:val="00287CCD"/>
    <w:rsid w:val="00287DBC"/>
    <w:rsid w:val="00290339"/>
    <w:rsid w:val="002903EA"/>
    <w:rsid w:val="002907E1"/>
    <w:rsid w:val="00290913"/>
    <w:rsid w:val="00290EC8"/>
    <w:rsid w:val="00291507"/>
    <w:rsid w:val="002922DB"/>
    <w:rsid w:val="00292319"/>
    <w:rsid w:val="002935FD"/>
    <w:rsid w:val="0029458C"/>
    <w:rsid w:val="002946F0"/>
    <w:rsid w:val="00296805"/>
    <w:rsid w:val="0029792F"/>
    <w:rsid w:val="002A1C9C"/>
    <w:rsid w:val="002A2857"/>
    <w:rsid w:val="002A37D0"/>
    <w:rsid w:val="002A54C7"/>
    <w:rsid w:val="002A55AA"/>
    <w:rsid w:val="002A5832"/>
    <w:rsid w:val="002A5D01"/>
    <w:rsid w:val="002A5DDE"/>
    <w:rsid w:val="002A654A"/>
    <w:rsid w:val="002A6D01"/>
    <w:rsid w:val="002A6D61"/>
    <w:rsid w:val="002B0E96"/>
    <w:rsid w:val="002B32DD"/>
    <w:rsid w:val="002B3BF1"/>
    <w:rsid w:val="002B3E6D"/>
    <w:rsid w:val="002B5065"/>
    <w:rsid w:val="002B57C2"/>
    <w:rsid w:val="002B5904"/>
    <w:rsid w:val="002B590F"/>
    <w:rsid w:val="002B648F"/>
    <w:rsid w:val="002B6F5C"/>
    <w:rsid w:val="002B788C"/>
    <w:rsid w:val="002B7BFB"/>
    <w:rsid w:val="002C0797"/>
    <w:rsid w:val="002C1AB2"/>
    <w:rsid w:val="002C22CC"/>
    <w:rsid w:val="002C2DB3"/>
    <w:rsid w:val="002C4AB0"/>
    <w:rsid w:val="002C4BFB"/>
    <w:rsid w:val="002C4EA8"/>
    <w:rsid w:val="002C58D0"/>
    <w:rsid w:val="002C6428"/>
    <w:rsid w:val="002C726B"/>
    <w:rsid w:val="002C7B89"/>
    <w:rsid w:val="002D012C"/>
    <w:rsid w:val="002D0AEB"/>
    <w:rsid w:val="002D2C68"/>
    <w:rsid w:val="002D52E8"/>
    <w:rsid w:val="002D6889"/>
    <w:rsid w:val="002D69D7"/>
    <w:rsid w:val="002D6ECE"/>
    <w:rsid w:val="002D7D04"/>
    <w:rsid w:val="002E0A88"/>
    <w:rsid w:val="002E10DE"/>
    <w:rsid w:val="002E2516"/>
    <w:rsid w:val="002E345D"/>
    <w:rsid w:val="002E622E"/>
    <w:rsid w:val="002E68E5"/>
    <w:rsid w:val="002E704B"/>
    <w:rsid w:val="002E74D9"/>
    <w:rsid w:val="002E7CDD"/>
    <w:rsid w:val="002F1306"/>
    <w:rsid w:val="002F1BE1"/>
    <w:rsid w:val="002F4936"/>
    <w:rsid w:val="002F4A68"/>
    <w:rsid w:val="002F4D8C"/>
    <w:rsid w:val="002F4F1F"/>
    <w:rsid w:val="002F6974"/>
    <w:rsid w:val="0030066F"/>
    <w:rsid w:val="003019CC"/>
    <w:rsid w:val="003022D3"/>
    <w:rsid w:val="00302D58"/>
    <w:rsid w:val="003037B2"/>
    <w:rsid w:val="00304273"/>
    <w:rsid w:val="00304B7B"/>
    <w:rsid w:val="00305DB8"/>
    <w:rsid w:val="003067E4"/>
    <w:rsid w:val="00306815"/>
    <w:rsid w:val="00306AFA"/>
    <w:rsid w:val="00307B0B"/>
    <w:rsid w:val="00310D7C"/>
    <w:rsid w:val="00311B40"/>
    <w:rsid w:val="003123F3"/>
    <w:rsid w:val="003127DD"/>
    <w:rsid w:val="00312919"/>
    <w:rsid w:val="00312F88"/>
    <w:rsid w:val="003130CA"/>
    <w:rsid w:val="003141BD"/>
    <w:rsid w:val="00317677"/>
    <w:rsid w:val="00317BC3"/>
    <w:rsid w:val="00321539"/>
    <w:rsid w:val="00322143"/>
    <w:rsid w:val="0032247F"/>
    <w:rsid w:val="003228C8"/>
    <w:rsid w:val="00322C83"/>
    <w:rsid w:val="003240D8"/>
    <w:rsid w:val="00325327"/>
    <w:rsid w:val="00326878"/>
    <w:rsid w:val="00326AD4"/>
    <w:rsid w:val="003275E2"/>
    <w:rsid w:val="00332F20"/>
    <w:rsid w:val="003339B7"/>
    <w:rsid w:val="00334BD8"/>
    <w:rsid w:val="00334E80"/>
    <w:rsid w:val="00335644"/>
    <w:rsid w:val="00335AD4"/>
    <w:rsid w:val="00336B21"/>
    <w:rsid w:val="00337446"/>
    <w:rsid w:val="00340B35"/>
    <w:rsid w:val="003411B9"/>
    <w:rsid w:val="00341A05"/>
    <w:rsid w:val="00341C5D"/>
    <w:rsid w:val="00342CF8"/>
    <w:rsid w:val="00344762"/>
    <w:rsid w:val="00345F81"/>
    <w:rsid w:val="0034696D"/>
    <w:rsid w:val="0034731F"/>
    <w:rsid w:val="00347DE8"/>
    <w:rsid w:val="00350A3F"/>
    <w:rsid w:val="0035136E"/>
    <w:rsid w:val="00351C9C"/>
    <w:rsid w:val="00351F18"/>
    <w:rsid w:val="00353DF5"/>
    <w:rsid w:val="003544AF"/>
    <w:rsid w:val="00354E85"/>
    <w:rsid w:val="0035544E"/>
    <w:rsid w:val="00355471"/>
    <w:rsid w:val="00356DEA"/>
    <w:rsid w:val="0036031E"/>
    <w:rsid w:val="00360607"/>
    <w:rsid w:val="003609C8"/>
    <w:rsid w:val="00361A67"/>
    <w:rsid w:val="00361F1B"/>
    <w:rsid w:val="00362D5C"/>
    <w:rsid w:val="003633F7"/>
    <w:rsid w:val="0036397E"/>
    <w:rsid w:val="00364045"/>
    <w:rsid w:val="00364197"/>
    <w:rsid w:val="00364A83"/>
    <w:rsid w:val="003676D3"/>
    <w:rsid w:val="00370FA3"/>
    <w:rsid w:val="00371C73"/>
    <w:rsid w:val="003720B4"/>
    <w:rsid w:val="00372E33"/>
    <w:rsid w:val="00373441"/>
    <w:rsid w:val="00374632"/>
    <w:rsid w:val="00375135"/>
    <w:rsid w:val="00377DD9"/>
    <w:rsid w:val="00380D2D"/>
    <w:rsid w:val="00381D7D"/>
    <w:rsid w:val="00381DC0"/>
    <w:rsid w:val="003820FC"/>
    <w:rsid w:val="00384308"/>
    <w:rsid w:val="00384311"/>
    <w:rsid w:val="0038475D"/>
    <w:rsid w:val="00385CBF"/>
    <w:rsid w:val="00386444"/>
    <w:rsid w:val="003866B5"/>
    <w:rsid w:val="00386BEC"/>
    <w:rsid w:val="00386E40"/>
    <w:rsid w:val="003871A4"/>
    <w:rsid w:val="00387298"/>
    <w:rsid w:val="00390973"/>
    <w:rsid w:val="003921E8"/>
    <w:rsid w:val="00392252"/>
    <w:rsid w:val="00392592"/>
    <w:rsid w:val="0039260D"/>
    <w:rsid w:val="003928DE"/>
    <w:rsid w:val="00392D11"/>
    <w:rsid w:val="00392E6A"/>
    <w:rsid w:val="00394798"/>
    <w:rsid w:val="003948C1"/>
    <w:rsid w:val="00394EAB"/>
    <w:rsid w:val="003955A4"/>
    <w:rsid w:val="00395C74"/>
    <w:rsid w:val="003A3865"/>
    <w:rsid w:val="003A5043"/>
    <w:rsid w:val="003A7520"/>
    <w:rsid w:val="003B04A0"/>
    <w:rsid w:val="003B1D2B"/>
    <w:rsid w:val="003B34D8"/>
    <w:rsid w:val="003B4F28"/>
    <w:rsid w:val="003B57F1"/>
    <w:rsid w:val="003B6721"/>
    <w:rsid w:val="003B6B84"/>
    <w:rsid w:val="003B6DFB"/>
    <w:rsid w:val="003B6FF0"/>
    <w:rsid w:val="003C007B"/>
    <w:rsid w:val="003C0303"/>
    <w:rsid w:val="003C04D9"/>
    <w:rsid w:val="003C06A9"/>
    <w:rsid w:val="003C19D4"/>
    <w:rsid w:val="003C3E89"/>
    <w:rsid w:val="003C460F"/>
    <w:rsid w:val="003C53B1"/>
    <w:rsid w:val="003C53CD"/>
    <w:rsid w:val="003C5A9C"/>
    <w:rsid w:val="003C60FE"/>
    <w:rsid w:val="003C6C2C"/>
    <w:rsid w:val="003C71E9"/>
    <w:rsid w:val="003D0EB5"/>
    <w:rsid w:val="003D0F2C"/>
    <w:rsid w:val="003D0FC6"/>
    <w:rsid w:val="003D3892"/>
    <w:rsid w:val="003D3A36"/>
    <w:rsid w:val="003D5B1F"/>
    <w:rsid w:val="003D6256"/>
    <w:rsid w:val="003D6BE6"/>
    <w:rsid w:val="003E11DC"/>
    <w:rsid w:val="003E1612"/>
    <w:rsid w:val="003E2267"/>
    <w:rsid w:val="003E4152"/>
    <w:rsid w:val="003E4623"/>
    <w:rsid w:val="003E4789"/>
    <w:rsid w:val="003E4EF9"/>
    <w:rsid w:val="003E5162"/>
    <w:rsid w:val="003E567B"/>
    <w:rsid w:val="003E6B08"/>
    <w:rsid w:val="003E7AD0"/>
    <w:rsid w:val="003F28A2"/>
    <w:rsid w:val="003F2BA6"/>
    <w:rsid w:val="003F5252"/>
    <w:rsid w:val="003F589E"/>
    <w:rsid w:val="003F59B2"/>
    <w:rsid w:val="003F59C8"/>
    <w:rsid w:val="003F70A3"/>
    <w:rsid w:val="003F7372"/>
    <w:rsid w:val="00400063"/>
    <w:rsid w:val="0040078E"/>
    <w:rsid w:val="00400B39"/>
    <w:rsid w:val="00401A92"/>
    <w:rsid w:val="00404C77"/>
    <w:rsid w:val="00404D7A"/>
    <w:rsid w:val="00404E96"/>
    <w:rsid w:val="0040556D"/>
    <w:rsid w:val="004056EE"/>
    <w:rsid w:val="00406413"/>
    <w:rsid w:val="00406E3E"/>
    <w:rsid w:val="0040753E"/>
    <w:rsid w:val="004106D6"/>
    <w:rsid w:val="004107B3"/>
    <w:rsid w:val="00411882"/>
    <w:rsid w:val="00412673"/>
    <w:rsid w:val="004130D4"/>
    <w:rsid w:val="0041311C"/>
    <w:rsid w:val="0041311D"/>
    <w:rsid w:val="00415067"/>
    <w:rsid w:val="004158C9"/>
    <w:rsid w:val="00415A77"/>
    <w:rsid w:val="00416478"/>
    <w:rsid w:val="00416B18"/>
    <w:rsid w:val="00416ED9"/>
    <w:rsid w:val="00417C5D"/>
    <w:rsid w:val="004205BA"/>
    <w:rsid w:val="00420654"/>
    <w:rsid w:val="004206AE"/>
    <w:rsid w:val="00420E68"/>
    <w:rsid w:val="00421E56"/>
    <w:rsid w:val="004229E0"/>
    <w:rsid w:val="00422EBE"/>
    <w:rsid w:val="004247AD"/>
    <w:rsid w:val="004262D0"/>
    <w:rsid w:val="0042694D"/>
    <w:rsid w:val="00426AEA"/>
    <w:rsid w:val="004314A9"/>
    <w:rsid w:val="0043286F"/>
    <w:rsid w:val="004333A1"/>
    <w:rsid w:val="004350A9"/>
    <w:rsid w:val="0043510F"/>
    <w:rsid w:val="004362C4"/>
    <w:rsid w:val="004375DC"/>
    <w:rsid w:val="004400C5"/>
    <w:rsid w:val="004406B2"/>
    <w:rsid w:val="00441146"/>
    <w:rsid w:val="0044255A"/>
    <w:rsid w:val="00442758"/>
    <w:rsid w:val="00442BC9"/>
    <w:rsid w:val="004430E8"/>
    <w:rsid w:val="00445827"/>
    <w:rsid w:val="004461CB"/>
    <w:rsid w:val="004463F0"/>
    <w:rsid w:val="004468A1"/>
    <w:rsid w:val="004470CF"/>
    <w:rsid w:val="00447B56"/>
    <w:rsid w:val="004500B8"/>
    <w:rsid w:val="00450D97"/>
    <w:rsid w:val="004513C6"/>
    <w:rsid w:val="00451DEC"/>
    <w:rsid w:val="004525C8"/>
    <w:rsid w:val="00452A1A"/>
    <w:rsid w:val="004540D4"/>
    <w:rsid w:val="00454812"/>
    <w:rsid w:val="00454ABD"/>
    <w:rsid w:val="004555A2"/>
    <w:rsid w:val="00455EAF"/>
    <w:rsid w:val="00457177"/>
    <w:rsid w:val="0046093B"/>
    <w:rsid w:val="004609C3"/>
    <w:rsid w:val="004609F8"/>
    <w:rsid w:val="00460F53"/>
    <w:rsid w:val="00461176"/>
    <w:rsid w:val="00462E79"/>
    <w:rsid w:val="00463F50"/>
    <w:rsid w:val="0046654E"/>
    <w:rsid w:val="0046690E"/>
    <w:rsid w:val="00467376"/>
    <w:rsid w:val="00467D72"/>
    <w:rsid w:val="004701A8"/>
    <w:rsid w:val="00470AA4"/>
    <w:rsid w:val="00470FB2"/>
    <w:rsid w:val="004714CA"/>
    <w:rsid w:val="00471D34"/>
    <w:rsid w:val="0047252C"/>
    <w:rsid w:val="00473719"/>
    <w:rsid w:val="00474D98"/>
    <w:rsid w:val="0047563C"/>
    <w:rsid w:val="00477144"/>
    <w:rsid w:val="00477216"/>
    <w:rsid w:val="00477A42"/>
    <w:rsid w:val="00477E2F"/>
    <w:rsid w:val="00480C48"/>
    <w:rsid w:val="00481E3F"/>
    <w:rsid w:val="00481F70"/>
    <w:rsid w:val="00482228"/>
    <w:rsid w:val="0048263F"/>
    <w:rsid w:val="0048384D"/>
    <w:rsid w:val="00484171"/>
    <w:rsid w:val="004841C3"/>
    <w:rsid w:val="004849F2"/>
    <w:rsid w:val="004864D5"/>
    <w:rsid w:val="004866FB"/>
    <w:rsid w:val="00486D54"/>
    <w:rsid w:val="004878C7"/>
    <w:rsid w:val="00487B29"/>
    <w:rsid w:val="00490327"/>
    <w:rsid w:val="004905B9"/>
    <w:rsid w:val="00491A8A"/>
    <w:rsid w:val="004944E2"/>
    <w:rsid w:val="00494964"/>
    <w:rsid w:val="00494BFF"/>
    <w:rsid w:val="00494D99"/>
    <w:rsid w:val="004974CE"/>
    <w:rsid w:val="004A11BF"/>
    <w:rsid w:val="004A21FF"/>
    <w:rsid w:val="004A2579"/>
    <w:rsid w:val="004A48F8"/>
    <w:rsid w:val="004A4B41"/>
    <w:rsid w:val="004A6771"/>
    <w:rsid w:val="004B0035"/>
    <w:rsid w:val="004B0327"/>
    <w:rsid w:val="004B1193"/>
    <w:rsid w:val="004B3D08"/>
    <w:rsid w:val="004B44FB"/>
    <w:rsid w:val="004B4CCA"/>
    <w:rsid w:val="004B4D8D"/>
    <w:rsid w:val="004B60C8"/>
    <w:rsid w:val="004B7C28"/>
    <w:rsid w:val="004C0059"/>
    <w:rsid w:val="004C37FC"/>
    <w:rsid w:val="004C3E32"/>
    <w:rsid w:val="004C3EF8"/>
    <w:rsid w:val="004C4499"/>
    <w:rsid w:val="004C54B4"/>
    <w:rsid w:val="004D00DF"/>
    <w:rsid w:val="004D152A"/>
    <w:rsid w:val="004D17EA"/>
    <w:rsid w:val="004D206A"/>
    <w:rsid w:val="004D289A"/>
    <w:rsid w:val="004D387C"/>
    <w:rsid w:val="004D39C4"/>
    <w:rsid w:val="004D4415"/>
    <w:rsid w:val="004D46E7"/>
    <w:rsid w:val="004D4CE3"/>
    <w:rsid w:val="004D4CF3"/>
    <w:rsid w:val="004D52F2"/>
    <w:rsid w:val="004D54A3"/>
    <w:rsid w:val="004D6871"/>
    <w:rsid w:val="004D6DD6"/>
    <w:rsid w:val="004D74C8"/>
    <w:rsid w:val="004D7CF6"/>
    <w:rsid w:val="004E0290"/>
    <w:rsid w:val="004E16BA"/>
    <w:rsid w:val="004E1F02"/>
    <w:rsid w:val="004E20D1"/>
    <w:rsid w:val="004E2626"/>
    <w:rsid w:val="004E269E"/>
    <w:rsid w:val="004E2A0A"/>
    <w:rsid w:val="004E382F"/>
    <w:rsid w:val="004E4C2A"/>
    <w:rsid w:val="004E4E32"/>
    <w:rsid w:val="004E4EE5"/>
    <w:rsid w:val="004E5C2D"/>
    <w:rsid w:val="004E6C06"/>
    <w:rsid w:val="004E6ECD"/>
    <w:rsid w:val="004E7161"/>
    <w:rsid w:val="004F0B11"/>
    <w:rsid w:val="004F0D1D"/>
    <w:rsid w:val="004F1C37"/>
    <w:rsid w:val="004F2D08"/>
    <w:rsid w:val="004F3725"/>
    <w:rsid w:val="004F3A46"/>
    <w:rsid w:val="004F4A3B"/>
    <w:rsid w:val="004F5196"/>
    <w:rsid w:val="004F5583"/>
    <w:rsid w:val="004F577A"/>
    <w:rsid w:val="004F5EA6"/>
    <w:rsid w:val="004F65DD"/>
    <w:rsid w:val="004F69E6"/>
    <w:rsid w:val="004F6CEC"/>
    <w:rsid w:val="004F70A2"/>
    <w:rsid w:val="004F7D79"/>
    <w:rsid w:val="0050024F"/>
    <w:rsid w:val="00500A48"/>
    <w:rsid w:val="00502B28"/>
    <w:rsid w:val="00502D99"/>
    <w:rsid w:val="00503927"/>
    <w:rsid w:val="005043CE"/>
    <w:rsid w:val="005047BD"/>
    <w:rsid w:val="0050511A"/>
    <w:rsid w:val="005077B7"/>
    <w:rsid w:val="0051024A"/>
    <w:rsid w:val="0051060C"/>
    <w:rsid w:val="00510C42"/>
    <w:rsid w:val="00511C58"/>
    <w:rsid w:val="00513C71"/>
    <w:rsid w:val="00513CBC"/>
    <w:rsid w:val="0051420D"/>
    <w:rsid w:val="00514D17"/>
    <w:rsid w:val="00517B9A"/>
    <w:rsid w:val="005230D8"/>
    <w:rsid w:val="00523EC0"/>
    <w:rsid w:val="00525583"/>
    <w:rsid w:val="00526295"/>
    <w:rsid w:val="00526E65"/>
    <w:rsid w:val="0052722E"/>
    <w:rsid w:val="00527848"/>
    <w:rsid w:val="00527B2C"/>
    <w:rsid w:val="00531EA8"/>
    <w:rsid w:val="00531F89"/>
    <w:rsid w:val="005327AC"/>
    <w:rsid w:val="0053427E"/>
    <w:rsid w:val="00534433"/>
    <w:rsid w:val="0053468C"/>
    <w:rsid w:val="005355EE"/>
    <w:rsid w:val="00535649"/>
    <w:rsid w:val="00536D56"/>
    <w:rsid w:val="0053703A"/>
    <w:rsid w:val="00540CE9"/>
    <w:rsid w:val="00540E26"/>
    <w:rsid w:val="0054162B"/>
    <w:rsid w:val="00541929"/>
    <w:rsid w:val="00542806"/>
    <w:rsid w:val="00542815"/>
    <w:rsid w:val="00543C28"/>
    <w:rsid w:val="00544169"/>
    <w:rsid w:val="00544D31"/>
    <w:rsid w:val="00545BC1"/>
    <w:rsid w:val="00545D3C"/>
    <w:rsid w:val="00546935"/>
    <w:rsid w:val="005501F6"/>
    <w:rsid w:val="005506EE"/>
    <w:rsid w:val="005508F4"/>
    <w:rsid w:val="00550B2A"/>
    <w:rsid w:val="00551DDF"/>
    <w:rsid w:val="0055205B"/>
    <w:rsid w:val="0055242E"/>
    <w:rsid w:val="00552B95"/>
    <w:rsid w:val="00553899"/>
    <w:rsid w:val="005541A7"/>
    <w:rsid w:val="00554496"/>
    <w:rsid w:val="00554AA7"/>
    <w:rsid w:val="0055567B"/>
    <w:rsid w:val="0055626D"/>
    <w:rsid w:val="00560B13"/>
    <w:rsid w:val="005611B6"/>
    <w:rsid w:val="00561643"/>
    <w:rsid w:val="00563B09"/>
    <w:rsid w:val="00564276"/>
    <w:rsid w:val="00564E71"/>
    <w:rsid w:val="00565CCB"/>
    <w:rsid w:val="005677FB"/>
    <w:rsid w:val="00567C29"/>
    <w:rsid w:val="00571029"/>
    <w:rsid w:val="005714D9"/>
    <w:rsid w:val="0057425D"/>
    <w:rsid w:val="00574B03"/>
    <w:rsid w:val="0057559C"/>
    <w:rsid w:val="00575E46"/>
    <w:rsid w:val="00576232"/>
    <w:rsid w:val="00576F9E"/>
    <w:rsid w:val="00577F56"/>
    <w:rsid w:val="00580409"/>
    <w:rsid w:val="0058079B"/>
    <w:rsid w:val="0058293E"/>
    <w:rsid w:val="005835FA"/>
    <w:rsid w:val="00584A10"/>
    <w:rsid w:val="00585279"/>
    <w:rsid w:val="005855BE"/>
    <w:rsid w:val="005861CA"/>
    <w:rsid w:val="005868DD"/>
    <w:rsid w:val="00586C82"/>
    <w:rsid w:val="00587D0D"/>
    <w:rsid w:val="00590285"/>
    <w:rsid w:val="005908AB"/>
    <w:rsid w:val="0059133D"/>
    <w:rsid w:val="00591B5D"/>
    <w:rsid w:val="00592508"/>
    <w:rsid w:val="00594E5C"/>
    <w:rsid w:val="005950A4"/>
    <w:rsid w:val="00595D22"/>
    <w:rsid w:val="00597FC4"/>
    <w:rsid w:val="005A02BA"/>
    <w:rsid w:val="005A0B73"/>
    <w:rsid w:val="005A1918"/>
    <w:rsid w:val="005A20A7"/>
    <w:rsid w:val="005A227B"/>
    <w:rsid w:val="005A2ECD"/>
    <w:rsid w:val="005A3A04"/>
    <w:rsid w:val="005A46B0"/>
    <w:rsid w:val="005A551C"/>
    <w:rsid w:val="005A5F7B"/>
    <w:rsid w:val="005A7D5B"/>
    <w:rsid w:val="005A7DD3"/>
    <w:rsid w:val="005B0435"/>
    <w:rsid w:val="005B1B15"/>
    <w:rsid w:val="005B2885"/>
    <w:rsid w:val="005B3682"/>
    <w:rsid w:val="005B3EA8"/>
    <w:rsid w:val="005B41EB"/>
    <w:rsid w:val="005B44EE"/>
    <w:rsid w:val="005B50B5"/>
    <w:rsid w:val="005B5744"/>
    <w:rsid w:val="005B62FB"/>
    <w:rsid w:val="005B6F27"/>
    <w:rsid w:val="005B79F7"/>
    <w:rsid w:val="005C0161"/>
    <w:rsid w:val="005C15BA"/>
    <w:rsid w:val="005C23E5"/>
    <w:rsid w:val="005C2A2F"/>
    <w:rsid w:val="005C3079"/>
    <w:rsid w:val="005C434A"/>
    <w:rsid w:val="005C4A15"/>
    <w:rsid w:val="005C737B"/>
    <w:rsid w:val="005D0896"/>
    <w:rsid w:val="005D096D"/>
    <w:rsid w:val="005D0B97"/>
    <w:rsid w:val="005D1A46"/>
    <w:rsid w:val="005D3F58"/>
    <w:rsid w:val="005D68C8"/>
    <w:rsid w:val="005E0AB3"/>
    <w:rsid w:val="005E11BE"/>
    <w:rsid w:val="005E16C0"/>
    <w:rsid w:val="005E193D"/>
    <w:rsid w:val="005E1BA1"/>
    <w:rsid w:val="005E248F"/>
    <w:rsid w:val="005E2847"/>
    <w:rsid w:val="005E29BD"/>
    <w:rsid w:val="005E2FD0"/>
    <w:rsid w:val="005E309F"/>
    <w:rsid w:val="005E357A"/>
    <w:rsid w:val="005E3F38"/>
    <w:rsid w:val="005E567C"/>
    <w:rsid w:val="005E72A8"/>
    <w:rsid w:val="005E7F3A"/>
    <w:rsid w:val="005F1AB4"/>
    <w:rsid w:val="005F52B5"/>
    <w:rsid w:val="005F6200"/>
    <w:rsid w:val="005F6DDF"/>
    <w:rsid w:val="005F7976"/>
    <w:rsid w:val="006001AF"/>
    <w:rsid w:val="00600B7F"/>
    <w:rsid w:val="006018D7"/>
    <w:rsid w:val="00601C9E"/>
    <w:rsid w:val="00602A5E"/>
    <w:rsid w:val="00604341"/>
    <w:rsid w:val="00604DB4"/>
    <w:rsid w:val="006052EA"/>
    <w:rsid w:val="00606530"/>
    <w:rsid w:val="00606619"/>
    <w:rsid w:val="00606706"/>
    <w:rsid w:val="00606A7C"/>
    <w:rsid w:val="00606E49"/>
    <w:rsid w:val="00610CEF"/>
    <w:rsid w:val="006117F9"/>
    <w:rsid w:val="006121DE"/>
    <w:rsid w:val="006125AE"/>
    <w:rsid w:val="00612991"/>
    <w:rsid w:val="00612D38"/>
    <w:rsid w:val="006133A5"/>
    <w:rsid w:val="00613DBA"/>
    <w:rsid w:val="0061489A"/>
    <w:rsid w:val="00615608"/>
    <w:rsid w:val="00615F3A"/>
    <w:rsid w:val="00616FE4"/>
    <w:rsid w:val="00617039"/>
    <w:rsid w:val="0062133B"/>
    <w:rsid w:val="0062243F"/>
    <w:rsid w:val="006229C5"/>
    <w:rsid w:val="00624918"/>
    <w:rsid w:val="006249D1"/>
    <w:rsid w:val="00624B50"/>
    <w:rsid w:val="0062522E"/>
    <w:rsid w:val="00625A05"/>
    <w:rsid w:val="00625A5D"/>
    <w:rsid w:val="00627CF3"/>
    <w:rsid w:val="006303B7"/>
    <w:rsid w:val="00630561"/>
    <w:rsid w:val="0063059B"/>
    <w:rsid w:val="0063099B"/>
    <w:rsid w:val="00631865"/>
    <w:rsid w:val="00631947"/>
    <w:rsid w:val="006340CF"/>
    <w:rsid w:val="00634EFE"/>
    <w:rsid w:val="00636F04"/>
    <w:rsid w:val="006376EE"/>
    <w:rsid w:val="00637757"/>
    <w:rsid w:val="00640067"/>
    <w:rsid w:val="00642437"/>
    <w:rsid w:val="00642CFE"/>
    <w:rsid w:val="0064391C"/>
    <w:rsid w:val="0064406D"/>
    <w:rsid w:val="0064433B"/>
    <w:rsid w:val="006448B2"/>
    <w:rsid w:val="00645284"/>
    <w:rsid w:val="00645468"/>
    <w:rsid w:val="006455A7"/>
    <w:rsid w:val="00646048"/>
    <w:rsid w:val="00647A06"/>
    <w:rsid w:val="00650995"/>
    <w:rsid w:val="00650B64"/>
    <w:rsid w:val="006557B3"/>
    <w:rsid w:val="00655B6F"/>
    <w:rsid w:val="006560CC"/>
    <w:rsid w:val="006560CE"/>
    <w:rsid w:val="006566EB"/>
    <w:rsid w:val="0065670E"/>
    <w:rsid w:val="00657EAD"/>
    <w:rsid w:val="00660AC3"/>
    <w:rsid w:val="006620A5"/>
    <w:rsid w:val="006628EC"/>
    <w:rsid w:val="006636FA"/>
    <w:rsid w:val="006645E8"/>
    <w:rsid w:val="006652BF"/>
    <w:rsid w:val="00665384"/>
    <w:rsid w:val="0066582F"/>
    <w:rsid w:val="00665AEA"/>
    <w:rsid w:val="00665ECB"/>
    <w:rsid w:val="00667F08"/>
    <w:rsid w:val="00670F3A"/>
    <w:rsid w:val="0067252E"/>
    <w:rsid w:val="00672684"/>
    <w:rsid w:val="00674DEE"/>
    <w:rsid w:val="00675B12"/>
    <w:rsid w:val="006762FA"/>
    <w:rsid w:val="0067711B"/>
    <w:rsid w:val="006772E0"/>
    <w:rsid w:val="00680258"/>
    <w:rsid w:val="006803A4"/>
    <w:rsid w:val="006810C9"/>
    <w:rsid w:val="00681360"/>
    <w:rsid w:val="00681CBF"/>
    <w:rsid w:val="00681DAE"/>
    <w:rsid w:val="00683BA1"/>
    <w:rsid w:val="00684E0B"/>
    <w:rsid w:val="006855B2"/>
    <w:rsid w:val="0068569C"/>
    <w:rsid w:val="00685778"/>
    <w:rsid w:val="0068654A"/>
    <w:rsid w:val="00687E7F"/>
    <w:rsid w:val="00690C29"/>
    <w:rsid w:val="0069261D"/>
    <w:rsid w:val="006933AA"/>
    <w:rsid w:val="006935F4"/>
    <w:rsid w:val="00694902"/>
    <w:rsid w:val="0069572F"/>
    <w:rsid w:val="00696CC0"/>
    <w:rsid w:val="00696F2A"/>
    <w:rsid w:val="006A0FD4"/>
    <w:rsid w:val="006A0FF5"/>
    <w:rsid w:val="006A1244"/>
    <w:rsid w:val="006A3895"/>
    <w:rsid w:val="006A4398"/>
    <w:rsid w:val="006A454E"/>
    <w:rsid w:val="006A4626"/>
    <w:rsid w:val="006A4635"/>
    <w:rsid w:val="006A4A20"/>
    <w:rsid w:val="006A5770"/>
    <w:rsid w:val="006A6B91"/>
    <w:rsid w:val="006A72F6"/>
    <w:rsid w:val="006B2BBE"/>
    <w:rsid w:val="006B4E5D"/>
    <w:rsid w:val="006B5439"/>
    <w:rsid w:val="006B661B"/>
    <w:rsid w:val="006C17B4"/>
    <w:rsid w:val="006C2B13"/>
    <w:rsid w:val="006C3251"/>
    <w:rsid w:val="006C3B9C"/>
    <w:rsid w:val="006C41CA"/>
    <w:rsid w:val="006C4DC3"/>
    <w:rsid w:val="006C52C0"/>
    <w:rsid w:val="006C5A1F"/>
    <w:rsid w:val="006C6AC1"/>
    <w:rsid w:val="006C70CE"/>
    <w:rsid w:val="006C7112"/>
    <w:rsid w:val="006D155D"/>
    <w:rsid w:val="006D28FE"/>
    <w:rsid w:val="006D32AF"/>
    <w:rsid w:val="006D399C"/>
    <w:rsid w:val="006D405A"/>
    <w:rsid w:val="006D4B88"/>
    <w:rsid w:val="006D521B"/>
    <w:rsid w:val="006D59D5"/>
    <w:rsid w:val="006D6726"/>
    <w:rsid w:val="006D6765"/>
    <w:rsid w:val="006D775A"/>
    <w:rsid w:val="006E008F"/>
    <w:rsid w:val="006E01ED"/>
    <w:rsid w:val="006E04EC"/>
    <w:rsid w:val="006E1270"/>
    <w:rsid w:val="006E16B0"/>
    <w:rsid w:val="006E3F3C"/>
    <w:rsid w:val="006E41D5"/>
    <w:rsid w:val="006E501C"/>
    <w:rsid w:val="006E69B7"/>
    <w:rsid w:val="006E736F"/>
    <w:rsid w:val="006F32FB"/>
    <w:rsid w:val="006F3B59"/>
    <w:rsid w:val="006F3E84"/>
    <w:rsid w:val="006F4DC2"/>
    <w:rsid w:val="006F51AC"/>
    <w:rsid w:val="006F51F6"/>
    <w:rsid w:val="006F580E"/>
    <w:rsid w:val="006F5A08"/>
    <w:rsid w:val="006F61D2"/>
    <w:rsid w:val="006F6C4A"/>
    <w:rsid w:val="006F76E5"/>
    <w:rsid w:val="00700132"/>
    <w:rsid w:val="00700578"/>
    <w:rsid w:val="007010A5"/>
    <w:rsid w:val="00701E4E"/>
    <w:rsid w:val="007031C6"/>
    <w:rsid w:val="0070406B"/>
    <w:rsid w:val="00704251"/>
    <w:rsid w:val="00704E00"/>
    <w:rsid w:val="0070573D"/>
    <w:rsid w:val="007058BC"/>
    <w:rsid w:val="00706DDE"/>
    <w:rsid w:val="007100C5"/>
    <w:rsid w:val="007100CF"/>
    <w:rsid w:val="00710749"/>
    <w:rsid w:val="00710F57"/>
    <w:rsid w:val="0071145F"/>
    <w:rsid w:val="00711DF7"/>
    <w:rsid w:val="00711E25"/>
    <w:rsid w:val="00712337"/>
    <w:rsid w:val="00712F9A"/>
    <w:rsid w:val="007131B6"/>
    <w:rsid w:val="007158E3"/>
    <w:rsid w:val="00715C4F"/>
    <w:rsid w:val="00715CC2"/>
    <w:rsid w:val="007167E2"/>
    <w:rsid w:val="0071751A"/>
    <w:rsid w:val="00717B9A"/>
    <w:rsid w:val="00720B9C"/>
    <w:rsid w:val="00720E61"/>
    <w:rsid w:val="0072103F"/>
    <w:rsid w:val="00721CA6"/>
    <w:rsid w:val="00721CF6"/>
    <w:rsid w:val="007228DB"/>
    <w:rsid w:val="007228E8"/>
    <w:rsid w:val="0072386E"/>
    <w:rsid w:val="00723C8B"/>
    <w:rsid w:val="00724BB2"/>
    <w:rsid w:val="007257A0"/>
    <w:rsid w:val="0072582A"/>
    <w:rsid w:val="00727FBC"/>
    <w:rsid w:val="00730694"/>
    <w:rsid w:val="00730A90"/>
    <w:rsid w:val="00730F59"/>
    <w:rsid w:val="00731E38"/>
    <w:rsid w:val="00733318"/>
    <w:rsid w:val="00733F81"/>
    <w:rsid w:val="00734434"/>
    <w:rsid w:val="00735491"/>
    <w:rsid w:val="00741A69"/>
    <w:rsid w:val="00741B25"/>
    <w:rsid w:val="00741D7E"/>
    <w:rsid w:val="00742444"/>
    <w:rsid w:val="00744546"/>
    <w:rsid w:val="0074582E"/>
    <w:rsid w:val="00746225"/>
    <w:rsid w:val="00746535"/>
    <w:rsid w:val="00747E00"/>
    <w:rsid w:val="007502D3"/>
    <w:rsid w:val="00750DCF"/>
    <w:rsid w:val="007510F2"/>
    <w:rsid w:val="007532C0"/>
    <w:rsid w:val="00753580"/>
    <w:rsid w:val="00753DEF"/>
    <w:rsid w:val="0075414C"/>
    <w:rsid w:val="007551AB"/>
    <w:rsid w:val="0075677A"/>
    <w:rsid w:val="00756AF0"/>
    <w:rsid w:val="00756DB1"/>
    <w:rsid w:val="0075713A"/>
    <w:rsid w:val="00757677"/>
    <w:rsid w:val="00760147"/>
    <w:rsid w:val="007609B5"/>
    <w:rsid w:val="00760B0E"/>
    <w:rsid w:val="00761D3F"/>
    <w:rsid w:val="00763A76"/>
    <w:rsid w:val="007645DF"/>
    <w:rsid w:val="00765B59"/>
    <w:rsid w:val="00765DB7"/>
    <w:rsid w:val="007669C9"/>
    <w:rsid w:val="007671FA"/>
    <w:rsid w:val="00770037"/>
    <w:rsid w:val="0077131B"/>
    <w:rsid w:val="00771A40"/>
    <w:rsid w:val="00771DBA"/>
    <w:rsid w:val="0077238D"/>
    <w:rsid w:val="0077364A"/>
    <w:rsid w:val="00774837"/>
    <w:rsid w:val="00774949"/>
    <w:rsid w:val="00774D02"/>
    <w:rsid w:val="0077557E"/>
    <w:rsid w:val="00776C8D"/>
    <w:rsid w:val="00776E1F"/>
    <w:rsid w:val="0077723D"/>
    <w:rsid w:val="00777872"/>
    <w:rsid w:val="00777A8E"/>
    <w:rsid w:val="007804F6"/>
    <w:rsid w:val="00780DB3"/>
    <w:rsid w:val="007818EE"/>
    <w:rsid w:val="0078358E"/>
    <w:rsid w:val="00783D36"/>
    <w:rsid w:val="007870F9"/>
    <w:rsid w:val="007872A6"/>
    <w:rsid w:val="00787927"/>
    <w:rsid w:val="007933CE"/>
    <w:rsid w:val="00793764"/>
    <w:rsid w:val="00793DDB"/>
    <w:rsid w:val="00794369"/>
    <w:rsid w:val="00794F10"/>
    <w:rsid w:val="00795231"/>
    <w:rsid w:val="00795B2A"/>
    <w:rsid w:val="00796717"/>
    <w:rsid w:val="0079697C"/>
    <w:rsid w:val="0079789B"/>
    <w:rsid w:val="007A02DC"/>
    <w:rsid w:val="007A110E"/>
    <w:rsid w:val="007A21A6"/>
    <w:rsid w:val="007A2BDD"/>
    <w:rsid w:val="007A3B27"/>
    <w:rsid w:val="007A675A"/>
    <w:rsid w:val="007A7492"/>
    <w:rsid w:val="007A766D"/>
    <w:rsid w:val="007A7E20"/>
    <w:rsid w:val="007B00AD"/>
    <w:rsid w:val="007B0111"/>
    <w:rsid w:val="007B0EB1"/>
    <w:rsid w:val="007B1F47"/>
    <w:rsid w:val="007B2D51"/>
    <w:rsid w:val="007B51D4"/>
    <w:rsid w:val="007B7857"/>
    <w:rsid w:val="007B7A0A"/>
    <w:rsid w:val="007B7DF0"/>
    <w:rsid w:val="007C10F3"/>
    <w:rsid w:val="007C1974"/>
    <w:rsid w:val="007C2049"/>
    <w:rsid w:val="007C4BF4"/>
    <w:rsid w:val="007C53CF"/>
    <w:rsid w:val="007C5C71"/>
    <w:rsid w:val="007C604A"/>
    <w:rsid w:val="007C678E"/>
    <w:rsid w:val="007C6BBD"/>
    <w:rsid w:val="007C6FBF"/>
    <w:rsid w:val="007C768A"/>
    <w:rsid w:val="007C78F3"/>
    <w:rsid w:val="007C7D34"/>
    <w:rsid w:val="007C7F78"/>
    <w:rsid w:val="007D056C"/>
    <w:rsid w:val="007D0707"/>
    <w:rsid w:val="007D0734"/>
    <w:rsid w:val="007D26C0"/>
    <w:rsid w:val="007D3F61"/>
    <w:rsid w:val="007D45B3"/>
    <w:rsid w:val="007D4B51"/>
    <w:rsid w:val="007D4B88"/>
    <w:rsid w:val="007D57A2"/>
    <w:rsid w:val="007D676B"/>
    <w:rsid w:val="007D6A37"/>
    <w:rsid w:val="007D6B0D"/>
    <w:rsid w:val="007D70CE"/>
    <w:rsid w:val="007D74DB"/>
    <w:rsid w:val="007D75D5"/>
    <w:rsid w:val="007E2591"/>
    <w:rsid w:val="007E34DE"/>
    <w:rsid w:val="007E41FD"/>
    <w:rsid w:val="007E5822"/>
    <w:rsid w:val="007E5FE9"/>
    <w:rsid w:val="007E6024"/>
    <w:rsid w:val="007E62F2"/>
    <w:rsid w:val="007F23E7"/>
    <w:rsid w:val="007F4A6E"/>
    <w:rsid w:val="007F794E"/>
    <w:rsid w:val="008012DD"/>
    <w:rsid w:val="00801525"/>
    <w:rsid w:val="00802716"/>
    <w:rsid w:val="00803573"/>
    <w:rsid w:val="00803821"/>
    <w:rsid w:val="00803E39"/>
    <w:rsid w:val="00804932"/>
    <w:rsid w:val="008070AA"/>
    <w:rsid w:val="0081029C"/>
    <w:rsid w:val="00811047"/>
    <w:rsid w:val="00811D42"/>
    <w:rsid w:val="00812FFB"/>
    <w:rsid w:val="00814031"/>
    <w:rsid w:val="00814076"/>
    <w:rsid w:val="008141F1"/>
    <w:rsid w:val="00814EEB"/>
    <w:rsid w:val="00820B12"/>
    <w:rsid w:val="00820FB2"/>
    <w:rsid w:val="008241D6"/>
    <w:rsid w:val="0082527A"/>
    <w:rsid w:val="00825357"/>
    <w:rsid w:val="0082555D"/>
    <w:rsid w:val="00826A07"/>
    <w:rsid w:val="00827ECE"/>
    <w:rsid w:val="008301D0"/>
    <w:rsid w:val="00830F93"/>
    <w:rsid w:val="0083152C"/>
    <w:rsid w:val="00831C6E"/>
    <w:rsid w:val="008333B2"/>
    <w:rsid w:val="008340DC"/>
    <w:rsid w:val="008354E8"/>
    <w:rsid w:val="0083557B"/>
    <w:rsid w:val="0083690E"/>
    <w:rsid w:val="00837DD5"/>
    <w:rsid w:val="00837F7D"/>
    <w:rsid w:val="00841373"/>
    <w:rsid w:val="008413F3"/>
    <w:rsid w:val="0084170A"/>
    <w:rsid w:val="00842648"/>
    <w:rsid w:val="00842CFA"/>
    <w:rsid w:val="0084378F"/>
    <w:rsid w:val="008438D5"/>
    <w:rsid w:val="00846229"/>
    <w:rsid w:val="008470D9"/>
    <w:rsid w:val="00847DA1"/>
    <w:rsid w:val="008502B8"/>
    <w:rsid w:val="00850D8C"/>
    <w:rsid w:val="00851B69"/>
    <w:rsid w:val="00853600"/>
    <w:rsid w:val="00853E71"/>
    <w:rsid w:val="00854400"/>
    <w:rsid w:val="00854657"/>
    <w:rsid w:val="00854D0D"/>
    <w:rsid w:val="00856AA9"/>
    <w:rsid w:val="00857396"/>
    <w:rsid w:val="00857CD3"/>
    <w:rsid w:val="00857DB6"/>
    <w:rsid w:val="00860759"/>
    <w:rsid w:val="008617A0"/>
    <w:rsid w:val="008622DF"/>
    <w:rsid w:val="008638D4"/>
    <w:rsid w:val="00864114"/>
    <w:rsid w:val="008644AA"/>
    <w:rsid w:val="008645D9"/>
    <w:rsid w:val="00866C76"/>
    <w:rsid w:val="008676A3"/>
    <w:rsid w:val="00867D71"/>
    <w:rsid w:val="00870A62"/>
    <w:rsid w:val="00871892"/>
    <w:rsid w:val="00871CC8"/>
    <w:rsid w:val="008733AC"/>
    <w:rsid w:val="00873E55"/>
    <w:rsid w:val="008746AE"/>
    <w:rsid w:val="00874F92"/>
    <w:rsid w:val="008769C9"/>
    <w:rsid w:val="00876A15"/>
    <w:rsid w:val="0087794D"/>
    <w:rsid w:val="00877FB3"/>
    <w:rsid w:val="008809FA"/>
    <w:rsid w:val="00881844"/>
    <w:rsid w:val="00881D18"/>
    <w:rsid w:val="00883010"/>
    <w:rsid w:val="00883464"/>
    <w:rsid w:val="00884145"/>
    <w:rsid w:val="00885B2A"/>
    <w:rsid w:val="008867F5"/>
    <w:rsid w:val="0088716C"/>
    <w:rsid w:val="00887A98"/>
    <w:rsid w:val="00891084"/>
    <w:rsid w:val="008910EB"/>
    <w:rsid w:val="00893D6E"/>
    <w:rsid w:val="00894346"/>
    <w:rsid w:val="00894E54"/>
    <w:rsid w:val="008966BB"/>
    <w:rsid w:val="0089684A"/>
    <w:rsid w:val="0089722F"/>
    <w:rsid w:val="008A0340"/>
    <w:rsid w:val="008A049E"/>
    <w:rsid w:val="008A0A8F"/>
    <w:rsid w:val="008A0DD3"/>
    <w:rsid w:val="008A0F7E"/>
    <w:rsid w:val="008A1F0B"/>
    <w:rsid w:val="008A32BB"/>
    <w:rsid w:val="008A4917"/>
    <w:rsid w:val="008A49CE"/>
    <w:rsid w:val="008A53F6"/>
    <w:rsid w:val="008A58A7"/>
    <w:rsid w:val="008A5D0C"/>
    <w:rsid w:val="008A5D0F"/>
    <w:rsid w:val="008A7DFE"/>
    <w:rsid w:val="008B0621"/>
    <w:rsid w:val="008B0ED4"/>
    <w:rsid w:val="008B1368"/>
    <w:rsid w:val="008B1380"/>
    <w:rsid w:val="008B22C9"/>
    <w:rsid w:val="008B24B1"/>
    <w:rsid w:val="008B596B"/>
    <w:rsid w:val="008B5E65"/>
    <w:rsid w:val="008B5F20"/>
    <w:rsid w:val="008B6204"/>
    <w:rsid w:val="008B64B6"/>
    <w:rsid w:val="008B79AD"/>
    <w:rsid w:val="008B7E79"/>
    <w:rsid w:val="008B7ED1"/>
    <w:rsid w:val="008C3FC0"/>
    <w:rsid w:val="008C40E5"/>
    <w:rsid w:val="008C4B4F"/>
    <w:rsid w:val="008C55BC"/>
    <w:rsid w:val="008C5936"/>
    <w:rsid w:val="008C5D48"/>
    <w:rsid w:val="008C657C"/>
    <w:rsid w:val="008C6D2C"/>
    <w:rsid w:val="008D006C"/>
    <w:rsid w:val="008D024D"/>
    <w:rsid w:val="008D0755"/>
    <w:rsid w:val="008D0910"/>
    <w:rsid w:val="008D0C1E"/>
    <w:rsid w:val="008D1DCB"/>
    <w:rsid w:val="008D1E6C"/>
    <w:rsid w:val="008D206F"/>
    <w:rsid w:val="008D31E3"/>
    <w:rsid w:val="008D4B4E"/>
    <w:rsid w:val="008D5AD2"/>
    <w:rsid w:val="008D61B5"/>
    <w:rsid w:val="008D64BD"/>
    <w:rsid w:val="008D6570"/>
    <w:rsid w:val="008D7C57"/>
    <w:rsid w:val="008E084D"/>
    <w:rsid w:val="008E0974"/>
    <w:rsid w:val="008E0BED"/>
    <w:rsid w:val="008E2EBB"/>
    <w:rsid w:val="008E3DD6"/>
    <w:rsid w:val="008E4C52"/>
    <w:rsid w:val="008E59C0"/>
    <w:rsid w:val="008E7C41"/>
    <w:rsid w:val="008E7D02"/>
    <w:rsid w:val="008F0166"/>
    <w:rsid w:val="008F0A84"/>
    <w:rsid w:val="008F1961"/>
    <w:rsid w:val="008F2617"/>
    <w:rsid w:val="008F2A73"/>
    <w:rsid w:val="008F33B8"/>
    <w:rsid w:val="008F3D30"/>
    <w:rsid w:val="008F58B6"/>
    <w:rsid w:val="008F6EA0"/>
    <w:rsid w:val="008F7528"/>
    <w:rsid w:val="00900940"/>
    <w:rsid w:val="00900F49"/>
    <w:rsid w:val="00902384"/>
    <w:rsid w:val="009038E2"/>
    <w:rsid w:val="00904AD5"/>
    <w:rsid w:val="00905860"/>
    <w:rsid w:val="0090755E"/>
    <w:rsid w:val="00910A29"/>
    <w:rsid w:val="00912630"/>
    <w:rsid w:val="009128BD"/>
    <w:rsid w:val="00912A0B"/>
    <w:rsid w:val="00912E66"/>
    <w:rsid w:val="009134FF"/>
    <w:rsid w:val="00914A6D"/>
    <w:rsid w:val="00917237"/>
    <w:rsid w:val="0092065B"/>
    <w:rsid w:val="00920EE0"/>
    <w:rsid w:val="00922036"/>
    <w:rsid w:val="0092210B"/>
    <w:rsid w:val="009229BA"/>
    <w:rsid w:val="00922FDD"/>
    <w:rsid w:val="009247E0"/>
    <w:rsid w:val="00924D79"/>
    <w:rsid w:val="0092614E"/>
    <w:rsid w:val="00931078"/>
    <w:rsid w:val="00931617"/>
    <w:rsid w:val="00933282"/>
    <w:rsid w:val="009348BE"/>
    <w:rsid w:val="00934953"/>
    <w:rsid w:val="00934B9F"/>
    <w:rsid w:val="00935C64"/>
    <w:rsid w:val="00935C6D"/>
    <w:rsid w:val="00936101"/>
    <w:rsid w:val="009373F8"/>
    <w:rsid w:val="009376E9"/>
    <w:rsid w:val="009378C3"/>
    <w:rsid w:val="00940697"/>
    <w:rsid w:val="009407FB"/>
    <w:rsid w:val="00941706"/>
    <w:rsid w:val="009418E7"/>
    <w:rsid w:val="00941D04"/>
    <w:rsid w:val="0094200A"/>
    <w:rsid w:val="0094231E"/>
    <w:rsid w:val="00943753"/>
    <w:rsid w:val="0094475C"/>
    <w:rsid w:val="009447DC"/>
    <w:rsid w:val="00945C2C"/>
    <w:rsid w:val="0094618D"/>
    <w:rsid w:val="009461B9"/>
    <w:rsid w:val="00946860"/>
    <w:rsid w:val="00947A38"/>
    <w:rsid w:val="00947F78"/>
    <w:rsid w:val="0095053A"/>
    <w:rsid w:val="00951BDB"/>
    <w:rsid w:val="00952C54"/>
    <w:rsid w:val="009535C0"/>
    <w:rsid w:val="00953963"/>
    <w:rsid w:val="009539FD"/>
    <w:rsid w:val="009544F6"/>
    <w:rsid w:val="0095560D"/>
    <w:rsid w:val="009556CB"/>
    <w:rsid w:val="00956402"/>
    <w:rsid w:val="009566CC"/>
    <w:rsid w:val="00956911"/>
    <w:rsid w:val="00957A45"/>
    <w:rsid w:val="00961AB6"/>
    <w:rsid w:val="009628A9"/>
    <w:rsid w:val="00962AFC"/>
    <w:rsid w:val="00962BD5"/>
    <w:rsid w:val="0096420C"/>
    <w:rsid w:val="0096475C"/>
    <w:rsid w:val="0096523A"/>
    <w:rsid w:val="00965498"/>
    <w:rsid w:val="00967016"/>
    <w:rsid w:val="009677B6"/>
    <w:rsid w:val="0097056B"/>
    <w:rsid w:val="00971163"/>
    <w:rsid w:val="00971E22"/>
    <w:rsid w:val="0097273E"/>
    <w:rsid w:val="009732E6"/>
    <w:rsid w:val="0097502F"/>
    <w:rsid w:val="00975FE8"/>
    <w:rsid w:val="009761D6"/>
    <w:rsid w:val="009772CD"/>
    <w:rsid w:val="00977FCD"/>
    <w:rsid w:val="00980B40"/>
    <w:rsid w:val="00981B89"/>
    <w:rsid w:val="00982F95"/>
    <w:rsid w:val="00983502"/>
    <w:rsid w:val="00985A7D"/>
    <w:rsid w:val="0098636C"/>
    <w:rsid w:val="00986FD6"/>
    <w:rsid w:val="00987734"/>
    <w:rsid w:val="00990BC0"/>
    <w:rsid w:val="00991727"/>
    <w:rsid w:val="00992011"/>
    <w:rsid w:val="009930C0"/>
    <w:rsid w:val="00993EE9"/>
    <w:rsid w:val="009941FB"/>
    <w:rsid w:val="00994303"/>
    <w:rsid w:val="00994A70"/>
    <w:rsid w:val="00995891"/>
    <w:rsid w:val="00995F00"/>
    <w:rsid w:val="00995F65"/>
    <w:rsid w:val="00997B66"/>
    <w:rsid w:val="009A05C0"/>
    <w:rsid w:val="009A0A7C"/>
    <w:rsid w:val="009A0B50"/>
    <w:rsid w:val="009A1FA9"/>
    <w:rsid w:val="009A2484"/>
    <w:rsid w:val="009A2E8D"/>
    <w:rsid w:val="009A31ED"/>
    <w:rsid w:val="009A3408"/>
    <w:rsid w:val="009A3DE9"/>
    <w:rsid w:val="009A3E0F"/>
    <w:rsid w:val="009A41FF"/>
    <w:rsid w:val="009A4ACD"/>
    <w:rsid w:val="009A4F63"/>
    <w:rsid w:val="009A5227"/>
    <w:rsid w:val="009A6085"/>
    <w:rsid w:val="009A6B60"/>
    <w:rsid w:val="009A7228"/>
    <w:rsid w:val="009A7AEE"/>
    <w:rsid w:val="009A7BE7"/>
    <w:rsid w:val="009B03A8"/>
    <w:rsid w:val="009B04D1"/>
    <w:rsid w:val="009B058E"/>
    <w:rsid w:val="009B0FB6"/>
    <w:rsid w:val="009B1EE4"/>
    <w:rsid w:val="009B3982"/>
    <w:rsid w:val="009B3EC7"/>
    <w:rsid w:val="009B47B6"/>
    <w:rsid w:val="009B4CE6"/>
    <w:rsid w:val="009B5185"/>
    <w:rsid w:val="009B605E"/>
    <w:rsid w:val="009B66D1"/>
    <w:rsid w:val="009B7164"/>
    <w:rsid w:val="009B7530"/>
    <w:rsid w:val="009B77A8"/>
    <w:rsid w:val="009B7B8A"/>
    <w:rsid w:val="009C005B"/>
    <w:rsid w:val="009C0590"/>
    <w:rsid w:val="009C0D15"/>
    <w:rsid w:val="009C0DB4"/>
    <w:rsid w:val="009C1D82"/>
    <w:rsid w:val="009C6F99"/>
    <w:rsid w:val="009C706E"/>
    <w:rsid w:val="009C7146"/>
    <w:rsid w:val="009C7432"/>
    <w:rsid w:val="009C7C8D"/>
    <w:rsid w:val="009C7D93"/>
    <w:rsid w:val="009D0655"/>
    <w:rsid w:val="009D0819"/>
    <w:rsid w:val="009D1601"/>
    <w:rsid w:val="009D1A36"/>
    <w:rsid w:val="009D30F2"/>
    <w:rsid w:val="009D3C70"/>
    <w:rsid w:val="009D459D"/>
    <w:rsid w:val="009D54D2"/>
    <w:rsid w:val="009D5F94"/>
    <w:rsid w:val="009D72BC"/>
    <w:rsid w:val="009D77A4"/>
    <w:rsid w:val="009E16F0"/>
    <w:rsid w:val="009E1C31"/>
    <w:rsid w:val="009E21EE"/>
    <w:rsid w:val="009E2AD0"/>
    <w:rsid w:val="009E2C43"/>
    <w:rsid w:val="009E3EF5"/>
    <w:rsid w:val="009E4709"/>
    <w:rsid w:val="009E50BD"/>
    <w:rsid w:val="009E5A3D"/>
    <w:rsid w:val="009E60B2"/>
    <w:rsid w:val="009E76DF"/>
    <w:rsid w:val="009F06A5"/>
    <w:rsid w:val="009F344D"/>
    <w:rsid w:val="009F35BB"/>
    <w:rsid w:val="009F43F5"/>
    <w:rsid w:val="009F4C12"/>
    <w:rsid w:val="009F4CD7"/>
    <w:rsid w:val="009F5F83"/>
    <w:rsid w:val="009F6E60"/>
    <w:rsid w:val="009F71D3"/>
    <w:rsid w:val="009F7C0B"/>
    <w:rsid w:val="009F7DE4"/>
    <w:rsid w:val="00A008F5"/>
    <w:rsid w:val="00A00EE8"/>
    <w:rsid w:val="00A01CD5"/>
    <w:rsid w:val="00A03E74"/>
    <w:rsid w:val="00A06CEC"/>
    <w:rsid w:val="00A1074E"/>
    <w:rsid w:val="00A10DDA"/>
    <w:rsid w:val="00A11744"/>
    <w:rsid w:val="00A11A21"/>
    <w:rsid w:val="00A11A48"/>
    <w:rsid w:val="00A11E7C"/>
    <w:rsid w:val="00A12A5A"/>
    <w:rsid w:val="00A12DEF"/>
    <w:rsid w:val="00A12E3E"/>
    <w:rsid w:val="00A14A4F"/>
    <w:rsid w:val="00A15408"/>
    <w:rsid w:val="00A154F2"/>
    <w:rsid w:val="00A170F7"/>
    <w:rsid w:val="00A172A1"/>
    <w:rsid w:val="00A1742D"/>
    <w:rsid w:val="00A17F49"/>
    <w:rsid w:val="00A20085"/>
    <w:rsid w:val="00A20303"/>
    <w:rsid w:val="00A209CB"/>
    <w:rsid w:val="00A216F0"/>
    <w:rsid w:val="00A21BE1"/>
    <w:rsid w:val="00A22487"/>
    <w:rsid w:val="00A2385E"/>
    <w:rsid w:val="00A2389A"/>
    <w:rsid w:val="00A25023"/>
    <w:rsid w:val="00A250CA"/>
    <w:rsid w:val="00A25D78"/>
    <w:rsid w:val="00A26FCE"/>
    <w:rsid w:val="00A27057"/>
    <w:rsid w:val="00A30522"/>
    <w:rsid w:val="00A317FE"/>
    <w:rsid w:val="00A338B7"/>
    <w:rsid w:val="00A33F2F"/>
    <w:rsid w:val="00A3402F"/>
    <w:rsid w:val="00A3457F"/>
    <w:rsid w:val="00A3543C"/>
    <w:rsid w:val="00A357EC"/>
    <w:rsid w:val="00A3626D"/>
    <w:rsid w:val="00A363EF"/>
    <w:rsid w:val="00A366CE"/>
    <w:rsid w:val="00A41151"/>
    <w:rsid w:val="00A42332"/>
    <w:rsid w:val="00A427BF"/>
    <w:rsid w:val="00A42A1D"/>
    <w:rsid w:val="00A42A1E"/>
    <w:rsid w:val="00A4339F"/>
    <w:rsid w:val="00A44031"/>
    <w:rsid w:val="00A4475D"/>
    <w:rsid w:val="00A44CCC"/>
    <w:rsid w:val="00A451AA"/>
    <w:rsid w:val="00A45A1E"/>
    <w:rsid w:val="00A46BBA"/>
    <w:rsid w:val="00A50DF3"/>
    <w:rsid w:val="00A512C3"/>
    <w:rsid w:val="00A519AE"/>
    <w:rsid w:val="00A52C5E"/>
    <w:rsid w:val="00A52D3C"/>
    <w:rsid w:val="00A534F6"/>
    <w:rsid w:val="00A53942"/>
    <w:rsid w:val="00A55D4C"/>
    <w:rsid w:val="00A55FC3"/>
    <w:rsid w:val="00A5667B"/>
    <w:rsid w:val="00A56A7B"/>
    <w:rsid w:val="00A5738E"/>
    <w:rsid w:val="00A575B9"/>
    <w:rsid w:val="00A577CC"/>
    <w:rsid w:val="00A579EF"/>
    <w:rsid w:val="00A62AE8"/>
    <w:rsid w:val="00A63163"/>
    <w:rsid w:val="00A632C2"/>
    <w:rsid w:val="00A634A1"/>
    <w:rsid w:val="00A64920"/>
    <w:rsid w:val="00A65C07"/>
    <w:rsid w:val="00A7018D"/>
    <w:rsid w:val="00A7307F"/>
    <w:rsid w:val="00A73425"/>
    <w:rsid w:val="00A745AF"/>
    <w:rsid w:val="00A75441"/>
    <w:rsid w:val="00A75830"/>
    <w:rsid w:val="00A7676D"/>
    <w:rsid w:val="00A773BB"/>
    <w:rsid w:val="00A80598"/>
    <w:rsid w:val="00A81B1C"/>
    <w:rsid w:val="00A82246"/>
    <w:rsid w:val="00A825F7"/>
    <w:rsid w:val="00A8296F"/>
    <w:rsid w:val="00A8321E"/>
    <w:rsid w:val="00A8328F"/>
    <w:rsid w:val="00A835D3"/>
    <w:rsid w:val="00A83CFD"/>
    <w:rsid w:val="00A83EC1"/>
    <w:rsid w:val="00A84637"/>
    <w:rsid w:val="00A84C0B"/>
    <w:rsid w:val="00A854A2"/>
    <w:rsid w:val="00A855AD"/>
    <w:rsid w:val="00A86A84"/>
    <w:rsid w:val="00A87AC7"/>
    <w:rsid w:val="00A91C10"/>
    <w:rsid w:val="00A93596"/>
    <w:rsid w:val="00A939BF"/>
    <w:rsid w:val="00A94F4D"/>
    <w:rsid w:val="00A96468"/>
    <w:rsid w:val="00A969C1"/>
    <w:rsid w:val="00A96C19"/>
    <w:rsid w:val="00A97172"/>
    <w:rsid w:val="00A9721A"/>
    <w:rsid w:val="00AA00EC"/>
    <w:rsid w:val="00AA080E"/>
    <w:rsid w:val="00AA2921"/>
    <w:rsid w:val="00AA2CFC"/>
    <w:rsid w:val="00AA4147"/>
    <w:rsid w:val="00AA437D"/>
    <w:rsid w:val="00AA4AFB"/>
    <w:rsid w:val="00AA4C43"/>
    <w:rsid w:val="00AA4DB4"/>
    <w:rsid w:val="00AA63C5"/>
    <w:rsid w:val="00AA69B1"/>
    <w:rsid w:val="00AA6BF2"/>
    <w:rsid w:val="00AA705D"/>
    <w:rsid w:val="00AA70F3"/>
    <w:rsid w:val="00AA779A"/>
    <w:rsid w:val="00AA78C9"/>
    <w:rsid w:val="00AA78FF"/>
    <w:rsid w:val="00AB0603"/>
    <w:rsid w:val="00AB1CF5"/>
    <w:rsid w:val="00AB314B"/>
    <w:rsid w:val="00AB452B"/>
    <w:rsid w:val="00AB58D6"/>
    <w:rsid w:val="00AB63A7"/>
    <w:rsid w:val="00AB653E"/>
    <w:rsid w:val="00AB6942"/>
    <w:rsid w:val="00AB6D6A"/>
    <w:rsid w:val="00AC089A"/>
    <w:rsid w:val="00AC1057"/>
    <w:rsid w:val="00AC1081"/>
    <w:rsid w:val="00AC16DA"/>
    <w:rsid w:val="00AC1FE2"/>
    <w:rsid w:val="00AC21B4"/>
    <w:rsid w:val="00AC308B"/>
    <w:rsid w:val="00AC3A08"/>
    <w:rsid w:val="00AC498B"/>
    <w:rsid w:val="00AC4C50"/>
    <w:rsid w:val="00AC6C58"/>
    <w:rsid w:val="00AC7C52"/>
    <w:rsid w:val="00AD053C"/>
    <w:rsid w:val="00AD274A"/>
    <w:rsid w:val="00AD2ECA"/>
    <w:rsid w:val="00AD3113"/>
    <w:rsid w:val="00AD334D"/>
    <w:rsid w:val="00AD3887"/>
    <w:rsid w:val="00AD4213"/>
    <w:rsid w:val="00AD54D4"/>
    <w:rsid w:val="00AD5F11"/>
    <w:rsid w:val="00AD7001"/>
    <w:rsid w:val="00AE04BF"/>
    <w:rsid w:val="00AE09A9"/>
    <w:rsid w:val="00AE1B80"/>
    <w:rsid w:val="00AE1EF3"/>
    <w:rsid w:val="00AE2A00"/>
    <w:rsid w:val="00AE2ABC"/>
    <w:rsid w:val="00AE3310"/>
    <w:rsid w:val="00AE3A82"/>
    <w:rsid w:val="00AE4B45"/>
    <w:rsid w:val="00AE4FA5"/>
    <w:rsid w:val="00AE54F6"/>
    <w:rsid w:val="00AE616B"/>
    <w:rsid w:val="00AE7787"/>
    <w:rsid w:val="00AF03E0"/>
    <w:rsid w:val="00AF14FE"/>
    <w:rsid w:val="00AF23FC"/>
    <w:rsid w:val="00AF27AC"/>
    <w:rsid w:val="00AF28B9"/>
    <w:rsid w:val="00AF353C"/>
    <w:rsid w:val="00AF3ADB"/>
    <w:rsid w:val="00AF3C21"/>
    <w:rsid w:val="00AF3F52"/>
    <w:rsid w:val="00AF42A4"/>
    <w:rsid w:val="00AF4DC9"/>
    <w:rsid w:val="00AF73C0"/>
    <w:rsid w:val="00AF75CD"/>
    <w:rsid w:val="00B00033"/>
    <w:rsid w:val="00B0010D"/>
    <w:rsid w:val="00B00301"/>
    <w:rsid w:val="00B00962"/>
    <w:rsid w:val="00B0127A"/>
    <w:rsid w:val="00B01C16"/>
    <w:rsid w:val="00B02561"/>
    <w:rsid w:val="00B02C45"/>
    <w:rsid w:val="00B03851"/>
    <w:rsid w:val="00B03868"/>
    <w:rsid w:val="00B047A7"/>
    <w:rsid w:val="00B05512"/>
    <w:rsid w:val="00B06640"/>
    <w:rsid w:val="00B06985"/>
    <w:rsid w:val="00B06C92"/>
    <w:rsid w:val="00B10036"/>
    <w:rsid w:val="00B10079"/>
    <w:rsid w:val="00B1013C"/>
    <w:rsid w:val="00B119A5"/>
    <w:rsid w:val="00B12BDC"/>
    <w:rsid w:val="00B12C3E"/>
    <w:rsid w:val="00B13C39"/>
    <w:rsid w:val="00B13CE3"/>
    <w:rsid w:val="00B14271"/>
    <w:rsid w:val="00B152D4"/>
    <w:rsid w:val="00B1541B"/>
    <w:rsid w:val="00B1579B"/>
    <w:rsid w:val="00B177E5"/>
    <w:rsid w:val="00B179F1"/>
    <w:rsid w:val="00B200A6"/>
    <w:rsid w:val="00B20AF9"/>
    <w:rsid w:val="00B2142F"/>
    <w:rsid w:val="00B21BF8"/>
    <w:rsid w:val="00B23EC6"/>
    <w:rsid w:val="00B2557E"/>
    <w:rsid w:val="00B258F7"/>
    <w:rsid w:val="00B25D0A"/>
    <w:rsid w:val="00B26A31"/>
    <w:rsid w:val="00B2774E"/>
    <w:rsid w:val="00B2796C"/>
    <w:rsid w:val="00B2796E"/>
    <w:rsid w:val="00B27B22"/>
    <w:rsid w:val="00B27DF2"/>
    <w:rsid w:val="00B322F8"/>
    <w:rsid w:val="00B323A8"/>
    <w:rsid w:val="00B323B7"/>
    <w:rsid w:val="00B323EA"/>
    <w:rsid w:val="00B324DA"/>
    <w:rsid w:val="00B33B4D"/>
    <w:rsid w:val="00B34078"/>
    <w:rsid w:val="00B34DFD"/>
    <w:rsid w:val="00B35216"/>
    <w:rsid w:val="00B358FC"/>
    <w:rsid w:val="00B36B08"/>
    <w:rsid w:val="00B36E5A"/>
    <w:rsid w:val="00B371A8"/>
    <w:rsid w:val="00B37FD8"/>
    <w:rsid w:val="00B40CA0"/>
    <w:rsid w:val="00B41DB3"/>
    <w:rsid w:val="00B42C14"/>
    <w:rsid w:val="00B42C8E"/>
    <w:rsid w:val="00B42CFC"/>
    <w:rsid w:val="00B43901"/>
    <w:rsid w:val="00B439FD"/>
    <w:rsid w:val="00B4402F"/>
    <w:rsid w:val="00B4464C"/>
    <w:rsid w:val="00B44652"/>
    <w:rsid w:val="00B4521B"/>
    <w:rsid w:val="00B45683"/>
    <w:rsid w:val="00B45725"/>
    <w:rsid w:val="00B46C26"/>
    <w:rsid w:val="00B47797"/>
    <w:rsid w:val="00B5218C"/>
    <w:rsid w:val="00B527A0"/>
    <w:rsid w:val="00B533C8"/>
    <w:rsid w:val="00B53F32"/>
    <w:rsid w:val="00B53F7F"/>
    <w:rsid w:val="00B5512D"/>
    <w:rsid w:val="00B551EF"/>
    <w:rsid w:val="00B56206"/>
    <w:rsid w:val="00B57A5A"/>
    <w:rsid w:val="00B60D10"/>
    <w:rsid w:val="00B614D6"/>
    <w:rsid w:val="00B61D48"/>
    <w:rsid w:val="00B64E0C"/>
    <w:rsid w:val="00B65684"/>
    <w:rsid w:val="00B6768E"/>
    <w:rsid w:val="00B676B9"/>
    <w:rsid w:val="00B70B33"/>
    <w:rsid w:val="00B71315"/>
    <w:rsid w:val="00B71F10"/>
    <w:rsid w:val="00B7281A"/>
    <w:rsid w:val="00B72A24"/>
    <w:rsid w:val="00B7304B"/>
    <w:rsid w:val="00B74188"/>
    <w:rsid w:val="00B75357"/>
    <w:rsid w:val="00B75E88"/>
    <w:rsid w:val="00B765F8"/>
    <w:rsid w:val="00B76B5D"/>
    <w:rsid w:val="00B77980"/>
    <w:rsid w:val="00B77FCE"/>
    <w:rsid w:val="00B81383"/>
    <w:rsid w:val="00B815D5"/>
    <w:rsid w:val="00B81D29"/>
    <w:rsid w:val="00B82041"/>
    <w:rsid w:val="00B824B3"/>
    <w:rsid w:val="00B83BAF"/>
    <w:rsid w:val="00B83F5A"/>
    <w:rsid w:val="00B84944"/>
    <w:rsid w:val="00B8573E"/>
    <w:rsid w:val="00B85A30"/>
    <w:rsid w:val="00B85B54"/>
    <w:rsid w:val="00B867F4"/>
    <w:rsid w:val="00B870DC"/>
    <w:rsid w:val="00B87256"/>
    <w:rsid w:val="00B92B59"/>
    <w:rsid w:val="00B93B73"/>
    <w:rsid w:val="00B94A44"/>
    <w:rsid w:val="00B94F8D"/>
    <w:rsid w:val="00B95AFB"/>
    <w:rsid w:val="00B96560"/>
    <w:rsid w:val="00B9749C"/>
    <w:rsid w:val="00B977B8"/>
    <w:rsid w:val="00BA0AFA"/>
    <w:rsid w:val="00BA0F9E"/>
    <w:rsid w:val="00BA19C7"/>
    <w:rsid w:val="00BA22F5"/>
    <w:rsid w:val="00BA2483"/>
    <w:rsid w:val="00BA2852"/>
    <w:rsid w:val="00BA4372"/>
    <w:rsid w:val="00BA4C21"/>
    <w:rsid w:val="00BA4DED"/>
    <w:rsid w:val="00BA6451"/>
    <w:rsid w:val="00BA7816"/>
    <w:rsid w:val="00BB15CD"/>
    <w:rsid w:val="00BB1BCC"/>
    <w:rsid w:val="00BB20A4"/>
    <w:rsid w:val="00BB23E1"/>
    <w:rsid w:val="00BB344A"/>
    <w:rsid w:val="00BB34BB"/>
    <w:rsid w:val="00BB3C33"/>
    <w:rsid w:val="00BB4685"/>
    <w:rsid w:val="00BB50B0"/>
    <w:rsid w:val="00BB6C33"/>
    <w:rsid w:val="00BB6E90"/>
    <w:rsid w:val="00BB790B"/>
    <w:rsid w:val="00BC10F2"/>
    <w:rsid w:val="00BC28DF"/>
    <w:rsid w:val="00BC3886"/>
    <w:rsid w:val="00BC39D5"/>
    <w:rsid w:val="00BC3AD3"/>
    <w:rsid w:val="00BC43E1"/>
    <w:rsid w:val="00BC482C"/>
    <w:rsid w:val="00BC4A7E"/>
    <w:rsid w:val="00BC564D"/>
    <w:rsid w:val="00BC74F9"/>
    <w:rsid w:val="00BC7D99"/>
    <w:rsid w:val="00BD04B3"/>
    <w:rsid w:val="00BD1477"/>
    <w:rsid w:val="00BD2945"/>
    <w:rsid w:val="00BD2EA7"/>
    <w:rsid w:val="00BD30B0"/>
    <w:rsid w:val="00BD4020"/>
    <w:rsid w:val="00BD4178"/>
    <w:rsid w:val="00BD56AF"/>
    <w:rsid w:val="00BD5847"/>
    <w:rsid w:val="00BE0514"/>
    <w:rsid w:val="00BE0C7F"/>
    <w:rsid w:val="00BE10AE"/>
    <w:rsid w:val="00BE10B2"/>
    <w:rsid w:val="00BE11CA"/>
    <w:rsid w:val="00BE1648"/>
    <w:rsid w:val="00BE3281"/>
    <w:rsid w:val="00BE3F0E"/>
    <w:rsid w:val="00BE5836"/>
    <w:rsid w:val="00BE60E4"/>
    <w:rsid w:val="00BE62D0"/>
    <w:rsid w:val="00BF0363"/>
    <w:rsid w:val="00BF046A"/>
    <w:rsid w:val="00BF04AB"/>
    <w:rsid w:val="00BF0BD0"/>
    <w:rsid w:val="00BF14C6"/>
    <w:rsid w:val="00BF1B3B"/>
    <w:rsid w:val="00BF1DEC"/>
    <w:rsid w:val="00BF40EC"/>
    <w:rsid w:val="00BF4651"/>
    <w:rsid w:val="00BF46CD"/>
    <w:rsid w:val="00BF5109"/>
    <w:rsid w:val="00BF54F3"/>
    <w:rsid w:val="00BF5B8F"/>
    <w:rsid w:val="00BF5D94"/>
    <w:rsid w:val="00BF6019"/>
    <w:rsid w:val="00BF6305"/>
    <w:rsid w:val="00BF7203"/>
    <w:rsid w:val="00BF7DAB"/>
    <w:rsid w:val="00C0026F"/>
    <w:rsid w:val="00C00444"/>
    <w:rsid w:val="00C015DF"/>
    <w:rsid w:val="00C0177A"/>
    <w:rsid w:val="00C02053"/>
    <w:rsid w:val="00C02B43"/>
    <w:rsid w:val="00C02BBE"/>
    <w:rsid w:val="00C03563"/>
    <w:rsid w:val="00C0443E"/>
    <w:rsid w:val="00C04553"/>
    <w:rsid w:val="00C04B09"/>
    <w:rsid w:val="00C04C9A"/>
    <w:rsid w:val="00C055F7"/>
    <w:rsid w:val="00C06F6E"/>
    <w:rsid w:val="00C078F5"/>
    <w:rsid w:val="00C07BBA"/>
    <w:rsid w:val="00C11AC8"/>
    <w:rsid w:val="00C128C4"/>
    <w:rsid w:val="00C144B5"/>
    <w:rsid w:val="00C1476A"/>
    <w:rsid w:val="00C14C7F"/>
    <w:rsid w:val="00C151F5"/>
    <w:rsid w:val="00C15BD6"/>
    <w:rsid w:val="00C17322"/>
    <w:rsid w:val="00C177D7"/>
    <w:rsid w:val="00C178CA"/>
    <w:rsid w:val="00C20881"/>
    <w:rsid w:val="00C231A5"/>
    <w:rsid w:val="00C2322A"/>
    <w:rsid w:val="00C251CB"/>
    <w:rsid w:val="00C251EA"/>
    <w:rsid w:val="00C25617"/>
    <w:rsid w:val="00C25815"/>
    <w:rsid w:val="00C25F0B"/>
    <w:rsid w:val="00C306CB"/>
    <w:rsid w:val="00C3075C"/>
    <w:rsid w:val="00C31CCB"/>
    <w:rsid w:val="00C323CC"/>
    <w:rsid w:val="00C32469"/>
    <w:rsid w:val="00C32D43"/>
    <w:rsid w:val="00C338E9"/>
    <w:rsid w:val="00C33B85"/>
    <w:rsid w:val="00C33FFF"/>
    <w:rsid w:val="00C35F9F"/>
    <w:rsid w:val="00C36135"/>
    <w:rsid w:val="00C36607"/>
    <w:rsid w:val="00C36A26"/>
    <w:rsid w:val="00C377AD"/>
    <w:rsid w:val="00C37CFE"/>
    <w:rsid w:val="00C40C6F"/>
    <w:rsid w:val="00C43A23"/>
    <w:rsid w:val="00C47294"/>
    <w:rsid w:val="00C50C66"/>
    <w:rsid w:val="00C51D71"/>
    <w:rsid w:val="00C53120"/>
    <w:rsid w:val="00C5466C"/>
    <w:rsid w:val="00C5508A"/>
    <w:rsid w:val="00C55C3C"/>
    <w:rsid w:val="00C567FE"/>
    <w:rsid w:val="00C56BA1"/>
    <w:rsid w:val="00C575C2"/>
    <w:rsid w:val="00C57722"/>
    <w:rsid w:val="00C579F7"/>
    <w:rsid w:val="00C61D2B"/>
    <w:rsid w:val="00C61DF1"/>
    <w:rsid w:val="00C61E87"/>
    <w:rsid w:val="00C62BB0"/>
    <w:rsid w:val="00C62CD0"/>
    <w:rsid w:val="00C64439"/>
    <w:rsid w:val="00C64E8E"/>
    <w:rsid w:val="00C66B30"/>
    <w:rsid w:val="00C71D3B"/>
    <w:rsid w:val="00C72ACC"/>
    <w:rsid w:val="00C74DBC"/>
    <w:rsid w:val="00C757BB"/>
    <w:rsid w:val="00C75A6C"/>
    <w:rsid w:val="00C76775"/>
    <w:rsid w:val="00C7699E"/>
    <w:rsid w:val="00C775DB"/>
    <w:rsid w:val="00C7761D"/>
    <w:rsid w:val="00C81918"/>
    <w:rsid w:val="00C81B98"/>
    <w:rsid w:val="00C81CAC"/>
    <w:rsid w:val="00C81D51"/>
    <w:rsid w:val="00C81F5C"/>
    <w:rsid w:val="00C81F72"/>
    <w:rsid w:val="00C82B1F"/>
    <w:rsid w:val="00C82BF6"/>
    <w:rsid w:val="00C82C56"/>
    <w:rsid w:val="00C83272"/>
    <w:rsid w:val="00C846D5"/>
    <w:rsid w:val="00C855F6"/>
    <w:rsid w:val="00C861A4"/>
    <w:rsid w:val="00C8710E"/>
    <w:rsid w:val="00C87DC2"/>
    <w:rsid w:val="00C9093F"/>
    <w:rsid w:val="00C90A7C"/>
    <w:rsid w:val="00C932A3"/>
    <w:rsid w:val="00C9339B"/>
    <w:rsid w:val="00C93CAF"/>
    <w:rsid w:val="00C93DAE"/>
    <w:rsid w:val="00C942C8"/>
    <w:rsid w:val="00C96A41"/>
    <w:rsid w:val="00C96D2E"/>
    <w:rsid w:val="00CA0E8C"/>
    <w:rsid w:val="00CA1ADF"/>
    <w:rsid w:val="00CA2406"/>
    <w:rsid w:val="00CA3448"/>
    <w:rsid w:val="00CA3961"/>
    <w:rsid w:val="00CA3B58"/>
    <w:rsid w:val="00CA4589"/>
    <w:rsid w:val="00CA563F"/>
    <w:rsid w:val="00CA58EF"/>
    <w:rsid w:val="00CA68D7"/>
    <w:rsid w:val="00CA6EE6"/>
    <w:rsid w:val="00CA6F5B"/>
    <w:rsid w:val="00CA71AC"/>
    <w:rsid w:val="00CA79D1"/>
    <w:rsid w:val="00CA7A92"/>
    <w:rsid w:val="00CB0F04"/>
    <w:rsid w:val="00CB0FF6"/>
    <w:rsid w:val="00CB101F"/>
    <w:rsid w:val="00CB1A14"/>
    <w:rsid w:val="00CB1B8B"/>
    <w:rsid w:val="00CB3141"/>
    <w:rsid w:val="00CB4150"/>
    <w:rsid w:val="00CB4343"/>
    <w:rsid w:val="00CB5021"/>
    <w:rsid w:val="00CB52F4"/>
    <w:rsid w:val="00CB634F"/>
    <w:rsid w:val="00CB684A"/>
    <w:rsid w:val="00CB7BD8"/>
    <w:rsid w:val="00CC04FE"/>
    <w:rsid w:val="00CC0CEF"/>
    <w:rsid w:val="00CC1380"/>
    <w:rsid w:val="00CC14C1"/>
    <w:rsid w:val="00CC1E98"/>
    <w:rsid w:val="00CC2F52"/>
    <w:rsid w:val="00CC36A5"/>
    <w:rsid w:val="00CC4ABB"/>
    <w:rsid w:val="00CC53CC"/>
    <w:rsid w:val="00CC5817"/>
    <w:rsid w:val="00CC5DED"/>
    <w:rsid w:val="00CC5F41"/>
    <w:rsid w:val="00CC602C"/>
    <w:rsid w:val="00CC6E56"/>
    <w:rsid w:val="00CD1008"/>
    <w:rsid w:val="00CD1590"/>
    <w:rsid w:val="00CD174F"/>
    <w:rsid w:val="00CD189C"/>
    <w:rsid w:val="00CD1DBD"/>
    <w:rsid w:val="00CD2084"/>
    <w:rsid w:val="00CD2DF0"/>
    <w:rsid w:val="00CD34EE"/>
    <w:rsid w:val="00CD3613"/>
    <w:rsid w:val="00CD53E2"/>
    <w:rsid w:val="00CD5986"/>
    <w:rsid w:val="00CD599B"/>
    <w:rsid w:val="00CD6323"/>
    <w:rsid w:val="00CD63EE"/>
    <w:rsid w:val="00CD6CFF"/>
    <w:rsid w:val="00CD71B1"/>
    <w:rsid w:val="00CD758D"/>
    <w:rsid w:val="00CD767E"/>
    <w:rsid w:val="00CD7DAA"/>
    <w:rsid w:val="00CE1005"/>
    <w:rsid w:val="00CE20F2"/>
    <w:rsid w:val="00CE2F32"/>
    <w:rsid w:val="00CE313B"/>
    <w:rsid w:val="00CE3248"/>
    <w:rsid w:val="00CE3855"/>
    <w:rsid w:val="00CE4E3F"/>
    <w:rsid w:val="00CE67D7"/>
    <w:rsid w:val="00CE6E71"/>
    <w:rsid w:val="00CE737A"/>
    <w:rsid w:val="00CE7456"/>
    <w:rsid w:val="00CE7CFB"/>
    <w:rsid w:val="00CF0702"/>
    <w:rsid w:val="00CF0CF3"/>
    <w:rsid w:val="00CF12A0"/>
    <w:rsid w:val="00CF15C8"/>
    <w:rsid w:val="00CF2A8E"/>
    <w:rsid w:val="00CF38CB"/>
    <w:rsid w:val="00CF5F7C"/>
    <w:rsid w:val="00CF7F11"/>
    <w:rsid w:val="00D003F8"/>
    <w:rsid w:val="00D00442"/>
    <w:rsid w:val="00D00847"/>
    <w:rsid w:val="00D00ABD"/>
    <w:rsid w:val="00D01A23"/>
    <w:rsid w:val="00D025D5"/>
    <w:rsid w:val="00D037A9"/>
    <w:rsid w:val="00D04012"/>
    <w:rsid w:val="00D041B8"/>
    <w:rsid w:val="00D0497F"/>
    <w:rsid w:val="00D0537F"/>
    <w:rsid w:val="00D055B5"/>
    <w:rsid w:val="00D05751"/>
    <w:rsid w:val="00D07CA7"/>
    <w:rsid w:val="00D103D5"/>
    <w:rsid w:val="00D10558"/>
    <w:rsid w:val="00D105F6"/>
    <w:rsid w:val="00D119F5"/>
    <w:rsid w:val="00D13620"/>
    <w:rsid w:val="00D13FA6"/>
    <w:rsid w:val="00D15377"/>
    <w:rsid w:val="00D16403"/>
    <w:rsid w:val="00D165A6"/>
    <w:rsid w:val="00D16912"/>
    <w:rsid w:val="00D16B73"/>
    <w:rsid w:val="00D17824"/>
    <w:rsid w:val="00D17E49"/>
    <w:rsid w:val="00D219C6"/>
    <w:rsid w:val="00D21D3F"/>
    <w:rsid w:val="00D22EEE"/>
    <w:rsid w:val="00D253AF"/>
    <w:rsid w:val="00D25D7F"/>
    <w:rsid w:val="00D27394"/>
    <w:rsid w:val="00D273CC"/>
    <w:rsid w:val="00D277AC"/>
    <w:rsid w:val="00D303FF"/>
    <w:rsid w:val="00D30F15"/>
    <w:rsid w:val="00D31501"/>
    <w:rsid w:val="00D319E4"/>
    <w:rsid w:val="00D31ACC"/>
    <w:rsid w:val="00D320F4"/>
    <w:rsid w:val="00D3303A"/>
    <w:rsid w:val="00D332E0"/>
    <w:rsid w:val="00D3366C"/>
    <w:rsid w:val="00D340CB"/>
    <w:rsid w:val="00D34623"/>
    <w:rsid w:val="00D364D5"/>
    <w:rsid w:val="00D40816"/>
    <w:rsid w:val="00D40DC7"/>
    <w:rsid w:val="00D40E75"/>
    <w:rsid w:val="00D42088"/>
    <w:rsid w:val="00D42668"/>
    <w:rsid w:val="00D44573"/>
    <w:rsid w:val="00D4509C"/>
    <w:rsid w:val="00D456A4"/>
    <w:rsid w:val="00D45E20"/>
    <w:rsid w:val="00D46175"/>
    <w:rsid w:val="00D462B3"/>
    <w:rsid w:val="00D473A9"/>
    <w:rsid w:val="00D47750"/>
    <w:rsid w:val="00D52128"/>
    <w:rsid w:val="00D524DF"/>
    <w:rsid w:val="00D52DD7"/>
    <w:rsid w:val="00D545D7"/>
    <w:rsid w:val="00D54FA1"/>
    <w:rsid w:val="00D559DF"/>
    <w:rsid w:val="00D56322"/>
    <w:rsid w:val="00D563BD"/>
    <w:rsid w:val="00D56AD3"/>
    <w:rsid w:val="00D56C89"/>
    <w:rsid w:val="00D57C8F"/>
    <w:rsid w:val="00D60414"/>
    <w:rsid w:val="00D6134E"/>
    <w:rsid w:val="00D622D7"/>
    <w:rsid w:val="00D63942"/>
    <w:rsid w:val="00D657F3"/>
    <w:rsid w:val="00D6609F"/>
    <w:rsid w:val="00D6636E"/>
    <w:rsid w:val="00D70600"/>
    <w:rsid w:val="00D711C5"/>
    <w:rsid w:val="00D72836"/>
    <w:rsid w:val="00D73388"/>
    <w:rsid w:val="00D735DB"/>
    <w:rsid w:val="00D73A70"/>
    <w:rsid w:val="00D75804"/>
    <w:rsid w:val="00D760EC"/>
    <w:rsid w:val="00D76C35"/>
    <w:rsid w:val="00D77629"/>
    <w:rsid w:val="00D82136"/>
    <w:rsid w:val="00D82F04"/>
    <w:rsid w:val="00D83900"/>
    <w:rsid w:val="00D84579"/>
    <w:rsid w:val="00D84EC7"/>
    <w:rsid w:val="00D8561E"/>
    <w:rsid w:val="00D86AC1"/>
    <w:rsid w:val="00D87029"/>
    <w:rsid w:val="00D872B9"/>
    <w:rsid w:val="00D876F3"/>
    <w:rsid w:val="00D9000E"/>
    <w:rsid w:val="00D90556"/>
    <w:rsid w:val="00D91BA9"/>
    <w:rsid w:val="00D92684"/>
    <w:rsid w:val="00D9276F"/>
    <w:rsid w:val="00D93254"/>
    <w:rsid w:val="00D93282"/>
    <w:rsid w:val="00D93DAD"/>
    <w:rsid w:val="00D95F93"/>
    <w:rsid w:val="00D96D5C"/>
    <w:rsid w:val="00D9703A"/>
    <w:rsid w:val="00D978B0"/>
    <w:rsid w:val="00D97ACF"/>
    <w:rsid w:val="00D97D0D"/>
    <w:rsid w:val="00DA0918"/>
    <w:rsid w:val="00DA0D7C"/>
    <w:rsid w:val="00DA2291"/>
    <w:rsid w:val="00DA4133"/>
    <w:rsid w:val="00DA4918"/>
    <w:rsid w:val="00DA4B59"/>
    <w:rsid w:val="00DA4D1E"/>
    <w:rsid w:val="00DA7146"/>
    <w:rsid w:val="00DA7252"/>
    <w:rsid w:val="00DA75C0"/>
    <w:rsid w:val="00DB3935"/>
    <w:rsid w:val="00DB66E9"/>
    <w:rsid w:val="00DB7F5B"/>
    <w:rsid w:val="00DC09E8"/>
    <w:rsid w:val="00DC0D72"/>
    <w:rsid w:val="00DC0D7D"/>
    <w:rsid w:val="00DC0F07"/>
    <w:rsid w:val="00DC1755"/>
    <w:rsid w:val="00DC2549"/>
    <w:rsid w:val="00DC2BC5"/>
    <w:rsid w:val="00DC2FE5"/>
    <w:rsid w:val="00DC4BCE"/>
    <w:rsid w:val="00DC5993"/>
    <w:rsid w:val="00DC635E"/>
    <w:rsid w:val="00DD0592"/>
    <w:rsid w:val="00DD11C8"/>
    <w:rsid w:val="00DD1FAC"/>
    <w:rsid w:val="00DD2D18"/>
    <w:rsid w:val="00DD43F9"/>
    <w:rsid w:val="00DD57A5"/>
    <w:rsid w:val="00DD5E2E"/>
    <w:rsid w:val="00DD5F92"/>
    <w:rsid w:val="00DD693A"/>
    <w:rsid w:val="00DD6D86"/>
    <w:rsid w:val="00DE0174"/>
    <w:rsid w:val="00DE10E6"/>
    <w:rsid w:val="00DE2F38"/>
    <w:rsid w:val="00DE3086"/>
    <w:rsid w:val="00DE4F28"/>
    <w:rsid w:val="00DE4FBC"/>
    <w:rsid w:val="00DE6D86"/>
    <w:rsid w:val="00DE6DF8"/>
    <w:rsid w:val="00DE711C"/>
    <w:rsid w:val="00DE721F"/>
    <w:rsid w:val="00DF1198"/>
    <w:rsid w:val="00DF3556"/>
    <w:rsid w:val="00DF3887"/>
    <w:rsid w:val="00DF435D"/>
    <w:rsid w:val="00DF5670"/>
    <w:rsid w:val="00DF62C0"/>
    <w:rsid w:val="00DF6770"/>
    <w:rsid w:val="00DF6B36"/>
    <w:rsid w:val="00DF7FEC"/>
    <w:rsid w:val="00E00C1F"/>
    <w:rsid w:val="00E00F3B"/>
    <w:rsid w:val="00E02D4B"/>
    <w:rsid w:val="00E05FF9"/>
    <w:rsid w:val="00E06845"/>
    <w:rsid w:val="00E108A9"/>
    <w:rsid w:val="00E11AEC"/>
    <w:rsid w:val="00E11F9A"/>
    <w:rsid w:val="00E12DB8"/>
    <w:rsid w:val="00E13DAD"/>
    <w:rsid w:val="00E140E2"/>
    <w:rsid w:val="00E14FCB"/>
    <w:rsid w:val="00E1502F"/>
    <w:rsid w:val="00E15468"/>
    <w:rsid w:val="00E16474"/>
    <w:rsid w:val="00E16817"/>
    <w:rsid w:val="00E17AB5"/>
    <w:rsid w:val="00E20E6C"/>
    <w:rsid w:val="00E22D4A"/>
    <w:rsid w:val="00E231E0"/>
    <w:rsid w:val="00E23540"/>
    <w:rsid w:val="00E23D67"/>
    <w:rsid w:val="00E24D72"/>
    <w:rsid w:val="00E251E2"/>
    <w:rsid w:val="00E25A85"/>
    <w:rsid w:val="00E2774A"/>
    <w:rsid w:val="00E304F8"/>
    <w:rsid w:val="00E30A6F"/>
    <w:rsid w:val="00E30E0C"/>
    <w:rsid w:val="00E310B8"/>
    <w:rsid w:val="00E344C7"/>
    <w:rsid w:val="00E34F6E"/>
    <w:rsid w:val="00E350A4"/>
    <w:rsid w:val="00E35305"/>
    <w:rsid w:val="00E3596D"/>
    <w:rsid w:val="00E36B7C"/>
    <w:rsid w:val="00E3724C"/>
    <w:rsid w:val="00E40340"/>
    <w:rsid w:val="00E40364"/>
    <w:rsid w:val="00E404BA"/>
    <w:rsid w:val="00E41AE8"/>
    <w:rsid w:val="00E4229B"/>
    <w:rsid w:val="00E425E0"/>
    <w:rsid w:val="00E4290F"/>
    <w:rsid w:val="00E431F8"/>
    <w:rsid w:val="00E43301"/>
    <w:rsid w:val="00E43758"/>
    <w:rsid w:val="00E445EA"/>
    <w:rsid w:val="00E45B96"/>
    <w:rsid w:val="00E45E6E"/>
    <w:rsid w:val="00E466BF"/>
    <w:rsid w:val="00E46E76"/>
    <w:rsid w:val="00E47446"/>
    <w:rsid w:val="00E47FC3"/>
    <w:rsid w:val="00E515D9"/>
    <w:rsid w:val="00E519CA"/>
    <w:rsid w:val="00E52294"/>
    <w:rsid w:val="00E53319"/>
    <w:rsid w:val="00E54CD6"/>
    <w:rsid w:val="00E57578"/>
    <w:rsid w:val="00E578A9"/>
    <w:rsid w:val="00E62B79"/>
    <w:rsid w:val="00E62EC0"/>
    <w:rsid w:val="00E636DF"/>
    <w:rsid w:val="00E642A8"/>
    <w:rsid w:val="00E65922"/>
    <w:rsid w:val="00E66B9C"/>
    <w:rsid w:val="00E67ACC"/>
    <w:rsid w:val="00E7008C"/>
    <w:rsid w:val="00E70C26"/>
    <w:rsid w:val="00E71853"/>
    <w:rsid w:val="00E71E7A"/>
    <w:rsid w:val="00E72441"/>
    <w:rsid w:val="00E726BA"/>
    <w:rsid w:val="00E73C12"/>
    <w:rsid w:val="00E7435D"/>
    <w:rsid w:val="00E74489"/>
    <w:rsid w:val="00E7457F"/>
    <w:rsid w:val="00E74BE4"/>
    <w:rsid w:val="00E75757"/>
    <w:rsid w:val="00E76C56"/>
    <w:rsid w:val="00E7774D"/>
    <w:rsid w:val="00E8020A"/>
    <w:rsid w:val="00E810CF"/>
    <w:rsid w:val="00E823D5"/>
    <w:rsid w:val="00E82EF8"/>
    <w:rsid w:val="00E83D83"/>
    <w:rsid w:val="00E8459A"/>
    <w:rsid w:val="00E85478"/>
    <w:rsid w:val="00E85813"/>
    <w:rsid w:val="00E866B7"/>
    <w:rsid w:val="00E90EBD"/>
    <w:rsid w:val="00E91BA6"/>
    <w:rsid w:val="00E9204A"/>
    <w:rsid w:val="00E929CE"/>
    <w:rsid w:val="00E9458B"/>
    <w:rsid w:val="00E96158"/>
    <w:rsid w:val="00E96900"/>
    <w:rsid w:val="00E9716A"/>
    <w:rsid w:val="00E97B9C"/>
    <w:rsid w:val="00EA0B88"/>
    <w:rsid w:val="00EA1099"/>
    <w:rsid w:val="00EA181D"/>
    <w:rsid w:val="00EA1BCA"/>
    <w:rsid w:val="00EA254E"/>
    <w:rsid w:val="00EA2800"/>
    <w:rsid w:val="00EA3423"/>
    <w:rsid w:val="00EA39C8"/>
    <w:rsid w:val="00EA4F5C"/>
    <w:rsid w:val="00EA59C6"/>
    <w:rsid w:val="00EA5BFD"/>
    <w:rsid w:val="00EA65B0"/>
    <w:rsid w:val="00EB0682"/>
    <w:rsid w:val="00EB17BD"/>
    <w:rsid w:val="00EB3454"/>
    <w:rsid w:val="00EB35EF"/>
    <w:rsid w:val="00EB3DD9"/>
    <w:rsid w:val="00EB4AD7"/>
    <w:rsid w:val="00EB55AC"/>
    <w:rsid w:val="00EB73AB"/>
    <w:rsid w:val="00EB7792"/>
    <w:rsid w:val="00EB7C0A"/>
    <w:rsid w:val="00EC14CA"/>
    <w:rsid w:val="00EC3928"/>
    <w:rsid w:val="00EC3F97"/>
    <w:rsid w:val="00EC45C8"/>
    <w:rsid w:val="00EC4799"/>
    <w:rsid w:val="00EC6183"/>
    <w:rsid w:val="00EC6550"/>
    <w:rsid w:val="00EC6AAA"/>
    <w:rsid w:val="00EC7B56"/>
    <w:rsid w:val="00ED0215"/>
    <w:rsid w:val="00ED1345"/>
    <w:rsid w:val="00ED1DA5"/>
    <w:rsid w:val="00ED2119"/>
    <w:rsid w:val="00ED25DF"/>
    <w:rsid w:val="00ED2B1B"/>
    <w:rsid w:val="00ED334E"/>
    <w:rsid w:val="00ED3D4C"/>
    <w:rsid w:val="00ED419F"/>
    <w:rsid w:val="00ED446A"/>
    <w:rsid w:val="00ED51A9"/>
    <w:rsid w:val="00ED5C12"/>
    <w:rsid w:val="00EE1FAD"/>
    <w:rsid w:val="00EE2F5B"/>
    <w:rsid w:val="00EE4815"/>
    <w:rsid w:val="00EE62A3"/>
    <w:rsid w:val="00EE6DB0"/>
    <w:rsid w:val="00EE7EA9"/>
    <w:rsid w:val="00EF05DC"/>
    <w:rsid w:val="00EF1F46"/>
    <w:rsid w:val="00EF2CC9"/>
    <w:rsid w:val="00EF35DA"/>
    <w:rsid w:val="00EF44EE"/>
    <w:rsid w:val="00EF4EC7"/>
    <w:rsid w:val="00EF54C3"/>
    <w:rsid w:val="00EF54D7"/>
    <w:rsid w:val="00EF6C60"/>
    <w:rsid w:val="00EF72BB"/>
    <w:rsid w:val="00EF7401"/>
    <w:rsid w:val="00F0050A"/>
    <w:rsid w:val="00F00B67"/>
    <w:rsid w:val="00F016B6"/>
    <w:rsid w:val="00F01A47"/>
    <w:rsid w:val="00F01BAD"/>
    <w:rsid w:val="00F0279C"/>
    <w:rsid w:val="00F02802"/>
    <w:rsid w:val="00F02980"/>
    <w:rsid w:val="00F033F5"/>
    <w:rsid w:val="00F03553"/>
    <w:rsid w:val="00F03935"/>
    <w:rsid w:val="00F0441E"/>
    <w:rsid w:val="00F04BAC"/>
    <w:rsid w:val="00F057D8"/>
    <w:rsid w:val="00F067BA"/>
    <w:rsid w:val="00F06E18"/>
    <w:rsid w:val="00F07786"/>
    <w:rsid w:val="00F0785A"/>
    <w:rsid w:val="00F0793B"/>
    <w:rsid w:val="00F12755"/>
    <w:rsid w:val="00F12921"/>
    <w:rsid w:val="00F13180"/>
    <w:rsid w:val="00F13540"/>
    <w:rsid w:val="00F13EA9"/>
    <w:rsid w:val="00F14A3C"/>
    <w:rsid w:val="00F15239"/>
    <w:rsid w:val="00F1540A"/>
    <w:rsid w:val="00F17752"/>
    <w:rsid w:val="00F17820"/>
    <w:rsid w:val="00F20D37"/>
    <w:rsid w:val="00F21583"/>
    <w:rsid w:val="00F218DB"/>
    <w:rsid w:val="00F22C8B"/>
    <w:rsid w:val="00F22D09"/>
    <w:rsid w:val="00F234EC"/>
    <w:rsid w:val="00F23560"/>
    <w:rsid w:val="00F23714"/>
    <w:rsid w:val="00F23867"/>
    <w:rsid w:val="00F255BE"/>
    <w:rsid w:val="00F2699C"/>
    <w:rsid w:val="00F26D5F"/>
    <w:rsid w:val="00F27B5F"/>
    <w:rsid w:val="00F30712"/>
    <w:rsid w:val="00F30E03"/>
    <w:rsid w:val="00F31DC3"/>
    <w:rsid w:val="00F32120"/>
    <w:rsid w:val="00F33AB4"/>
    <w:rsid w:val="00F34556"/>
    <w:rsid w:val="00F35043"/>
    <w:rsid w:val="00F35639"/>
    <w:rsid w:val="00F36F44"/>
    <w:rsid w:val="00F3775B"/>
    <w:rsid w:val="00F377D2"/>
    <w:rsid w:val="00F37AA9"/>
    <w:rsid w:val="00F404D6"/>
    <w:rsid w:val="00F410AA"/>
    <w:rsid w:val="00F41621"/>
    <w:rsid w:val="00F432D1"/>
    <w:rsid w:val="00F4394E"/>
    <w:rsid w:val="00F44127"/>
    <w:rsid w:val="00F44A97"/>
    <w:rsid w:val="00F45BDE"/>
    <w:rsid w:val="00F45E67"/>
    <w:rsid w:val="00F46610"/>
    <w:rsid w:val="00F51F97"/>
    <w:rsid w:val="00F530FD"/>
    <w:rsid w:val="00F534D1"/>
    <w:rsid w:val="00F53B65"/>
    <w:rsid w:val="00F5489E"/>
    <w:rsid w:val="00F554FF"/>
    <w:rsid w:val="00F57995"/>
    <w:rsid w:val="00F61808"/>
    <w:rsid w:val="00F62273"/>
    <w:rsid w:val="00F6284F"/>
    <w:rsid w:val="00F63E4E"/>
    <w:rsid w:val="00F6409C"/>
    <w:rsid w:val="00F65165"/>
    <w:rsid w:val="00F6529D"/>
    <w:rsid w:val="00F66CCB"/>
    <w:rsid w:val="00F6729C"/>
    <w:rsid w:val="00F673CF"/>
    <w:rsid w:val="00F6766D"/>
    <w:rsid w:val="00F678D4"/>
    <w:rsid w:val="00F70D02"/>
    <w:rsid w:val="00F73D14"/>
    <w:rsid w:val="00F7410A"/>
    <w:rsid w:val="00F74136"/>
    <w:rsid w:val="00F7523E"/>
    <w:rsid w:val="00F75D71"/>
    <w:rsid w:val="00F76648"/>
    <w:rsid w:val="00F81891"/>
    <w:rsid w:val="00F82737"/>
    <w:rsid w:val="00F839B3"/>
    <w:rsid w:val="00F83D23"/>
    <w:rsid w:val="00F8514F"/>
    <w:rsid w:val="00F853BC"/>
    <w:rsid w:val="00F87015"/>
    <w:rsid w:val="00F9032B"/>
    <w:rsid w:val="00F91049"/>
    <w:rsid w:val="00F918F1"/>
    <w:rsid w:val="00F919A0"/>
    <w:rsid w:val="00F9224C"/>
    <w:rsid w:val="00F92DC1"/>
    <w:rsid w:val="00F92FCC"/>
    <w:rsid w:val="00F95038"/>
    <w:rsid w:val="00F95239"/>
    <w:rsid w:val="00F96619"/>
    <w:rsid w:val="00F96F1E"/>
    <w:rsid w:val="00F97641"/>
    <w:rsid w:val="00F978F7"/>
    <w:rsid w:val="00FA1966"/>
    <w:rsid w:val="00FA1D69"/>
    <w:rsid w:val="00FA335D"/>
    <w:rsid w:val="00FA33D1"/>
    <w:rsid w:val="00FA3B1A"/>
    <w:rsid w:val="00FA4AD9"/>
    <w:rsid w:val="00FA52AD"/>
    <w:rsid w:val="00FA55D1"/>
    <w:rsid w:val="00FA5A87"/>
    <w:rsid w:val="00FB0C19"/>
    <w:rsid w:val="00FB1389"/>
    <w:rsid w:val="00FB19B6"/>
    <w:rsid w:val="00FB1AAD"/>
    <w:rsid w:val="00FB2B8B"/>
    <w:rsid w:val="00FB3C11"/>
    <w:rsid w:val="00FB438B"/>
    <w:rsid w:val="00FB4808"/>
    <w:rsid w:val="00FB5D4D"/>
    <w:rsid w:val="00FB6161"/>
    <w:rsid w:val="00FB7F25"/>
    <w:rsid w:val="00FC0C6C"/>
    <w:rsid w:val="00FC13E2"/>
    <w:rsid w:val="00FC2006"/>
    <w:rsid w:val="00FC26F9"/>
    <w:rsid w:val="00FC3F9F"/>
    <w:rsid w:val="00FC419B"/>
    <w:rsid w:val="00FC7006"/>
    <w:rsid w:val="00FC732F"/>
    <w:rsid w:val="00FC7DCD"/>
    <w:rsid w:val="00FD0B1C"/>
    <w:rsid w:val="00FD0F46"/>
    <w:rsid w:val="00FD10ED"/>
    <w:rsid w:val="00FD14B2"/>
    <w:rsid w:val="00FD17C7"/>
    <w:rsid w:val="00FD26BA"/>
    <w:rsid w:val="00FD2AB3"/>
    <w:rsid w:val="00FD3CCB"/>
    <w:rsid w:val="00FD43FF"/>
    <w:rsid w:val="00FD4583"/>
    <w:rsid w:val="00FD4F7C"/>
    <w:rsid w:val="00FD5365"/>
    <w:rsid w:val="00FD5CE4"/>
    <w:rsid w:val="00FD64DF"/>
    <w:rsid w:val="00FD6D00"/>
    <w:rsid w:val="00FD7034"/>
    <w:rsid w:val="00FD716A"/>
    <w:rsid w:val="00FE005B"/>
    <w:rsid w:val="00FE3FE0"/>
    <w:rsid w:val="00FE5D50"/>
    <w:rsid w:val="00FE6402"/>
    <w:rsid w:val="00FE7B58"/>
    <w:rsid w:val="00FE7C94"/>
    <w:rsid w:val="00FF0B9C"/>
    <w:rsid w:val="00FF15E2"/>
    <w:rsid w:val="00FF2E2B"/>
    <w:rsid w:val="00FF3BB6"/>
    <w:rsid w:val="00FF4E65"/>
    <w:rsid w:val="00FF59B9"/>
    <w:rsid w:val="00FF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21209BD7"/>
  <w15:chartTrackingRefBased/>
  <w15:docId w15:val="{D4609C27-08FB-4E18-AF60-151D4F19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0" w:qFormat="1"/>
    <w:lsdException w:name="heading 2" w:locked="0" w:uiPriority="0" w:qFormat="1"/>
    <w:lsdException w:name="heading 3" w:locked="0" w:uiPriority="0" w:qFormat="1"/>
    <w:lsdException w:name="heading 4" w:locked="0" w:uiPriority="0" w:qFormat="1"/>
    <w:lsdException w:name="heading 5" w:locked="0" w:uiPriority="0"/>
    <w:lsdException w:name="heading 6" w:locked="0" w:semiHidden="1" w:uiPriority="0" w:unhideWhenUsed="1"/>
    <w:lsdException w:name="heading 7" w:locked="0" w:semiHidden="1" w:uiPriority="0" w:unhideWhenUsed="1"/>
    <w:lsdException w:name="heading 8" w:locked="0" w:semiHidden="1" w:uiPriority="0" w:unhideWhenUsed="1"/>
    <w:lsdException w:name="heading 9" w:locked="0" w:semiHidden="1" w:uiPriority="0" w:unhideWhenUsed="1"/>
    <w:lsdException w:name="index 1" w:locked="0" w:semiHidden="1" w:uiPriority="0" w:unhideWhenUsed="1"/>
    <w:lsdException w:name="index 2" w:locked="0" w:semiHidden="1" w:uiPriority="0" w:unhideWhenUsed="1"/>
    <w:lsdException w:name="index 3" w:locked="0" w:semiHidden="1" w:uiPriority="0" w:unhideWhenUsed="1"/>
    <w:lsdException w:name="index 4" w:locked="0" w:semiHidden="1" w:uiPriority="0" w:unhideWhenUsed="1"/>
    <w:lsdException w:name="index 5" w:locked="0" w:semiHidden="1" w:uiPriority="0" w:unhideWhenUsed="1"/>
    <w:lsdException w:name="index 6" w:locked="0" w:semiHidden="1" w:uiPriority="0" w:unhideWhenUsed="1"/>
    <w:lsdException w:name="index 7" w:locked="0" w:semiHidden="1" w:uiPriority="0" w:unhideWhenUsed="1"/>
    <w:lsdException w:name="index 8" w:locked="0" w:semiHidden="1" w:uiPriority="0" w:unhideWhenUsed="1"/>
    <w:lsdException w:name="index 9" w:locked="0" w:semiHidden="1" w:uiPriority="0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locked="0" w:semiHidden="1" w:unhideWhenUsed="1"/>
    <w:lsdException w:name="footnote text" w:locked="0" w:semiHidden="1" w:uiPriority="0" w:unhideWhenUsed="1"/>
    <w:lsdException w:name="annotation text" w:locked="0" w:semiHidden="1" w:uiPriority="0" w:unhideWhenUsed="1"/>
    <w:lsdException w:name="header" w:locked="0" w:semiHidden="1" w:unhideWhenUsed="1"/>
    <w:lsdException w:name="footer" w:locked="0" w:semiHidden="1" w:unhideWhenUsed="1"/>
    <w:lsdException w:name="index heading" w:locked="0" w:semiHidden="1" w:uiPriority="0" w:unhideWhenUsed="1"/>
    <w:lsdException w:name="caption" w:locked="0" w:semiHidden="1" w:uiPriority="0" w:unhideWhenUsed="1" w:qFormat="1"/>
    <w:lsdException w:name="table of figures" w:locked="0" w:semiHidden="1" w:uiPriority="0" w:unhideWhenUsed="1"/>
    <w:lsdException w:name="envelope address" w:locked="0" w:semiHidden="1" w:unhideWhenUsed="1"/>
    <w:lsdException w:name="envelope return" w:locked="0" w:semiHidden="1" w:unhideWhenUsed="1"/>
    <w:lsdException w:name="footnote reference" w:locked="0" w:semiHidden="1" w:uiPriority="0" w:unhideWhenUsed="1"/>
    <w:lsdException w:name="annotation reference" w:locked="0" w:semiHidden="1" w:unhideWhenUsed="1" w:qFormat="1"/>
    <w:lsdException w:name="line number" w:locked="0" w:semiHidden="1" w:unhideWhenUsed="1"/>
    <w:lsdException w:name="page number" w:locked="0" w:semiHidden="1" w:uiPriority="0" w:unhideWhenUsed="1"/>
    <w:lsdException w:name="endnote reference" w:locked="0" w:semiHidden="1" w:unhideWhenUsed="1"/>
    <w:lsdException w:name="endnote text" w:locked="0" w:semiHidden="1" w:unhideWhenUsed="1"/>
    <w:lsdException w:name="table of authorities" w:locked="0" w:semiHidden="1" w:uiPriority="0" w:unhideWhenUsed="1"/>
    <w:lsdException w:name="macro" w:locked="0" w:semiHidden="1" w:uiPriority="0" w:unhideWhenUsed="1"/>
    <w:lsdException w:name="toa heading" w:locked="0" w:semiHidden="1" w:uiPriority="0" w:unhideWhenUsed="1"/>
    <w:lsdException w:name="List" w:locked="0" w:semiHidden="1" w:uiPriority="0" w:unhideWhenUsed="1"/>
    <w:lsdException w:name="List Bullet" w:locked="0" w:semiHidden="1" w:unhideWhenUsed="1"/>
    <w:lsdException w:name="List Number" w:locked="0" w:semiHidden="1" w:uiPriority="0" w:unhideWhenUsed="1"/>
    <w:lsdException w:name="List 2" w:locked="0" w:semiHidden="1" w:uiPriority="0" w:unhideWhenUsed="1"/>
    <w:lsdException w:name="List 3" w:locked="0" w:semiHidden="1" w:unhideWhenUsed="1"/>
    <w:lsdException w:name="List 4" w:locked="0" w:semiHidden="1" w:unhideWhenUsed="1"/>
    <w:lsdException w:name="List 5" w:locked="0" w:semiHidden="1" w:uiPriority="0" w:unhideWhenUsed="1"/>
    <w:lsdException w:name="List Bullet 2" w:locked="0" w:semiHidden="1" w:uiPriority="0" w:unhideWhenUsed="1"/>
    <w:lsdException w:name="List Bullet 3" w:locked="0" w:semiHidden="1" w:unhideWhenUsed="1"/>
    <w:lsdException w:name="List Bullet 4" w:locked="0" w:semiHidden="1" w:unhideWhenUsed="1"/>
    <w:lsdException w:name="List Bullet 5" w:locked="0" w:semiHidden="1" w:unhideWhenUsed="1"/>
    <w:lsdException w:name="List Number 2" w:locked="0" w:semiHidden="1" w:unhideWhenUsed="1"/>
    <w:lsdException w:name="List Number 3" w:locked="0" w:semiHidden="1" w:unhideWhenUsed="1"/>
    <w:lsdException w:name="List Number 4" w:locked="0" w:semiHidden="1" w:unhideWhenUsed="1"/>
    <w:lsdException w:name="List Number 5" w:locked="0" w:semiHidden="1" w:unhideWhenUsed="1"/>
    <w:lsdException w:name="Title" w:locked="0" w:uiPriority="0" w:qFormat="1"/>
    <w:lsdException w:name="Closing" w:locked="0" w:semiHidden="1" w:unhideWhenUsed="1"/>
    <w:lsdException w:name="Signature" w:locked="0" w:semiHidden="1" w:unhideWhenUsed="1"/>
    <w:lsdException w:name="Default Paragraph Font" w:locked="0" w:semiHidden="1" w:uiPriority="1" w:unhideWhenUsed="1"/>
    <w:lsdException w:name="Body Text" w:locked="0" w:semiHidden="1" w:uiPriority="0" w:unhideWhenUsed="1"/>
    <w:lsdException w:name="Body Text Indent" w:locked="0" w:semiHidden="1" w:uiPriority="0" w:unhideWhenUsed="1"/>
    <w:lsdException w:name="List Continue" w:locked="0" w:semiHidden="1" w:unhideWhenUsed="1"/>
    <w:lsdException w:name="List Continue 2" w:locked="0" w:semiHidden="1" w:unhideWhenUsed="1"/>
    <w:lsdException w:name="List Continue 3" w:locked="0" w:semiHidden="1" w:unhideWhenUsed="1"/>
    <w:lsdException w:name="List Continue 4" w:locked="0" w:semiHidden="1" w:unhideWhenUsed="1"/>
    <w:lsdException w:name="List Continue 5" w:locked="0" w:semiHidden="1" w:unhideWhenUsed="1"/>
    <w:lsdException w:name="Message Header" w:locked="0" w:semiHidden="1" w:unhideWhenUsed="1"/>
    <w:lsdException w:name="Subtitle" w:locked="0" w:uiPriority="11"/>
    <w:lsdException w:name="Salutation" w:locked="0" w:semiHidden="1" w:unhideWhenUsed="1"/>
    <w:lsdException w:name="Date" w:locked="0" w:semiHidden="1" w:unhideWhenUsed="1"/>
    <w:lsdException w:name="Body Text First Indent" w:locked="0" w:semiHidden="1" w:unhideWhenUsed="1"/>
    <w:lsdException w:name="Body Text First Indent 2" w:locked="0" w:semiHidden="1" w:unhideWhenUsed="1"/>
    <w:lsdException w:name="Note Heading" w:locked="0" w:semiHidden="1" w:uiPriority="0" w:unhideWhenUsed="1"/>
    <w:lsdException w:name="Body Text 2" w:locked="0" w:semiHidden="1" w:uiPriority="0" w:unhideWhenUsed="1"/>
    <w:lsdException w:name="Body Text 3" w:locked="0" w:semiHidden="1" w:uiPriority="0" w:unhideWhenUsed="1"/>
    <w:lsdException w:name="Body Text Indent 2" w:locked="0" w:semiHidden="1" w:uiPriority="0" w:unhideWhenUsed="1"/>
    <w:lsdException w:name="Body Text Indent 3" w:locked="0" w:semiHidden="1" w:uiPriority="0" w:unhideWhenUsed="1"/>
    <w:lsdException w:name="Block Text" w:locked="0" w:semiHidden="1" w:uiPriority="0" w:unhideWhenUsed="1"/>
    <w:lsdException w:name="Hyperlink" w:locked="0" w:semiHidden="1" w:unhideWhenUsed="1"/>
    <w:lsdException w:name="FollowedHyperlink" w:locked="0" w:semiHidden="1" w:uiPriority="0" w:unhideWhenUsed="1"/>
    <w:lsdException w:name="Strong" w:locked="0" w:uiPriority="22" w:qFormat="1"/>
    <w:lsdException w:name="Emphasis" w:locked="0" w:uiPriority="0"/>
    <w:lsdException w:name="Document Map" w:locked="0" w:semiHidden="1" w:uiPriority="0" w:unhideWhenUsed="1"/>
    <w:lsdException w:name="Plain Text" w:locked="0" w:semiHidden="1" w:unhideWhenUsed="1"/>
    <w:lsdException w:name="E-mail Signature" w:locked="0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iPriority="0" w:unhideWhenUsed="1"/>
    <w:lsdException w:name="HTML Acronym" w:locked="0" w:semiHidden="1" w:unhideWhenUsed="1"/>
    <w:lsdException w:name="HTML Address" w:locked="0" w:semiHidden="1" w:unhideWhenUsed="1"/>
    <w:lsdException w:name="HTML Cite" w:locked="0" w:semiHidden="1" w:unhideWhenUsed="1"/>
    <w:lsdException w:name="HTML Code" w:locked="0" w:semiHidden="1" w:uiPriority="0" w:unhideWhenUsed="1"/>
    <w:lsdException w:name="HTML Definition" w:locked="0" w:semiHidden="1" w:unhideWhenUsed="1"/>
    <w:lsdException w:name="HTML Keyboard" w:locked="0" w:semiHidden="1" w:unhideWhenUsed="1"/>
    <w:lsdException w:name="HTML Preformatted" w:locked="0" w:semiHidden="1" w:unhideWhenUsed="1"/>
    <w:lsdException w:name="HTML Sample" w:locked="0" w:semiHidden="1" w:unhideWhenUsed="1"/>
    <w:lsdException w:name="HTML Typewriter" w:locked="0" w:semiHidden="1" w:unhideWhenUsed="1"/>
    <w:lsdException w:name="HTML Variable" w:locked="0" w:semiHidden="1" w:unhideWhenUsed="1"/>
    <w:lsdException w:name="Normal Table" w:locked="0" w:semiHidden="1" w:unhideWhenUsed="1"/>
    <w:lsdException w:name="annotation subject" w:locked="0" w:semiHidden="1" w:uiPriority="0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iPriority="0" w:unhideWhenUsed="1"/>
    <w:lsdException w:name="Table Grid" w:locked="0" w:uiPriority="39"/>
    <w:lsdException w:name="Table Theme" w:semiHidden="1" w:unhideWhenUsed="1"/>
    <w:lsdException w:name="Placeholder Text" w:locked="0" w:semiHidden="1"/>
    <w:lsdException w:name="No Spacing" w:locked="0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locked="0" w:uiPriority="29"/>
    <w:lsdException w:name="Intense Quote" w:locked="0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0" w:uiPriority="19"/>
    <w:lsdException w:name="Intense Emphasis" w:locked="0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locked="0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B75357"/>
    <w:pPr>
      <w:spacing w:line="336" w:lineRule="auto"/>
      <w:ind w:firstLine="567"/>
      <w:jc w:val="both"/>
    </w:pPr>
    <w:rPr>
      <w:sz w:val="24"/>
      <w:szCs w:val="24"/>
    </w:rPr>
  </w:style>
  <w:style w:type="paragraph" w:styleId="10">
    <w:name w:val="heading 1"/>
    <w:next w:val="a4"/>
    <w:qFormat/>
    <w:rsid w:val="0035136E"/>
    <w:pPr>
      <w:keepNext/>
      <w:numPr>
        <w:numId w:val="5"/>
      </w:numPr>
      <w:tabs>
        <w:tab w:val="left" w:pos="5727"/>
      </w:tabs>
      <w:spacing w:before="120" w:line="360" w:lineRule="auto"/>
      <w:jc w:val="center"/>
      <w:outlineLvl w:val="0"/>
    </w:pPr>
    <w:rPr>
      <w:b/>
      <w:caps/>
      <w:sz w:val="28"/>
      <w:szCs w:val="32"/>
    </w:rPr>
  </w:style>
  <w:style w:type="paragraph" w:styleId="20">
    <w:name w:val="heading 2"/>
    <w:next w:val="a4"/>
    <w:qFormat/>
    <w:rsid w:val="00392D11"/>
    <w:pPr>
      <w:keepNext/>
      <w:numPr>
        <w:ilvl w:val="1"/>
        <w:numId w:val="5"/>
      </w:numPr>
      <w:tabs>
        <w:tab w:val="left" w:pos="5727"/>
      </w:tabs>
      <w:spacing w:before="240" w:after="120" w:line="360" w:lineRule="auto"/>
      <w:contextualSpacing/>
      <w:jc w:val="both"/>
      <w:outlineLvl w:val="1"/>
    </w:pPr>
    <w:rPr>
      <w:b/>
      <w:bCs/>
      <w:sz w:val="24"/>
      <w:szCs w:val="28"/>
    </w:rPr>
  </w:style>
  <w:style w:type="paragraph" w:styleId="3">
    <w:name w:val="heading 3"/>
    <w:next w:val="a4"/>
    <w:qFormat/>
    <w:rsid w:val="00392D11"/>
    <w:pPr>
      <w:keepNext/>
      <w:numPr>
        <w:ilvl w:val="2"/>
        <w:numId w:val="5"/>
      </w:numPr>
      <w:autoSpaceDE w:val="0"/>
      <w:autoSpaceDN w:val="0"/>
      <w:adjustRightInd w:val="0"/>
      <w:spacing w:before="120" w:line="360" w:lineRule="auto"/>
      <w:ind w:left="720"/>
      <w:jc w:val="both"/>
      <w:outlineLvl w:val="2"/>
    </w:pPr>
    <w:rPr>
      <w:b/>
      <w:sz w:val="24"/>
      <w:szCs w:val="24"/>
    </w:rPr>
  </w:style>
  <w:style w:type="paragraph" w:styleId="4">
    <w:name w:val="heading 4"/>
    <w:next w:val="a4"/>
    <w:qFormat/>
    <w:rsid w:val="008438D5"/>
    <w:pPr>
      <w:keepNext/>
      <w:numPr>
        <w:ilvl w:val="3"/>
        <w:numId w:val="5"/>
      </w:numPr>
      <w:spacing w:before="120" w:line="360" w:lineRule="auto"/>
      <w:jc w:val="both"/>
      <w:outlineLvl w:val="3"/>
    </w:pPr>
    <w:rPr>
      <w:b/>
      <w:bCs/>
      <w:sz w:val="24"/>
      <w:szCs w:val="24"/>
    </w:rPr>
  </w:style>
  <w:style w:type="paragraph" w:styleId="5">
    <w:name w:val="heading 5"/>
    <w:basedOn w:val="a4"/>
    <w:next w:val="a4"/>
    <w:pPr>
      <w:keepNext/>
      <w:numPr>
        <w:ilvl w:val="4"/>
        <w:numId w:val="5"/>
      </w:numPr>
      <w:outlineLvl w:val="4"/>
    </w:pPr>
    <w:rPr>
      <w:sz w:val="28"/>
    </w:rPr>
  </w:style>
  <w:style w:type="paragraph" w:styleId="6">
    <w:name w:val="heading 6"/>
    <w:basedOn w:val="a4"/>
    <w:next w:val="a4"/>
    <w:link w:val="60"/>
    <w:unhideWhenUsed/>
    <w:rsid w:val="00514D17"/>
    <w:pPr>
      <w:keepNext/>
      <w:keepLines/>
      <w:numPr>
        <w:ilvl w:val="5"/>
        <w:numId w:val="5"/>
      </w:numPr>
      <w:spacing w:before="200"/>
      <w:outlineLvl w:val="5"/>
    </w:pPr>
    <w:rPr>
      <w:iCs/>
      <w:sz w:val="28"/>
      <w:szCs w:val="28"/>
    </w:rPr>
  </w:style>
  <w:style w:type="paragraph" w:styleId="7">
    <w:name w:val="heading 7"/>
    <w:basedOn w:val="a4"/>
    <w:next w:val="a4"/>
    <w:link w:val="70"/>
    <w:rsid w:val="00EA2800"/>
    <w:pPr>
      <w:numPr>
        <w:ilvl w:val="6"/>
        <w:numId w:val="5"/>
      </w:numPr>
      <w:spacing w:before="240" w:after="60"/>
      <w:outlineLvl w:val="6"/>
    </w:pPr>
  </w:style>
  <w:style w:type="paragraph" w:styleId="8">
    <w:name w:val="heading 8"/>
    <w:basedOn w:val="a4"/>
    <w:next w:val="a4"/>
    <w:link w:val="80"/>
    <w:rsid w:val="00EA2800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9">
    <w:name w:val="heading 9"/>
    <w:basedOn w:val="a4"/>
    <w:next w:val="a4"/>
    <w:link w:val="90"/>
    <w:rsid w:val="00EA2800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12"/>
    <w:uiPriority w:val="99"/>
    <w:pPr>
      <w:tabs>
        <w:tab w:val="center" w:pos="4677"/>
        <w:tab w:val="right" w:pos="9355"/>
      </w:tabs>
    </w:pPr>
  </w:style>
  <w:style w:type="character" w:styleId="a9">
    <w:name w:val="Placeholder Text"/>
    <w:basedOn w:val="a5"/>
    <w:uiPriority w:val="99"/>
    <w:semiHidden/>
    <w:rsid w:val="007870F9"/>
    <w:rPr>
      <w:color w:val="808080"/>
    </w:rPr>
  </w:style>
  <w:style w:type="paragraph" w:styleId="aa">
    <w:name w:val="footer"/>
    <w:basedOn w:val="a4"/>
    <w:uiPriority w:val="99"/>
    <w:pPr>
      <w:tabs>
        <w:tab w:val="center" w:pos="4677"/>
        <w:tab w:val="right" w:pos="9355"/>
      </w:tabs>
    </w:pPr>
  </w:style>
  <w:style w:type="paragraph" w:styleId="ab">
    <w:name w:val="Title"/>
    <w:basedOn w:val="a4"/>
    <w:link w:val="ac"/>
    <w:qFormat/>
    <w:rsid w:val="008438D5"/>
    <w:pPr>
      <w:ind w:firstLine="0"/>
      <w:jc w:val="center"/>
    </w:pPr>
    <w:rPr>
      <w:b/>
      <w:bCs/>
      <w:sz w:val="32"/>
    </w:rPr>
  </w:style>
  <w:style w:type="paragraph" w:styleId="ad">
    <w:name w:val="footnote text"/>
    <w:basedOn w:val="a4"/>
    <w:semiHidden/>
    <w:rPr>
      <w:sz w:val="20"/>
      <w:szCs w:val="20"/>
    </w:rPr>
  </w:style>
  <w:style w:type="character" w:styleId="ae">
    <w:name w:val="footnote reference"/>
    <w:semiHidden/>
    <w:rPr>
      <w:vertAlign w:val="superscript"/>
    </w:rPr>
  </w:style>
  <w:style w:type="paragraph" w:styleId="af">
    <w:name w:val="Body Text"/>
    <w:basedOn w:val="a4"/>
    <w:rPr>
      <w:sz w:val="28"/>
    </w:rPr>
  </w:style>
  <w:style w:type="paragraph" w:styleId="13">
    <w:name w:val="toc 1"/>
    <w:basedOn w:val="a4"/>
    <w:next w:val="a4"/>
    <w:autoRedefine/>
    <w:uiPriority w:val="39"/>
    <w:unhideWhenUsed/>
    <w:rsid w:val="003022D3"/>
    <w:pPr>
      <w:keepNext/>
      <w:tabs>
        <w:tab w:val="right" w:leader="dot" w:pos="10195"/>
      </w:tabs>
      <w:spacing w:before="120" w:after="60"/>
      <w:ind w:firstLine="284"/>
    </w:pPr>
    <w:rPr>
      <w:b/>
      <w:bCs/>
    </w:rPr>
  </w:style>
  <w:style w:type="paragraph" w:styleId="21">
    <w:name w:val="toc 2"/>
    <w:basedOn w:val="a4"/>
    <w:next w:val="a4"/>
    <w:autoRedefine/>
    <w:uiPriority w:val="39"/>
    <w:unhideWhenUsed/>
    <w:rsid w:val="00780DB3"/>
    <w:pPr>
      <w:tabs>
        <w:tab w:val="right" w:leader="dot" w:pos="10206"/>
      </w:tabs>
      <w:contextualSpacing/>
    </w:pPr>
    <w:rPr>
      <w:bCs/>
      <w:szCs w:val="20"/>
    </w:rPr>
  </w:style>
  <w:style w:type="paragraph" w:styleId="30">
    <w:name w:val="toc 3"/>
    <w:basedOn w:val="a4"/>
    <w:next w:val="a4"/>
    <w:autoRedefine/>
    <w:uiPriority w:val="39"/>
    <w:unhideWhenUsed/>
    <w:rsid w:val="00780DB3"/>
    <w:pPr>
      <w:tabs>
        <w:tab w:val="right" w:leader="dot" w:pos="10206"/>
      </w:tabs>
      <w:ind w:left="240" w:firstLine="1178"/>
      <w:jc w:val="left"/>
    </w:pPr>
    <w:rPr>
      <w:szCs w:val="20"/>
    </w:rPr>
  </w:style>
  <w:style w:type="paragraph" w:styleId="40">
    <w:name w:val="toc 4"/>
    <w:basedOn w:val="a4"/>
    <w:next w:val="a4"/>
    <w:autoRedefine/>
    <w:uiPriority w:val="39"/>
    <w:unhideWhenUsed/>
    <w:rsid w:val="00B13CE3"/>
    <w:pPr>
      <w:ind w:left="480"/>
    </w:pPr>
    <w:rPr>
      <w:szCs w:val="20"/>
    </w:rPr>
  </w:style>
  <w:style w:type="paragraph" w:styleId="50">
    <w:name w:val="toc 5"/>
    <w:basedOn w:val="a4"/>
    <w:next w:val="a4"/>
    <w:autoRedefine/>
    <w:uiPriority w:val="39"/>
    <w:unhideWhenUsed/>
    <w:rsid w:val="00514D17"/>
    <w:pPr>
      <w:ind w:left="720"/>
    </w:pPr>
    <w:rPr>
      <w:sz w:val="20"/>
      <w:szCs w:val="20"/>
    </w:rPr>
  </w:style>
  <w:style w:type="paragraph" w:styleId="61">
    <w:name w:val="toc 6"/>
    <w:basedOn w:val="a4"/>
    <w:next w:val="a4"/>
    <w:autoRedefine/>
    <w:uiPriority w:val="39"/>
    <w:unhideWhenUsed/>
    <w:rsid w:val="00514D17"/>
    <w:pPr>
      <w:ind w:left="960"/>
    </w:pPr>
    <w:rPr>
      <w:sz w:val="20"/>
      <w:szCs w:val="20"/>
    </w:rPr>
  </w:style>
  <w:style w:type="paragraph" w:styleId="71">
    <w:name w:val="toc 7"/>
    <w:basedOn w:val="a4"/>
    <w:next w:val="a4"/>
    <w:autoRedefine/>
    <w:uiPriority w:val="39"/>
    <w:unhideWhenUsed/>
    <w:rsid w:val="00514D17"/>
    <w:pPr>
      <w:ind w:left="1200"/>
    </w:pPr>
    <w:rPr>
      <w:sz w:val="20"/>
      <w:szCs w:val="20"/>
    </w:rPr>
  </w:style>
  <w:style w:type="paragraph" w:styleId="81">
    <w:name w:val="toc 8"/>
    <w:basedOn w:val="a4"/>
    <w:next w:val="a4"/>
    <w:autoRedefine/>
    <w:uiPriority w:val="39"/>
    <w:unhideWhenUsed/>
    <w:rsid w:val="00514D17"/>
    <w:pPr>
      <w:ind w:left="1440"/>
    </w:pPr>
    <w:rPr>
      <w:sz w:val="20"/>
      <w:szCs w:val="20"/>
    </w:rPr>
  </w:style>
  <w:style w:type="paragraph" w:styleId="91">
    <w:name w:val="toc 9"/>
    <w:basedOn w:val="a4"/>
    <w:next w:val="a4"/>
    <w:autoRedefine/>
    <w:uiPriority w:val="39"/>
    <w:unhideWhenUsed/>
    <w:rsid w:val="00514D17"/>
    <w:pPr>
      <w:ind w:left="1680"/>
    </w:pPr>
    <w:rPr>
      <w:sz w:val="20"/>
      <w:szCs w:val="20"/>
    </w:rPr>
  </w:style>
  <w:style w:type="character" w:styleId="af0">
    <w:name w:val="Hyperlink"/>
    <w:uiPriority w:val="99"/>
    <w:unhideWhenUsed/>
    <w:rsid w:val="00514D17"/>
    <w:rPr>
      <w:color w:val="0000FF"/>
      <w:u w:val="single"/>
    </w:rPr>
  </w:style>
  <w:style w:type="character" w:customStyle="1" w:styleId="60">
    <w:name w:val="Заголовок 6 Знак"/>
    <w:link w:val="6"/>
    <w:rsid w:val="00514D17"/>
    <w:rPr>
      <w:iCs/>
      <w:sz w:val="28"/>
      <w:szCs w:val="28"/>
    </w:rPr>
  </w:style>
  <w:style w:type="character" w:customStyle="1" w:styleId="70">
    <w:name w:val="Заголовок 7 Знак"/>
    <w:link w:val="7"/>
    <w:rsid w:val="00EA2800"/>
    <w:rPr>
      <w:sz w:val="24"/>
      <w:szCs w:val="24"/>
    </w:rPr>
  </w:style>
  <w:style w:type="character" w:customStyle="1" w:styleId="80">
    <w:name w:val="Заголовок 8 Знак"/>
    <w:link w:val="8"/>
    <w:rsid w:val="00EA2800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EA2800"/>
    <w:rPr>
      <w:rFonts w:ascii="Arial" w:hAnsi="Arial" w:cs="Arial"/>
      <w:sz w:val="22"/>
      <w:szCs w:val="22"/>
    </w:rPr>
  </w:style>
  <w:style w:type="paragraph" w:styleId="14">
    <w:name w:val="index 1"/>
    <w:basedOn w:val="a4"/>
    <w:next w:val="a4"/>
    <w:autoRedefine/>
    <w:semiHidden/>
    <w:locked/>
    <w:rsid w:val="00EA2800"/>
    <w:pPr>
      <w:adjustRightInd w:val="0"/>
      <w:spacing w:before="60" w:after="60"/>
      <w:ind w:left="240" w:hanging="240"/>
      <w:textAlignment w:val="baseline"/>
    </w:pPr>
    <w:rPr>
      <w:bCs/>
    </w:rPr>
  </w:style>
  <w:style w:type="paragraph" w:customStyle="1" w:styleId="af1">
    <w:name w:val="Введение"/>
    <w:basedOn w:val="a4"/>
    <w:autoRedefine/>
    <w:rsid w:val="00EA2800"/>
    <w:pPr>
      <w:pageBreakBefore/>
      <w:adjustRightInd w:val="0"/>
      <w:spacing w:after="240"/>
      <w:jc w:val="center"/>
      <w:textAlignment w:val="baseline"/>
    </w:pPr>
    <w:rPr>
      <w:b/>
      <w:bCs/>
      <w:caps/>
      <w:sz w:val="28"/>
      <w:szCs w:val="28"/>
    </w:rPr>
  </w:style>
  <w:style w:type="character" w:styleId="af2">
    <w:name w:val="annotation reference"/>
    <w:uiPriority w:val="99"/>
    <w:qFormat/>
    <w:rsid w:val="00EA2800"/>
    <w:rPr>
      <w:sz w:val="16"/>
      <w:szCs w:val="16"/>
    </w:rPr>
  </w:style>
  <w:style w:type="paragraph" w:customStyle="1" w:styleId="af3">
    <w:name w:val="Табл_Заголовок"/>
    <w:basedOn w:val="a4"/>
    <w:link w:val="af4"/>
    <w:qFormat/>
    <w:rsid w:val="008438D5"/>
    <w:pPr>
      <w:spacing w:before="60" w:after="60" w:line="240" w:lineRule="auto"/>
      <w:ind w:firstLine="0"/>
      <w:jc w:val="center"/>
    </w:pPr>
    <w:rPr>
      <w:b/>
    </w:rPr>
  </w:style>
  <w:style w:type="paragraph" w:customStyle="1" w:styleId="af5">
    <w:name w:val="Табл_центр"/>
    <w:basedOn w:val="a4"/>
    <w:link w:val="af6"/>
    <w:qFormat/>
    <w:rsid w:val="001F171F"/>
    <w:pPr>
      <w:spacing w:line="240" w:lineRule="auto"/>
      <w:ind w:firstLine="0"/>
      <w:jc w:val="center"/>
    </w:pPr>
  </w:style>
  <w:style w:type="paragraph" w:customStyle="1" w:styleId="af7">
    <w:name w:val="Обычный + полужирный"/>
    <w:basedOn w:val="a4"/>
    <w:rsid w:val="00EA2800"/>
    <w:rPr>
      <w:b/>
      <w:bCs/>
    </w:rPr>
  </w:style>
  <w:style w:type="character" w:customStyle="1" w:styleId="af4">
    <w:name w:val="Табл_Заголовок Знак"/>
    <w:link w:val="af3"/>
    <w:rsid w:val="008438D5"/>
    <w:rPr>
      <w:b/>
      <w:sz w:val="24"/>
      <w:szCs w:val="24"/>
    </w:rPr>
  </w:style>
  <w:style w:type="paragraph" w:styleId="af8">
    <w:name w:val="annotation text"/>
    <w:basedOn w:val="a4"/>
    <w:link w:val="af9"/>
    <w:rsid w:val="00EA2800"/>
    <w:pPr>
      <w:adjustRightInd w:val="0"/>
      <w:spacing w:before="60" w:after="60"/>
      <w:textAlignment w:val="baseline"/>
    </w:pPr>
    <w:rPr>
      <w:bCs/>
      <w:sz w:val="20"/>
      <w:szCs w:val="20"/>
    </w:rPr>
  </w:style>
  <w:style w:type="character" w:customStyle="1" w:styleId="af9">
    <w:name w:val="Текст примечания Знак"/>
    <w:link w:val="af8"/>
    <w:rsid w:val="00EA2800"/>
    <w:rPr>
      <w:bCs/>
    </w:rPr>
  </w:style>
  <w:style w:type="numbering" w:customStyle="1" w:styleId="15">
    <w:name w:val="Нет списка1"/>
    <w:next w:val="a7"/>
    <w:uiPriority w:val="99"/>
    <w:semiHidden/>
    <w:unhideWhenUsed/>
    <w:locked/>
    <w:rsid w:val="00EA2800"/>
  </w:style>
  <w:style w:type="paragraph" w:customStyle="1" w:styleId="afa">
    <w:name w:val="Табл_край"/>
    <w:basedOn w:val="a4"/>
    <w:link w:val="afb"/>
    <w:qFormat/>
    <w:rsid w:val="002F6974"/>
    <w:pPr>
      <w:spacing w:before="60" w:line="240" w:lineRule="auto"/>
      <w:ind w:firstLine="125"/>
      <w:contextualSpacing/>
      <w:jc w:val="left"/>
    </w:pPr>
  </w:style>
  <w:style w:type="character" w:customStyle="1" w:styleId="af6">
    <w:name w:val="Табл_центр Знак"/>
    <w:link w:val="af5"/>
    <w:rsid w:val="001F171F"/>
    <w:rPr>
      <w:sz w:val="24"/>
      <w:szCs w:val="24"/>
    </w:rPr>
  </w:style>
  <w:style w:type="character" w:customStyle="1" w:styleId="afb">
    <w:name w:val="Табл_край Знак"/>
    <w:link w:val="afa"/>
    <w:rsid w:val="002F6974"/>
    <w:rPr>
      <w:sz w:val="24"/>
      <w:szCs w:val="24"/>
    </w:rPr>
  </w:style>
  <w:style w:type="character" w:customStyle="1" w:styleId="12">
    <w:name w:val="Верхний колонтитул Знак1"/>
    <w:link w:val="a8"/>
    <w:rsid w:val="00D622D7"/>
    <w:rPr>
      <w:sz w:val="24"/>
      <w:szCs w:val="24"/>
    </w:rPr>
  </w:style>
  <w:style w:type="paragraph" w:styleId="afc">
    <w:name w:val="toa heading"/>
    <w:basedOn w:val="a4"/>
    <w:next w:val="a4"/>
    <w:semiHidden/>
    <w:rsid w:val="00EA2800"/>
    <w:pPr>
      <w:spacing w:before="120"/>
    </w:pPr>
    <w:rPr>
      <w:rFonts w:ascii="Arial" w:hAnsi="Arial" w:cs="Arial"/>
      <w:b/>
    </w:rPr>
  </w:style>
  <w:style w:type="paragraph" w:styleId="afd">
    <w:name w:val="endnote text"/>
    <w:basedOn w:val="a4"/>
    <w:link w:val="afe"/>
    <w:uiPriority w:val="99"/>
    <w:semiHidden/>
    <w:rsid w:val="00EA2800"/>
    <w:rPr>
      <w:bCs/>
      <w:sz w:val="20"/>
      <w:szCs w:val="20"/>
    </w:rPr>
  </w:style>
  <w:style w:type="character" w:customStyle="1" w:styleId="afe">
    <w:name w:val="Текст концевой сноски Знак"/>
    <w:link w:val="afd"/>
    <w:uiPriority w:val="99"/>
    <w:semiHidden/>
    <w:rsid w:val="00EA2800"/>
    <w:rPr>
      <w:bCs/>
    </w:rPr>
  </w:style>
  <w:style w:type="paragraph" w:styleId="aff">
    <w:name w:val="caption"/>
    <w:basedOn w:val="a4"/>
    <w:next w:val="a4"/>
    <w:link w:val="aff0"/>
    <w:qFormat/>
    <w:rsid w:val="000813EF"/>
    <w:pPr>
      <w:keepNext/>
      <w:spacing w:before="120" w:line="240" w:lineRule="auto"/>
      <w:jc w:val="right"/>
    </w:pPr>
    <w:rPr>
      <w:noProof/>
    </w:rPr>
  </w:style>
  <w:style w:type="character" w:styleId="aff1">
    <w:name w:val="endnote reference"/>
    <w:uiPriority w:val="99"/>
    <w:rsid w:val="00EA2800"/>
    <w:rPr>
      <w:vertAlign w:val="superscript"/>
    </w:rPr>
  </w:style>
  <w:style w:type="paragraph" w:styleId="aff2">
    <w:name w:val="table of figures"/>
    <w:basedOn w:val="a4"/>
    <w:next w:val="a4"/>
    <w:semiHidden/>
    <w:rsid w:val="00EA2800"/>
    <w:pPr>
      <w:ind w:left="480" w:hanging="480"/>
    </w:pPr>
  </w:style>
  <w:style w:type="paragraph" w:styleId="aff3">
    <w:name w:val="Document Map"/>
    <w:basedOn w:val="a4"/>
    <w:link w:val="aff4"/>
    <w:semiHidden/>
    <w:rsid w:val="00EA2800"/>
    <w:pPr>
      <w:shd w:val="clear" w:color="auto" w:fill="000080"/>
    </w:pPr>
    <w:rPr>
      <w:rFonts w:ascii="Tahoma" w:hAnsi="Tahoma" w:cs="Tahoma"/>
    </w:rPr>
  </w:style>
  <w:style w:type="character" w:customStyle="1" w:styleId="aff4">
    <w:name w:val="Схема документа Знак"/>
    <w:link w:val="aff3"/>
    <w:semiHidden/>
    <w:rsid w:val="00EA2800"/>
    <w:rPr>
      <w:rFonts w:ascii="Tahoma" w:hAnsi="Tahoma" w:cs="Tahoma"/>
      <w:sz w:val="24"/>
      <w:szCs w:val="24"/>
      <w:shd w:val="clear" w:color="auto" w:fill="000080"/>
    </w:rPr>
  </w:style>
  <w:style w:type="paragraph" w:styleId="aff5">
    <w:name w:val="table of authorities"/>
    <w:basedOn w:val="a4"/>
    <w:next w:val="a4"/>
    <w:semiHidden/>
    <w:rsid w:val="00EA2800"/>
    <w:pPr>
      <w:ind w:left="240" w:hanging="240"/>
    </w:pPr>
  </w:style>
  <w:style w:type="paragraph" w:styleId="aff6">
    <w:name w:val="macro"/>
    <w:link w:val="aff7"/>
    <w:semiHidden/>
    <w:locked/>
    <w:rsid w:val="00EA280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aff7">
    <w:name w:val="Текст макроса Знак"/>
    <w:link w:val="aff6"/>
    <w:semiHidden/>
    <w:rsid w:val="00EA2800"/>
    <w:rPr>
      <w:rFonts w:ascii="Courier New" w:hAnsi="Courier New" w:cs="Courier New"/>
    </w:rPr>
  </w:style>
  <w:style w:type="paragraph" w:styleId="aff8">
    <w:name w:val="index heading"/>
    <w:basedOn w:val="a4"/>
    <w:next w:val="14"/>
    <w:semiHidden/>
    <w:locked/>
    <w:rsid w:val="00EA2800"/>
    <w:rPr>
      <w:rFonts w:ascii="Arial" w:hAnsi="Arial" w:cs="Arial"/>
      <w:b/>
      <w:bCs/>
    </w:rPr>
  </w:style>
  <w:style w:type="paragraph" w:styleId="22">
    <w:name w:val="index 2"/>
    <w:basedOn w:val="a4"/>
    <w:next w:val="a4"/>
    <w:autoRedefine/>
    <w:semiHidden/>
    <w:locked/>
    <w:rsid w:val="00EA2800"/>
    <w:pPr>
      <w:ind w:left="480" w:hanging="240"/>
    </w:pPr>
  </w:style>
  <w:style w:type="paragraph" w:styleId="31">
    <w:name w:val="index 3"/>
    <w:basedOn w:val="a4"/>
    <w:next w:val="a4"/>
    <w:autoRedefine/>
    <w:semiHidden/>
    <w:locked/>
    <w:rsid w:val="00EA2800"/>
    <w:pPr>
      <w:ind w:left="720" w:hanging="240"/>
    </w:pPr>
  </w:style>
  <w:style w:type="paragraph" w:styleId="41">
    <w:name w:val="index 4"/>
    <w:basedOn w:val="a4"/>
    <w:next w:val="a4"/>
    <w:autoRedefine/>
    <w:semiHidden/>
    <w:locked/>
    <w:rsid w:val="00EA2800"/>
    <w:pPr>
      <w:ind w:left="960" w:hanging="240"/>
    </w:pPr>
  </w:style>
  <w:style w:type="paragraph" w:styleId="51">
    <w:name w:val="index 5"/>
    <w:basedOn w:val="a4"/>
    <w:next w:val="a4"/>
    <w:autoRedefine/>
    <w:semiHidden/>
    <w:locked/>
    <w:rsid w:val="00EA2800"/>
    <w:pPr>
      <w:ind w:left="1200" w:hanging="240"/>
    </w:pPr>
  </w:style>
  <w:style w:type="paragraph" w:styleId="62">
    <w:name w:val="index 6"/>
    <w:basedOn w:val="a4"/>
    <w:next w:val="a4"/>
    <w:autoRedefine/>
    <w:semiHidden/>
    <w:locked/>
    <w:rsid w:val="00EA2800"/>
    <w:pPr>
      <w:ind w:left="1440" w:hanging="240"/>
    </w:pPr>
  </w:style>
  <w:style w:type="paragraph" w:styleId="72">
    <w:name w:val="index 7"/>
    <w:basedOn w:val="a4"/>
    <w:next w:val="a4"/>
    <w:autoRedefine/>
    <w:semiHidden/>
    <w:locked/>
    <w:rsid w:val="00EA2800"/>
    <w:pPr>
      <w:ind w:left="1680" w:hanging="240"/>
    </w:pPr>
  </w:style>
  <w:style w:type="paragraph" w:styleId="82">
    <w:name w:val="index 8"/>
    <w:basedOn w:val="a4"/>
    <w:next w:val="a4"/>
    <w:autoRedefine/>
    <w:semiHidden/>
    <w:locked/>
    <w:rsid w:val="00EA2800"/>
    <w:pPr>
      <w:ind w:left="1920" w:hanging="240"/>
    </w:pPr>
  </w:style>
  <w:style w:type="paragraph" w:styleId="92">
    <w:name w:val="index 9"/>
    <w:basedOn w:val="a4"/>
    <w:next w:val="a4"/>
    <w:autoRedefine/>
    <w:semiHidden/>
    <w:locked/>
    <w:rsid w:val="00EA2800"/>
    <w:pPr>
      <w:ind w:left="2160" w:hanging="240"/>
    </w:pPr>
  </w:style>
  <w:style w:type="paragraph" w:customStyle="1" w:styleId="aff9">
    <w:name w:val="Рисунок"/>
    <w:basedOn w:val="a4"/>
    <w:link w:val="affa"/>
    <w:qFormat/>
    <w:rsid w:val="008438D5"/>
    <w:pPr>
      <w:keepNext/>
      <w:spacing w:before="60" w:after="60" w:line="240" w:lineRule="auto"/>
      <w:ind w:firstLine="0"/>
      <w:jc w:val="center"/>
    </w:pPr>
    <w:rPr>
      <w:noProof/>
    </w:rPr>
  </w:style>
  <w:style w:type="numbering" w:customStyle="1" w:styleId="23">
    <w:name w:val="Нет списка2"/>
    <w:next w:val="a7"/>
    <w:semiHidden/>
    <w:locked/>
    <w:rsid w:val="00EA2800"/>
  </w:style>
  <w:style w:type="numbering" w:customStyle="1" w:styleId="32">
    <w:name w:val="Нет списка3"/>
    <w:next w:val="a7"/>
    <w:semiHidden/>
    <w:locked/>
    <w:rsid w:val="00EA2800"/>
  </w:style>
  <w:style w:type="character" w:customStyle="1" w:styleId="affb">
    <w:name w:val="Верхний колонтитул Знак"/>
    <w:uiPriority w:val="99"/>
    <w:rsid w:val="00EA2800"/>
    <w:rPr>
      <w:sz w:val="24"/>
      <w:szCs w:val="24"/>
    </w:rPr>
  </w:style>
  <w:style w:type="character" w:customStyle="1" w:styleId="affc">
    <w:name w:val="Нижний колонтитул Знак"/>
    <w:uiPriority w:val="99"/>
    <w:rsid w:val="00EA2800"/>
    <w:rPr>
      <w:sz w:val="24"/>
      <w:szCs w:val="24"/>
    </w:rPr>
  </w:style>
  <w:style w:type="table" w:styleId="affd">
    <w:name w:val="Table Grid"/>
    <w:aliases w:val="Таблицы,Таблица ИТ Эксперт"/>
    <w:basedOn w:val="a6"/>
    <w:uiPriority w:val="39"/>
    <w:locked/>
    <w:rsid w:val="00B70B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_марк_список"/>
    <w:basedOn w:val="a4"/>
    <w:link w:val="16"/>
    <w:qFormat/>
    <w:rsid w:val="008438D5"/>
    <w:pPr>
      <w:numPr>
        <w:numId w:val="2"/>
      </w:numPr>
      <w:tabs>
        <w:tab w:val="left" w:pos="993"/>
      </w:tabs>
      <w:contextualSpacing/>
    </w:pPr>
  </w:style>
  <w:style w:type="character" w:customStyle="1" w:styleId="16">
    <w:name w:val="1_марк_список Знак"/>
    <w:basedOn w:val="a5"/>
    <w:link w:val="11"/>
    <w:rsid w:val="008438D5"/>
    <w:rPr>
      <w:sz w:val="24"/>
      <w:szCs w:val="24"/>
    </w:rPr>
  </w:style>
  <w:style w:type="paragraph" w:customStyle="1" w:styleId="2">
    <w:name w:val="2_марк_список"/>
    <w:basedOn w:val="a4"/>
    <w:link w:val="24"/>
    <w:qFormat/>
    <w:rsid w:val="00D31501"/>
    <w:pPr>
      <w:numPr>
        <w:ilvl w:val="2"/>
        <w:numId w:val="1"/>
      </w:numPr>
      <w:tabs>
        <w:tab w:val="clear" w:pos="2160"/>
        <w:tab w:val="left" w:pos="1276"/>
        <w:tab w:val="num" w:pos="1418"/>
      </w:tabs>
      <w:adjustRightInd w:val="0"/>
      <w:ind w:left="0" w:firstLine="993"/>
      <w:textAlignment w:val="baseline"/>
    </w:pPr>
  </w:style>
  <w:style w:type="character" w:customStyle="1" w:styleId="24">
    <w:name w:val="2_марк_список Знак"/>
    <w:basedOn w:val="a5"/>
    <w:link w:val="2"/>
    <w:rsid w:val="00D31501"/>
    <w:rPr>
      <w:sz w:val="24"/>
      <w:szCs w:val="24"/>
    </w:rPr>
  </w:style>
  <w:style w:type="character" w:customStyle="1" w:styleId="affa">
    <w:name w:val="Рисунок Знак"/>
    <w:basedOn w:val="a5"/>
    <w:link w:val="aff9"/>
    <w:rsid w:val="008438D5"/>
    <w:rPr>
      <w:noProof/>
      <w:sz w:val="24"/>
      <w:szCs w:val="24"/>
    </w:rPr>
  </w:style>
  <w:style w:type="character" w:customStyle="1" w:styleId="aff0">
    <w:name w:val="Название объекта Знак"/>
    <w:basedOn w:val="a5"/>
    <w:link w:val="aff"/>
    <w:rsid w:val="000813EF"/>
    <w:rPr>
      <w:noProof/>
      <w:sz w:val="24"/>
      <w:szCs w:val="24"/>
    </w:rPr>
  </w:style>
  <w:style w:type="paragraph" w:styleId="affe">
    <w:name w:val="annotation subject"/>
    <w:basedOn w:val="af8"/>
    <w:next w:val="af8"/>
    <w:link w:val="afff"/>
    <w:semiHidden/>
    <w:unhideWhenUsed/>
    <w:rsid w:val="006B661B"/>
    <w:pPr>
      <w:adjustRightInd/>
      <w:spacing w:before="0" w:after="0" w:line="240" w:lineRule="auto"/>
      <w:textAlignment w:val="auto"/>
    </w:pPr>
    <w:rPr>
      <w:b/>
    </w:rPr>
  </w:style>
  <w:style w:type="character" w:customStyle="1" w:styleId="afff">
    <w:name w:val="Тема примечания Знак"/>
    <w:basedOn w:val="af9"/>
    <w:link w:val="affe"/>
    <w:semiHidden/>
    <w:rsid w:val="006B661B"/>
    <w:rPr>
      <w:b/>
      <w:bCs/>
    </w:rPr>
  </w:style>
  <w:style w:type="paragraph" w:styleId="afff0">
    <w:name w:val="Balloon Text"/>
    <w:basedOn w:val="a4"/>
    <w:link w:val="afff1"/>
    <w:semiHidden/>
    <w:unhideWhenUsed/>
    <w:rsid w:val="006B661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5"/>
    <w:link w:val="afff0"/>
    <w:semiHidden/>
    <w:rsid w:val="006B661B"/>
    <w:rPr>
      <w:rFonts w:ascii="Segoe UI" w:hAnsi="Segoe UI" w:cs="Segoe UI"/>
      <w:sz w:val="18"/>
      <w:szCs w:val="18"/>
    </w:rPr>
  </w:style>
  <w:style w:type="paragraph" w:customStyle="1" w:styleId="afff2">
    <w:name w:val="Таблица строки"/>
    <w:basedOn w:val="a4"/>
    <w:link w:val="afff3"/>
    <w:qFormat/>
    <w:rsid w:val="00544D31"/>
    <w:pPr>
      <w:adjustRightInd w:val="0"/>
      <w:spacing w:line="240" w:lineRule="auto"/>
      <w:ind w:firstLine="0"/>
      <w:contextualSpacing/>
      <w:jc w:val="center"/>
      <w:textAlignment w:val="baseline"/>
    </w:pPr>
    <w:rPr>
      <w:rFonts w:asciiTheme="minorHAnsi" w:hAnsiTheme="minorHAnsi" w:cstheme="minorHAnsi"/>
      <w:bCs/>
      <w:szCs w:val="20"/>
    </w:rPr>
  </w:style>
  <w:style w:type="character" w:customStyle="1" w:styleId="17">
    <w:name w:val="Гиперссылка1"/>
    <w:locked/>
    <w:rsid w:val="00E00C1F"/>
    <w:rPr>
      <w:color w:val="0000FF"/>
      <w:u w:val="single"/>
    </w:rPr>
  </w:style>
  <w:style w:type="paragraph" w:customStyle="1" w:styleId="a3">
    <w:name w:val="Табл_Список"/>
    <w:basedOn w:val="a4"/>
    <w:link w:val="afff4"/>
    <w:rsid w:val="00E00C1F"/>
    <w:pPr>
      <w:numPr>
        <w:numId w:val="3"/>
      </w:numPr>
      <w:tabs>
        <w:tab w:val="left" w:pos="284"/>
        <w:tab w:val="left" w:pos="317"/>
      </w:tabs>
      <w:adjustRightInd w:val="0"/>
      <w:spacing w:line="240" w:lineRule="auto"/>
      <w:ind w:left="0" w:firstLine="0"/>
      <w:contextualSpacing/>
      <w:textAlignment w:val="baseline"/>
    </w:pPr>
    <w:rPr>
      <w:rFonts w:asciiTheme="minorHAnsi" w:hAnsiTheme="minorHAnsi" w:cstheme="minorHAnsi"/>
      <w:bCs/>
      <w:szCs w:val="22"/>
    </w:rPr>
  </w:style>
  <w:style w:type="character" w:customStyle="1" w:styleId="afff4">
    <w:name w:val="Табл_Список Знак"/>
    <w:basedOn w:val="a5"/>
    <w:link w:val="a3"/>
    <w:rsid w:val="00E00C1F"/>
    <w:rPr>
      <w:rFonts w:asciiTheme="minorHAnsi" w:hAnsiTheme="minorHAnsi" w:cstheme="minorHAnsi"/>
      <w:bCs/>
      <w:sz w:val="24"/>
      <w:szCs w:val="22"/>
    </w:rPr>
  </w:style>
  <w:style w:type="paragraph" w:customStyle="1" w:styleId="1">
    <w:name w:val="1_нум_список"/>
    <w:basedOn w:val="afff5"/>
    <w:link w:val="18"/>
    <w:rsid w:val="00D27394"/>
    <w:pPr>
      <w:numPr>
        <w:numId w:val="4"/>
      </w:numPr>
      <w:tabs>
        <w:tab w:val="left" w:pos="993"/>
      </w:tabs>
      <w:ind w:left="0" w:firstLine="567"/>
    </w:pPr>
  </w:style>
  <w:style w:type="paragraph" w:customStyle="1" w:styleId="a2">
    <w:name w:val="Таб_список"/>
    <w:basedOn w:val="a4"/>
    <w:link w:val="afff6"/>
    <w:qFormat/>
    <w:rsid w:val="002F6974"/>
    <w:pPr>
      <w:numPr>
        <w:numId w:val="6"/>
      </w:numPr>
      <w:tabs>
        <w:tab w:val="clear" w:pos="1429"/>
        <w:tab w:val="left" w:pos="459"/>
        <w:tab w:val="num" w:pos="1789"/>
      </w:tabs>
      <w:spacing w:before="60" w:line="240" w:lineRule="auto"/>
      <w:ind w:left="34" w:firstLine="142"/>
      <w:contextualSpacing/>
    </w:pPr>
    <w:rPr>
      <w:bCs/>
    </w:rPr>
  </w:style>
  <w:style w:type="character" w:customStyle="1" w:styleId="18">
    <w:name w:val="1_нум_список Знак"/>
    <w:basedOn w:val="16"/>
    <w:link w:val="1"/>
    <w:rsid w:val="00D27394"/>
    <w:rPr>
      <w:sz w:val="24"/>
      <w:szCs w:val="24"/>
    </w:rPr>
  </w:style>
  <w:style w:type="paragraph" w:styleId="afff5">
    <w:name w:val="List Paragraph"/>
    <w:aliases w:val="Абзац списка_1 уровень,Предусловия,Use Case List Paragraph,Bullet List,FooterText,numbered,Paragraphe de liste1,lp1,Маркер,UL,Абзац маркированнный,Нумерованный список_ФТ,Абзац 1,Шаг процесса,Table-Normal,RSHB_Table-Normal,Bullet Number,H4"/>
    <w:basedOn w:val="a4"/>
    <w:link w:val="afff7"/>
    <w:uiPriority w:val="34"/>
    <w:qFormat/>
    <w:rsid w:val="008438D5"/>
    <w:pPr>
      <w:ind w:left="720"/>
      <w:contextualSpacing/>
    </w:pPr>
  </w:style>
  <w:style w:type="character" w:customStyle="1" w:styleId="afff6">
    <w:name w:val="Таб_список Знак"/>
    <w:basedOn w:val="a5"/>
    <w:link w:val="a2"/>
    <w:rsid w:val="002F6974"/>
    <w:rPr>
      <w:bCs/>
      <w:sz w:val="24"/>
      <w:szCs w:val="24"/>
    </w:rPr>
  </w:style>
  <w:style w:type="character" w:customStyle="1" w:styleId="afff3">
    <w:name w:val="Таблица строки Знак"/>
    <w:basedOn w:val="a5"/>
    <w:link w:val="afff2"/>
    <w:rsid w:val="00544D31"/>
    <w:rPr>
      <w:rFonts w:asciiTheme="minorHAnsi" w:hAnsiTheme="minorHAnsi" w:cstheme="minorHAnsi"/>
      <w:bCs/>
      <w:sz w:val="24"/>
    </w:rPr>
  </w:style>
  <w:style w:type="paragraph" w:customStyle="1" w:styleId="afff8">
    <w:name w:val="Таблица содержимое"/>
    <w:basedOn w:val="afff2"/>
    <w:link w:val="afff9"/>
    <w:qFormat/>
    <w:rsid w:val="00544D31"/>
    <w:pPr>
      <w:jc w:val="left"/>
    </w:pPr>
  </w:style>
  <w:style w:type="character" w:customStyle="1" w:styleId="ac">
    <w:name w:val="Заголовок Знак"/>
    <w:link w:val="ab"/>
    <w:rsid w:val="008438D5"/>
    <w:rPr>
      <w:b/>
      <w:bCs/>
      <w:sz w:val="32"/>
      <w:szCs w:val="24"/>
    </w:rPr>
  </w:style>
  <w:style w:type="paragraph" w:customStyle="1" w:styleId="afffa">
    <w:name w:val="Таб_абзац"/>
    <w:basedOn w:val="a4"/>
    <w:link w:val="afffb"/>
    <w:qFormat/>
    <w:rsid w:val="00F32120"/>
    <w:pPr>
      <w:adjustRightInd w:val="0"/>
      <w:spacing w:line="240" w:lineRule="auto"/>
      <w:ind w:firstLine="34"/>
      <w:textAlignment w:val="baseline"/>
    </w:pPr>
    <w:rPr>
      <w:rFonts w:asciiTheme="minorHAnsi" w:hAnsiTheme="minorHAnsi" w:cstheme="minorHAnsi"/>
      <w:bCs/>
    </w:rPr>
  </w:style>
  <w:style w:type="character" w:customStyle="1" w:styleId="afffb">
    <w:name w:val="Таб_абзац Знак"/>
    <w:basedOn w:val="a5"/>
    <w:link w:val="afffa"/>
    <w:rsid w:val="00F32120"/>
    <w:rPr>
      <w:rFonts w:asciiTheme="minorHAnsi" w:hAnsiTheme="minorHAnsi" w:cstheme="minorHAnsi"/>
      <w:bCs/>
      <w:sz w:val="24"/>
      <w:szCs w:val="24"/>
    </w:rPr>
  </w:style>
  <w:style w:type="table" w:customStyle="1" w:styleId="19">
    <w:name w:val="Сетка таблицы1"/>
    <w:basedOn w:val="a6"/>
    <w:next w:val="affd"/>
    <w:locked/>
    <w:rsid w:val="008417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9">
    <w:name w:val="Таблица содержимое Знак"/>
    <w:basedOn w:val="a5"/>
    <w:link w:val="afff8"/>
    <w:rsid w:val="00544D31"/>
    <w:rPr>
      <w:rFonts w:asciiTheme="minorHAnsi" w:hAnsiTheme="minorHAnsi" w:cstheme="minorHAnsi"/>
      <w:bCs/>
      <w:sz w:val="24"/>
    </w:rPr>
  </w:style>
  <w:style w:type="paragraph" w:styleId="25">
    <w:name w:val="Body Text Indent 2"/>
    <w:basedOn w:val="a4"/>
    <w:link w:val="26"/>
    <w:rsid w:val="00544D31"/>
    <w:pPr>
      <w:adjustRightInd w:val="0"/>
      <w:spacing w:after="120" w:line="480" w:lineRule="auto"/>
      <w:ind w:left="283"/>
      <w:contextualSpacing/>
      <w:textAlignment w:val="baseline"/>
    </w:pPr>
    <w:rPr>
      <w:rFonts w:asciiTheme="minorHAnsi" w:hAnsiTheme="minorHAnsi" w:cstheme="minorHAnsi"/>
      <w:bCs/>
    </w:rPr>
  </w:style>
  <w:style w:type="paragraph" w:customStyle="1" w:styleId="afffc">
    <w:name w:val="Примечание"/>
    <w:basedOn w:val="a4"/>
    <w:link w:val="afffd"/>
    <w:qFormat/>
    <w:rsid w:val="00957A45"/>
    <w:pPr>
      <w:widowControl w:val="0"/>
      <w:spacing w:after="120" w:line="240" w:lineRule="auto"/>
      <w:ind w:left="39" w:firstLine="0"/>
    </w:pPr>
    <w:rPr>
      <w:i/>
    </w:rPr>
  </w:style>
  <w:style w:type="character" w:customStyle="1" w:styleId="26">
    <w:name w:val="Основной текст с отступом 2 Знак"/>
    <w:basedOn w:val="a5"/>
    <w:link w:val="25"/>
    <w:rsid w:val="00544D31"/>
    <w:rPr>
      <w:rFonts w:asciiTheme="minorHAnsi" w:hAnsiTheme="minorHAnsi" w:cstheme="minorHAnsi"/>
      <w:bCs/>
      <w:sz w:val="24"/>
      <w:szCs w:val="24"/>
    </w:rPr>
  </w:style>
  <w:style w:type="character" w:customStyle="1" w:styleId="afffd">
    <w:name w:val="Примечание Знак"/>
    <w:basedOn w:val="a5"/>
    <w:link w:val="afffc"/>
    <w:rsid w:val="00957A45"/>
    <w:rPr>
      <w:i/>
      <w:sz w:val="24"/>
      <w:szCs w:val="24"/>
    </w:rPr>
  </w:style>
  <w:style w:type="paragraph" w:customStyle="1" w:styleId="afffe">
    <w:name w:val="ТаблСписок"/>
    <w:basedOn w:val="a4"/>
    <w:link w:val="affff"/>
    <w:autoRedefine/>
    <w:qFormat/>
    <w:rsid w:val="00F32120"/>
    <w:pPr>
      <w:tabs>
        <w:tab w:val="left" w:pos="284"/>
        <w:tab w:val="left" w:pos="317"/>
      </w:tabs>
      <w:adjustRightInd w:val="0"/>
      <w:spacing w:line="240" w:lineRule="auto"/>
      <w:ind w:firstLine="0"/>
      <w:contextualSpacing/>
      <w:textAlignment w:val="baseline"/>
    </w:pPr>
    <w:rPr>
      <w:rFonts w:asciiTheme="minorHAnsi" w:hAnsiTheme="minorHAnsi" w:cstheme="minorHAnsi"/>
      <w:bCs/>
      <w:szCs w:val="22"/>
    </w:rPr>
  </w:style>
  <w:style w:type="character" w:customStyle="1" w:styleId="affff">
    <w:name w:val="ТаблСписок Знак"/>
    <w:basedOn w:val="a5"/>
    <w:link w:val="afffe"/>
    <w:rsid w:val="00F32120"/>
    <w:rPr>
      <w:rFonts w:asciiTheme="minorHAnsi" w:hAnsiTheme="minorHAnsi" w:cstheme="minorHAnsi"/>
      <w:bCs/>
      <w:sz w:val="24"/>
      <w:szCs w:val="22"/>
    </w:rPr>
  </w:style>
  <w:style w:type="paragraph" w:customStyle="1" w:styleId="affff0">
    <w:name w:val="Заг Табл"/>
    <w:basedOn w:val="afff2"/>
    <w:link w:val="affff1"/>
    <w:qFormat/>
    <w:rsid w:val="001F171F"/>
    <w:rPr>
      <w:szCs w:val="24"/>
    </w:rPr>
  </w:style>
  <w:style w:type="character" w:customStyle="1" w:styleId="affff1">
    <w:name w:val="Заг Табл Знак"/>
    <w:basedOn w:val="a5"/>
    <w:link w:val="affff0"/>
    <w:rsid w:val="001F171F"/>
    <w:rPr>
      <w:rFonts w:asciiTheme="minorHAnsi" w:hAnsiTheme="minorHAnsi" w:cstheme="minorHAnsi"/>
      <w:bCs/>
      <w:sz w:val="24"/>
      <w:szCs w:val="24"/>
    </w:rPr>
  </w:style>
  <w:style w:type="paragraph" w:customStyle="1" w:styleId="affff2">
    <w:name w:val="Таб_примеч"/>
    <w:basedOn w:val="afffc"/>
    <w:link w:val="affff3"/>
    <w:qFormat/>
    <w:rsid w:val="001F171F"/>
    <w:pPr>
      <w:spacing w:before="120" w:after="0"/>
      <w:ind w:left="40" w:firstLine="277"/>
    </w:pPr>
  </w:style>
  <w:style w:type="character" w:customStyle="1" w:styleId="affff3">
    <w:name w:val="Таб_примеч Знак"/>
    <w:basedOn w:val="afffd"/>
    <w:link w:val="affff2"/>
    <w:rsid w:val="001F171F"/>
    <w:rPr>
      <w:i/>
      <w:sz w:val="24"/>
      <w:szCs w:val="24"/>
    </w:rPr>
  </w:style>
  <w:style w:type="paragraph" w:customStyle="1" w:styleId="affff4">
    <w:name w:val="Название Табл"/>
    <w:basedOn w:val="aff"/>
    <w:link w:val="affff5"/>
    <w:autoRedefine/>
    <w:qFormat/>
    <w:rsid w:val="00687E7F"/>
    <w:pPr>
      <w:spacing w:line="276" w:lineRule="auto"/>
      <w:ind w:firstLine="0"/>
    </w:pPr>
    <w:rPr>
      <w:rFonts w:cstheme="minorHAnsi"/>
      <w:noProof w:val="0"/>
      <w:szCs w:val="22"/>
    </w:rPr>
  </w:style>
  <w:style w:type="character" w:customStyle="1" w:styleId="affff5">
    <w:name w:val="Название Табл Знак"/>
    <w:basedOn w:val="a5"/>
    <w:link w:val="affff4"/>
    <w:rsid w:val="00687E7F"/>
    <w:rPr>
      <w:rFonts w:cstheme="minorHAnsi"/>
      <w:sz w:val="24"/>
      <w:szCs w:val="22"/>
    </w:rPr>
  </w:style>
  <w:style w:type="paragraph" w:customStyle="1" w:styleId="a">
    <w:name w:val="Марк список"/>
    <w:basedOn w:val="a4"/>
    <w:link w:val="affff6"/>
    <w:autoRedefine/>
    <w:qFormat/>
    <w:rsid w:val="00881D18"/>
    <w:pPr>
      <w:numPr>
        <w:numId w:val="7"/>
      </w:numPr>
      <w:tabs>
        <w:tab w:val="left" w:pos="993"/>
      </w:tabs>
      <w:adjustRightInd w:val="0"/>
      <w:contextualSpacing/>
      <w:textAlignment w:val="baseline"/>
    </w:pPr>
    <w:rPr>
      <w:bCs/>
      <w:lang w:val="x-none" w:eastAsia="x-none"/>
    </w:rPr>
  </w:style>
  <w:style w:type="character" w:customStyle="1" w:styleId="affff6">
    <w:name w:val="Марк список Знак"/>
    <w:link w:val="a"/>
    <w:rsid w:val="00881D18"/>
    <w:rPr>
      <w:bCs/>
      <w:sz w:val="24"/>
      <w:szCs w:val="24"/>
      <w:lang w:val="x-none" w:eastAsia="x-none"/>
    </w:rPr>
  </w:style>
  <w:style w:type="character" w:customStyle="1" w:styleId="afff7">
    <w:name w:val="Абзац списка Знак"/>
    <w:aliases w:val="Абзац списка_1 уровень Знак,Предусловия Знак,Use Case List Paragraph Знак,Bullet List Знак,FooterText Знак,numbered Знак,Paragraphe de liste1 Знак,lp1 Знак,Маркер Знак,UL Знак,Абзац маркированнный Знак,Нумерованный список_ФТ Знак"/>
    <w:basedOn w:val="a5"/>
    <w:link w:val="afff5"/>
    <w:uiPriority w:val="34"/>
    <w:qFormat/>
    <w:rsid w:val="00D97ACF"/>
    <w:rPr>
      <w:sz w:val="24"/>
      <w:szCs w:val="24"/>
    </w:rPr>
  </w:style>
  <w:style w:type="character" w:styleId="affff7">
    <w:name w:val="FollowedHyperlink"/>
    <w:basedOn w:val="a5"/>
    <w:semiHidden/>
    <w:unhideWhenUsed/>
    <w:rsid w:val="00A73425"/>
    <w:rPr>
      <w:color w:val="954F72" w:themeColor="followedHyperlink"/>
      <w:u w:val="single"/>
    </w:rPr>
  </w:style>
  <w:style w:type="paragraph" w:customStyle="1" w:styleId="11111">
    <w:name w:val="Заголовок 1.1.1.1.1 (нумерованный)"/>
    <w:basedOn w:val="1111"/>
    <w:rsid w:val="002150DB"/>
    <w:pPr>
      <w:numPr>
        <w:ilvl w:val="4"/>
      </w:numPr>
      <w:tabs>
        <w:tab w:val="clear" w:pos="5192"/>
        <w:tab w:val="left" w:pos="1418"/>
        <w:tab w:val="num" w:pos="2782"/>
      </w:tabs>
    </w:pPr>
  </w:style>
  <w:style w:type="paragraph" w:customStyle="1" w:styleId="1111">
    <w:name w:val="Заголовок 1.1.1.1 (нумерованный)"/>
    <w:basedOn w:val="a4"/>
    <w:rsid w:val="002150DB"/>
    <w:pPr>
      <w:keepNext/>
      <w:numPr>
        <w:ilvl w:val="3"/>
        <w:numId w:val="8"/>
      </w:numPr>
      <w:spacing w:before="240" w:after="240" w:line="240" w:lineRule="auto"/>
      <w:jc w:val="left"/>
      <w:outlineLvl w:val="3"/>
    </w:pPr>
    <w:rPr>
      <w:rFonts w:eastAsiaTheme="minorHAnsi"/>
      <w:b/>
      <w:bCs/>
      <w:kern w:val="32"/>
      <w:szCs w:val="32"/>
      <w:lang w:val="x-none" w:eastAsia="x-none"/>
    </w:rPr>
  </w:style>
  <w:style w:type="paragraph" w:customStyle="1" w:styleId="a1">
    <w:name w:val="ЗаголовокМ"/>
    <w:basedOn w:val="10"/>
    <w:uiPriority w:val="99"/>
    <w:qFormat/>
    <w:rsid w:val="002150DB"/>
    <w:pPr>
      <w:keepNext w:val="0"/>
      <w:numPr>
        <w:numId w:val="8"/>
      </w:numPr>
      <w:tabs>
        <w:tab w:val="clear" w:pos="5727"/>
      </w:tabs>
      <w:spacing w:before="0" w:after="360" w:line="240" w:lineRule="auto"/>
      <w:jc w:val="both"/>
    </w:pPr>
    <w:rPr>
      <w:caps w:val="0"/>
      <w:sz w:val="32"/>
    </w:rPr>
  </w:style>
  <w:style w:type="character" w:styleId="affff8">
    <w:name w:val="Strong"/>
    <w:basedOn w:val="a5"/>
    <w:uiPriority w:val="22"/>
    <w:qFormat/>
    <w:rsid w:val="003F28A2"/>
    <w:rPr>
      <w:b/>
      <w:bCs/>
    </w:rPr>
  </w:style>
  <w:style w:type="character" w:customStyle="1" w:styleId="dx-field-item-label-text">
    <w:name w:val="dx-field-item-label-text"/>
    <w:basedOn w:val="a5"/>
    <w:rsid w:val="005E248F"/>
  </w:style>
  <w:style w:type="character" w:customStyle="1" w:styleId="dx-field-item-required-mark">
    <w:name w:val="dx-field-item-required-mark"/>
    <w:basedOn w:val="a5"/>
    <w:rsid w:val="000600BB"/>
  </w:style>
  <w:style w:type="paragraph" w:styleId="affff9">
    <w:name w:val="TOC Heading"/>
    <w:basedOn w:val="10"/>
    <w:next w:val="a4"/>
    <w:uiPriority w:val="39"/>
    <w:unhideWhenUsed/>
    <w:qFormat/>
    <w:rsid w:val="00DA0D7C"/>
    <w:pPr>
      <w:keepLines/>
      <w:numPr>
        <w:numId w:val="0"/>
      </w:numPr>
      <w:tabs>
        <w:tab w:val="clear" w:pos="572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</w:rPr>
  </w:style>
  <w:style w:type="paragraph" w:customStyle="1" w:styleId="affffa">
    <w:name w:val="_Титул_другое"/>
    <w:basedOn w:val="a4"/>
    <w:qFormat/>
    <w:rsid w:val="000441F1"/>
    <w:pPr>
      <w:widowControl w:val="0"/>
      <w:spacing w:line="240" w:lineRule="auto"/>
      <w:ind w:firstLine="0"/>
      <w:jc w:val="center"/>
    </w:pPr>
    <w:rPr>
      <w:b/>
      <w:sz w:val="32"/>
      <w:szCs w:val="28"/>
    </w:rPr>
  </w:style>
  <w:style w:type="paragraph" w:customStyle="1" w:styleId="affffb">
    <w:name w:val="_Титул_Название документа"/>
    <w:basedOn w:val="a4"/>
    <w:next w:val="a4"/>
    <w:link w:val="affffc"/>
    <w:rsid w:val="000441F1"/>
    <w:pPr>
      <w:widowControl w:val="0"/>
      <w:spacing w:line="360" w:lineRule="auto"/>
      <w:ind w:firstLine="0"/>
      <w:jc w:val="center"/>
    </w:pPr>
    <w:rPr>
      <w:b/>
      <w:sz w:val="32"/>
      <w:szCs w:val="28"/>
    </w:rPr>
  </w:style>
  <w:style w:type="character" w:customStyle="1" w:styleId="affffc">
    <w:name w:val="_Титул_Название документа Знак"/>
    <w:link w:val="affffb"/>
    <w:rsid w:val="000441F1"/>
    <w:rPr>
      <w:b/>
      <w:sz w:val="32"/>
      <w:szCs w:val="28"/>
    </w:rPr>
  </w:style>
  <w:style w:type="character" w:customStyle="1" w:styleId="affffd">
    <w:name w:val="_Титул_Наименование организации Знак"/>
    <w:link w:val="affffe"/>
    <w:rsid w:val="000441F1"/>
    <w:rPr>
      <w:b/>
      <w:caps/>
      <w:sz w:val="32"/>
      <w:szCs w:val="26"/>
    </w:rPr>
  </w:style>
  <w:style w:type="paragraph" w:customStyle="1" w:styleId="affffe">
    <w:name w:val="_Титул_Наименование организации"/>
    <w:basedOn w:val="a4"/>
    <w:next w:val="affffa"/>
    <w:link w:val="affffd"/>
    <w:rsid w:val="000441F1"/>
    <w:pPr>
      <w:widowControl w:val="0"/>
      <w:spacing w:line="240" w:lineRule="auto"/>
      <w:ind w:firstLine="0"/>
      <w:jc w:val="center"/>
    </w:pPr>
    <w:rPr>
      <w:b/>
      <w:caps/>
      <w:sz w:val="32"/>
      <w:szCs w:val="26"/>
    </w:rPr>
  </w:style>
  <w:style w:type="paragraph" w:customStyle="1" w:styleId="afffff">
    <w:name w:val="_Табл_Заголовок"/>
    <w:basedOn w:val="a4"/>
    <w:link w:val="afffff0"/>
    <w:qFormat/>
    <w:rsid w:val="000441F1"/>
    <w:pPr>
      <w:spacing w:before="120" w:after="120" w:line="240" w:lineRule="auto"/>
      <w:ind w:firstLine="0"/>
      <w:jc w:val="center"/>
    </w:pPr>
    <w:rPr>
      <w:rFonts w:eastAsiaTheme="minorHAnsi"/>
      <w:b/>
      <w:szCs w:val="22"/>
      <w:lang w:eastAsia="en-US"/>
    </w:rPr>
  </w:style>
  <w:style w:type="character" w:customStyle="1" w:styleId="afffff0">
    <w:name w:val="_Табл_Заголовок Знак"/>
    <w:link w:val="afffff"/>
    <w:rsid w:val="000441F1"/>
    <w:rPr>
      <w:rFonts w:eastAsiaTheme="minorHAnsi"/>
      <w:b/>
      <w:sz w:val="24"/>
      <w:szCs w:val="22"/>
      <w:lang w:eastAsia="en-US"/>
    </w:rPr>
  </w:style>
  <w:style w:type="paragraph" w:customStyle="1" w:styleId="afffff1">
    <w:name w:val="_Основной с красной строки"/>
    <w:basedOn w:val="a4"/>
    <w:link w:val="afffff2"/>
    <w:qFormat/>
    <w:rsid w:val="000441F1"/>
    <w:pPr>
      <w:spacing w:line="360" w:lineRule="auto"/>
      <w:ind w:firstLine="709"/>
    </w:pPr>
  </w:style>
  <w:style w:type="character" w:customStyle="1" w:styleId="afffff2">
    <w:name w:val="_Основной с красной строки Знак"/>
    <w:link w:val="afffff1"/>
    <w:qFormat/>
    <w:rsid w:val="000441F1"/>
    <w:rPr>
      <w:sz w:val="24"/>
      <w:szCs w:val="24"/>
    </w:rPr>
  </w:style>
  <w:style w:type="paragraph" w:customStyle="1" w:styleId="1a">
    <w:name w:val="Заголовок 1 (без номера"/>
    <w:aliases w:val="вне оглавления)"/>
    <w:basedOn w:val="a4"/>
    <w:next w:val="afffff1"/>
    <w:qFormat/>
    <w:rsid w:val="000441F1"/>
    <w:pPr>
      <w:keepNext/>
      <w:keepLines/>
      <w:pageBreakBefore/>
      <w:tabs>
        <w:tab w:val="left" w:pos="7250"/>
      </w:tabs>
      <w:spacing w:before="240" w:after="240" w:line="240" w:lineRule="auto"/>
      <w:ind w:firstLine="0"/>
      <w:jc w:val="center"/>
      <w:outlineLvl w:val="0"/>
    </w:pPr>
    <w:rPr>
      <w:rFonts w:eastAsiaTheme="majorEastAsia"/>
      <w:b/>
      <w:sz w:val="28"/>
      <w:szCs w:val="32"/>
      <w:lang w:eastAsia="en-US"/>
    </w:rPr>
  </w:style>
  <w:style w:type="paragraph" w:customStyle="1" w:styleId="--">
    <w:name w:val="ФИТ-текст-таблицы"/>
    <w:basedOn w:val="a4"/>
    <w:link w:val="--0"/>
    <w:qFormat/>
    <w:rsid w:val="000441F1"/>
    <w:pPr>
      <w:tabs>
        <w:tab w:val="left" w:pos="2552"/>
      </w:tabs>
      <w:spacing w:before="120" w:line="276" w:lineRule="auto"/>
      <w:ind w:firstLine="0"/>
      <w:jc w:val="left"/>
    </w:pPr>
    <w:rPr>
      <w:rFonts w:eastAsia="SimSun"/>
    </w:rPr>
  </w:style>
  <w:style w:type="character" w:customStyle="1" w:styleId="--0">
    <w:name w:val="ФИТ-текст-таблицы Знак"/>
    <w:basedOn w:val="a5"/>
    <w:link w:val="--"/>
    <w:rsid w:val="000441F1"/>
    <w:rPr>
      <w:rFonts w:eastAsia="SimSun"/>
      <w:sz w:val="24"/>
      <w:szCs w:val="24"/>
    </w:rPr>
  </w:style>
  <w:style w:type="paragraph" w:customStyle="1" w:styleId="-">
    <w:name w:val="ФИТ-шапка табл"/>
    <w:basedOn w:val="a4"/>
    <w:link w:val="-0"/>
    <w:qFormat/>
    <w:rsid w:val="000441F1"/>
    <w:pPr>
      <w:spacing w:line="240" w:lineRule="auto"/>
      <w:ind w:firstLine="0"/>
      <w:jc w:val="center"/>
    </w:pPr>
    <w:rPr>
      <w:rFonts w:eastAsiaTheme="minorHAnsi"/>
      <w:b/>
      <w:bCs/>
      <w:szCs w:val="28"/>
      <w:lang w:eastAsia="en-US"/>
    </w:rPr>
  </w:style>
  <w:style w:type="character" w:customStyle="1" w:styleId="-0">
    <w:name w:val="ФИТ-шапка табл Знак"/>
    <w:basedOn w:val="a5"/>
    <w:link w:val="-"/>
    <w:rsid w:val="000441F1"/>
    <w:rPr>
      <w:rFonts w:eastAsiaTheme="minorHAnsi"/>
      <w:b/>
      <w:bCs/>
      <w:sz w:val="24"/>
      <w:szCs w:val="28"/>
      <w:lang w:eastAsia="en-US"/>
    </w:rPr>
  </w:style>
  <w:style w:type="paragraph" w:customStyle="1" w:styleId="-1">
    <w:name w:val="ФИТ-текст табл"/>
    <w:basedOn w:val="a4"/>
    <w:link w:val="-2"/>
    <w:qFormat/>
    <w:rsid w:val="000441F1"/>
    <w:pPr>
      <w:spacing w:line="240" w:lineRule="auto"/>
      <w:ind w:firstLine="0"/>
    </w:pPr>
    <w:rPr>
      <w:rFonts w:eastAsiaTheme="minorHAnsi"/>
      <w:szCs w:val="28"/>
      <w:lang w:eastAsia="en-US"/>
    </w:rPr>
  </w:style>
  <w:style w:type="character" w:customStyle="1" w:styleId="-2">
    <w:name w:val="ФИТ-текст табл Знак"/>
    <w:basedOn w:val="a5"/>
    <w:link w:val="-1"/>
    <w:rsid w:val="000441F1"/>
    <w:rPr>
      <w:rFonts w:eastAsiaTheme="minorHAnsi"/>
      <w:sz w:val="24"/>
      <w:szCs w:val="28"/>
      <w:lang w:eastAsia="en-US"/>
    </w:rPr>
  </w:style>
  <w:style w:type="paragraph" w:customStyle="1" w:styleId="a0">
    <w:name w:val="Нумерованный список доп"/>
    <w:basedOn w:val="1"/>
    <w:link w:val="afffff3"/>
    <w:qFormat/>
    <w:rsid w:val="00F36F44"/>
    <w:pPr>
      <w:numPr>
        <w:numId w:val="9"/>
      </w:numPr>
      <w:tabs>
        <w:tab w:val="clear" w:pos="993"/>
        <w:tab w:val="left" w:pos="709"/>
      </w:tabs>
    </w:pPr>
  </w:style>
  <w:style w:type="character" w:customStyle="1" w:styleId="afffff3">
    <w:name w:val="Нумерованный список доп Знак"/>
    <w:basedOn w:val="18"/>
    <w:link w:val="a0"/>
    <w:rsid w:val="00F36F44"/>
    <w:rPr>
      <w:sz w:val="24"/>
      <w:szCs w:val="24"/>
    </w:rPr>
  </w:style>
  <w:style w:type="character" w:customStyle="1" w:styleId="dx-form-group-caption">
    <w:name w:val="dx-form-group-caption"/>
    <w:basedOn w:val="a5"/>
    <w:rsid w:val="00A27057"/>
  </w:style>
  <w:style w:type="paragraph" w:customStyle="1" w:styleId="Default">
    <w:name w:val="Default"/>
    <w:rsid w:val="005A7D5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CM14">
    <w:name w:val="CM14"/>
    <w:basedOn w:val="Default"/>
    <w:next w:val="Default"/>
    <w:uiPriority w:val="99"/>
    <w:rsid w:val="005A7D5B"/>
    <w:rPr>
      <w:rFonts w:ascii="HiddenHorzOCl" w:hAnsi="HiddenHorzOCl"/>
      <w:color w:val="auto"/>
    </w:rPr>
  </w:style>
  <w:style w:type="character" w:customStyle="1" w:styleId="UnresolvedMention">
    <w:name w:val="Unresolved Mention"/>
    <w:basedOn w:val="a5"/>
    <w:uiPriority w:val="99"/>
    <w:semiHidden/>
    <w:unhideWhenUsed/>
    <w:rsid w:val="00D456A4"/>
    <w:rPr>
      <w:color w:val="605E5C"/>
      <w:shd w:val="clear" w:color="auto" w:fill="E1DFDD"/>
    </w:rPr>
  </w:style>
  <w:style w:type="character" w:customStyle="1" w:styleId="hljs-builtin">
    <w:name w:val="hljs-built_in"/>
    <w:basedOn w:val="a5"/>
    <w:rsid w:val="003554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2;&#1086;&#1080;%20&#1076;&#1086;&#1082;&#1091;&#1084;&#1077;&#1085;&#1090;&#1099;\A4%20-%20&#1045;&#1057;&#1055;&#1044;\&#1064;&#1072;&#1073;&#1083;&#1086;&#1085;&#1099;\&#1044;&#1086;&#1082;&#1091;&#1084;&#1077;&#1085;&#1090;&#1099;%20&#1055;&#1086;%20&#1045;&#1057;&#1055;&#104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10A31FA0DD4B74CA6F63A5A309AFFD7" ma:contentTypeVersion="2" ma:contentTypeDescription="Создание документа." ma:contentTypeScope="" ma:versionID="097461a721c83822459b897cce8a8bda">
  <xsd:schema xmlns:xsd="http://www.w3.org/2001/XMLSchema" xmlns:xs="http://www.w3.org/2001/XMLSchema" xmlns:p="http://schemas.microsoft.com/office/2006/metadata/properties" xmlns:ns2="88319eaf-1018-445c-8103-6276f59eedfa" targetNamespace="http://schemas.microsoft.com/office/2006/metadata/properties" ma:root="true" ma:fieldsID="2a0f3a9ebbd59c7cd8f227d70e062b95" ns2:_="">
    <xsd:import namespace="88319eaf-1018-445c-8103-6276f59eedf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319eaf-1018-445c-8103-6276f59eedf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Url" ma:index="11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88319eaf-1018-445c-8103-6276f59eedfa">T2TSYPRTRHS5-855778546-2651</_dlc_DocId>
    <_dlc_DocIdUrl xmlns="88319eaf-1018-445c-8103-6276f59eedfa">
      <Url>http://msk-s-shp01/sites/digital/_layouts/15/DocIdRedir.aspx?ID=T2TSYPRTRHS5-855778546-2651</Url>
      <Description>T2TSYPRTRHS5-855778546-2651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E9572-C3C6-4350-8C36-D4D50B40D2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319eaf-1018-445c-8103-6276f59eed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BC1869-028B-47C1-97C0-7550BF723880}">
  <ds:schemaRefs>
    <ds:schemaRef ds:uri="http://purl.org/dc/dcmitype/"/>
    <ds:schemaRef ds:uri="88319eaf-1018-445c-8103-6276f59eedfa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BE54272D-CAE8-4B2C-99E0-F93C7B49DCF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F77A7C-B655-42B5-997B-23E3C820B7EE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3C8B44D2-ACD1-40BE-88CB-A5A451074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Документы По ЕСПД.dot</Template>
  <TotalTime>2772</TotalTime>
  <Pages>39</Pages>
  <Words>5241</Words>
  <Characters>35735</Characters>
  <Application>Microsoft Office Word</Application>
  <DocSecurity>0</DocSecurity>
  <Lines>297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ЦС ТОиР. Версия 1.1.3.</vt:lpstr>
    </vt:vector>
  </TitlesOfParts>
  <Company/>
  <LinksUpToDate>false</LinksUpToDate>
  <CharactersWithSpaces>40895</CharactersWithSpaces>
  <SharedDoc>false</SharedDoc>
  <HLinks>
    <vt:vector size="66" baseType="variant"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_Toc10814566</vt:lpwstr>
      </vt:variant>
      <vt:variant>
        <vt:i4>1441851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_Toc10814565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_Toc10814564</vt:lpwstr>
      </vt:variant>
      <vt:variant>
        <vt:i4>1048635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_Toc10814563</vt:lpwstr>
      </vt:variant>
      <vt:variant>
        <vt:i4>1114171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_Toc10814562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_Toc10814561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_Toc10814560</vt:lpwstr>
      </vt:variant>
      <vt:variant>
        <vt:i4>1703992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_Toc10814559</vt:lpwstr>
      </vt:variant>
      <vt:variant>
        <vt:i4>1769528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_Toc10814558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_Toc10814557</vt:lpwstr>
      </vt:variant>
      <vt:variant>
        <vt:i4>1376312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_Toc10814556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ЦС ТОиР. Версия 1.1.3.</dc:title>
  <dc:subject/>
  <dc:creator>starasova</dc:creator>
  <cp:keywords/>
  <dc:description/>
  <cp:lastModifiedBy>Petrov Timofei</cp:lastModifiedBy>
  <cp:revision>102</cp:revision>
  <cp:lastPrinted>2023-12-28T07:08:00Z</cp:lastPrinted>
  <dcterms:created xsi:type="dcterms:W3CDTF">2024-04-24T13:40:00Z</dcterms:created>
  <dcterms:modified xsi:type="dcterms:W3CDTF">2024-05-22T10:58:00Z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0x010100310A31FA0DD4B74CA6F63A5A309AFFD7</vt:lpwstr>
  </property>
  <property fmtid="{D5CDD505-2E9C-101B-9397-08002B2CF9AE}" pid="3" name="_dlc_DocIdItemGuid">
    <vt:lpwstr>4f51a4f4-5705-4dbc-83a8-6b3ca2e0321e</vt:lpwstr>
  </property>
</Properties>
</file>